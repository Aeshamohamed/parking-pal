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A8E2A" w14:textId="606D7B76" w:rsidR="00C6554A" w:rsidRPr="008B5277" w:rsidRDefault="474C27C5" w:rsidP="6B5AF1F4">
      <w:pPr>
        <w:pStyle w:val="Photo"/>
        <w:spacing w:line="360" w:lineRule="auto"/>
        <w:rPr>
          <w:rFonts w:ascii="Times New Roman" w:eastAsia="Times New Roman" w:hAnsi="Times New Roman" w:cs="Times New Roman"/>
        </w:rPr>
      </w:pPr>
      <w:r>
        <w:rPr>
          <w:noProof/>
        </w:rPr>
        <w:drawing>
          <wp:inline distT="0" distB="0" distL="0" distR="0" wp14:anchorId="1B031895" wp14:editId="2F8680B1">
            <wp:extent cx="6354266" cy="4156750"/>
            <wp:effectExtent l="0" t="0" r="0" b="0"/>
            <wp:docPr id="584442395" name="Picture 58444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442395"/>
                    <pic:cNvPicPr/>
                  </pic:nvPicPr>
                  <pic:blipFill>
                    <a:blip r:embed="rId11">
                      <a:extLst>
                        <a:ext uri="{28A0092B-C50C-407E-A947-70E740481C1C}">
                          <a14:useLocalDpi xmlns:a14="http://schemas.microsoft.com/office/drawing/2010/main" val="0"/>
                        </a:ext>
                      </a:extLst>
                    </a:blip>
                    <a:stretch>
                      <a:fillRect/>
                    </a:stretch>
                  </pic:blipFill>
                  <pic:spPr>
                    <a:xfrm>
                      <a:off x="0" y="0"/>
                      <a:ext cx="6354266" cy="4156750"/>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203C9988" w14:textId="623EBE58" w:rsidR="00C6554A" w:rsidRPr="008927B0" w:rsidRDefault="00943CD1" w:rsidP="6B5AF1F4">
      <w:pPr>
        <w:pStyle w:val="Title"/>
        <w:spacing w:line="360" w:lineRule="auto"/>
        <w:rPr>
          <w:rFonts w:ascii="Times New Roman" w:eastAsia="Times New Roman" w:hAnsi="Times New Roman" w:cs="Times New Roman"/>
          <w:color w:val="3BE4FF" w:themeColor="accent1" w:themeTint="99"/>
          <w:sz w:val="96"/>
          <w:szCs w:val="96"/>
        </w:rPr>
      </w:pPr>
      <w:r w:rsidRPr="7B3A5DFD">
        <w:rPr>
          <w:rFonts w:ascii="Times New Roman" w:eastAsia="Times New Roman" w:hAnsi="Times New Roman" w:cs="Times New Roman"/>
          <w:color w:val="3BE4FF" w:themeColor="accent1" w:themeTint="99"/>
          <w:sz w:val="96"/>
          <w:szCs w:val="96"/>
        </w:rPr>
        <w:t xml:space="preserve">PARKINGPAL </w:t>
      </w:r>
      <w:r w:rsidRPr="7B3A5DFD">
        <w:rPr>
          <w:rFonts w:ascii="Times New Roman" w:eastAsia="Times New Roman" w:hAnsi="Times New Roman" w:cs="Times New Roman"/>
          <w:color w:val="3BE4FF" w:themeColor="accent1" w:themeTint="99"/>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UTA</w:t>
      </w:r>
    </w:p>
    <w:p w14:paraId="4FDAB9B1" w14:textId="367EAC14" w:rsidR="00C6554A" w:rsidRPr="00D5413C" w:rsidRDefault="00C6554A" w:rsidP="6B5AF1F4">
      <w:pPr>
        <w:pStyle w:val="Subtitle"/>
        <w:spacing w:line="360" w:lineRule="auto"/>
        <w:rPr>
          <w:rFonts w:ascii="Times New Roman" w:eastAsia="Times New Roman" w:hAnsi="Times New Roman" w:cs="Times New Roman"/>
          <w:sz w:val="22"/>
        </w:rPr>
      </w:pPr>
    </w:p>
    <w:p w14:paraId="192FAAD5" w14:textId="683F8B3D" w:rsidR="00943CD1" w:rsidRPr="00943CD1" w:rsidRDefault="00943CD1" w:rsidP="6B5AF1F4">
      <w:pPr>
        <w:pStyle w:val="ContactInfo"/>
        <w:spacing w:line="360" w:lineRule="auto"/>
        <w:rPr>
          <w:rFonts w:ascii="Times New Roman" w:eastAsia="Times New Roman" w:hAnsi="Times New Roman" w:cs="Times New Roman"/>
        </w:rPr>
      </w:pPr>
      <w:r w:rsidRPr="1E21774C">
        <w:rPr>
          <w:rFonts w:ascii="Times New Roman" w:eastAsia="Times New Roman" w:hAnsi="Times New Roman" w:cs="Times New Roman"/>
        </w:rPr>
        <w:t xml:space="preserve">DAVID VALLE | RYAN SWITZER | AESHA MOHAMED </w:t>
      </w:r>
    </w:p>
    <w:p w14:paraId="662A4A36" w14:textId="0908939E" w:rsidR="00943CD1" w:rsidRPr="00943CD1" w:rsidRDefault="7B2F8229" w:rsidP="6B5AF1F4">
      <w:pPr>
        <w:pStyle w:val="ContactInfo"/>
        <w:spacing w:line="360" w:lineRule="auto"/>
        <w:rPr>
          <w:rFonts w:ascii="Times New Roman" w:eastAsia="Times New Roman" w:hAnsi="Times New Roman" w:cs="Times New Roman"/>
        </w:rPr>
      </w:pPr>
      <w:r w:rsidRPr="1E21774C">
        <w:rPr>
          <w:rFonts w:ascii="Times New Roman" w:eastAsia="Times New Roman" w:hAnsi="Times New Roman" w:cs="Times New Roman"/>
        </w:rPr>
        <w:t>FRED ZIRBEL | SALIM SIRAJ | ​ WALIUZ ZAMA</w:t>
      </w:r>
      <w:r w:rsidR="62DBBB82" w:rsidRPr="1E21774C">
        <w:rPr>
          <w:rFonts w:ascii="Times New Roman" w:eastAsia="Times New Roman" w:hAnsi="Times New Roman" w:cs="Times New Roman"/>
        </w:rPr>
        <w:t>N</w:t>
      </w:r>
    </w:p>
    <w:p w14:paraId="1512997D" w14:textId="66297E5E" w:rsidR="00C6554A" w:rsidRDefault="33CF3AAB" w:rsidP="6B5AF1F4">
      <w:pPr>
        <w:pStyle w:val="ContactInfo"/>
        <w:spacing w:line="360" w:lineRule="auto"/>
        <w:rPr>
          <w:rFonts w:ascii="Times New Roman" w:eastAsia="Times New Roman" w:hAnsi="Times New Roman" w:cs="Times New Roman"/>
        </w:rPr>
      </w:pPr>
      <w:r w:rsidRPr="388A1366">
        <w:rPr>
          <w:rFonts w:ascii="Times New Roman" w:eastAsia="Times New Roman" w:hAnsi="Times New Roman" w:cs="Times New Roman"/>
        </w:rPr>
        <w:t>INSY</w:t>
      </w:r>
      <w:r w:rsidR="0B2A34FF" w:rsidRPr="388A1366">
        <w:rPr>
          <w:rFonts w:ascii="Times New Roman" w:eastAsia="Times New Roman" w:hAnsi="Times New Roman" w:cs="Times New Roman"/>
        </w:rPr>
        <w:t xml:space="preserve"> </w:t>
      </w:r>
      <w:r w:rsidRPr="388A1366">
        <w:rPr>
          <w:rFonts w:ascii="Times New Roman" w:eastAsia="Times New Roman" w:hAnsi="Times New Roman" w:cs="Times New Roman"/>
        </w:rPr>
        <w:t>4325-003</w:t>
      </w:r>
      <w:r w:rsidR="1C3F3B29" w:rsidRPr="388A1366">
        <w:rPr>
          <w:rFonts w:ascii="Times New Roman" w:eastAsia="Times New Roman" w:hAnsi="Times New Roman" w:cs="Times New Roman"/>
        </w:rPr>
        <w:t xml:space="preserve"> | </w:t>
      </w:r>
      <w:r w:rsidRPr="388A1366">
        <w:rPr>
          <w:rFonts w:ascii="Times New Roman" w:eastAsia="Times New Roman" w:hAnsi="Times New Roman" w:cs="Times New Roman"/>
        </w:rPr>
        <w:t>1</w:t>
      </w:r>
      <w:r w:rsidR="371FB6F6" w:rsidRPr="388A1366">
        <w:rPr>
          <w:rFonts w:ascii="Times New Roman" w:eastAsia="Times New Roman" w:hAnsi="Times New Roman" w:cs="Times New Roman"/>
        </w:rPr>
        <w:t>2</w:t>
      </w:r>
      <w:r w:rsidRPr="388A1366">
        <w:rPr>
          <w:rFonts w:ascii="Times New Roman" w:eastAsia="Times New Roman" w:hAnsi="Times New Roman" w:cs="Times New Roman"/>
        </w:rPr>
        <w:t>/</w:t>
      </w:r>
      <w:r w:rsidR="004A6C16" w:rsidRPr="388A1366">
        <w:rPr>
          <w:rFonts w:ascii="Times New Roman" w:eastAsia="Times New Roman" w:hAnsi="Times New Roman" w:cs="Times New Roman"/>
        </w:rPr>
        <w:t>12</w:t>
      </w:r>
      <w:r w:rsidRPr="388A1366">
        <w:rPr>
          <w:rFonts w:ascii="Times New Roman" w:eastAsia="Times New Roman" w:hAnsi="Times New Roman" w:cs="Times New Roman"/>
        </w:rPr>
        <w:t>/2023</w:t>
      </w:r>
      <w:r w:rsidR="005E2A4D" w:rsidRPr="388A1366">
        <w:rPr>
          <w:rFonts w:ascii="Times New Roman" w:eastAsia="Times New Roman" w:hAnsi="Times New Roman" w:cs="Times New Roman"/>
        </w:rPr>
        <w:br w:type="page"/>
      </w:r>
    </w:p>
    <w:p w14:paraId="05971041" w14:textId="3C0CBFD4" w:rsidR="00C6554A" w:rsidRDefault="005E2A4D" w:rsidP="6B5AF1F4">
      <w:pPr>
        <w:pStyle w:val="Heading1"/>
        <w:spacing w:line="360" w:lineRule="auto"/>
        <w:rPr>
          <w:rFonts w:ascii="Times New Roman" w:eastAsia="Times New Roman" w:hAnsi="Times New Roman" w:cs="Times New Roman"/>
          <w:sz w:val="22"/>
        </w:rPr>
      </w:pPr>
      <w:r w:rsidRPr="1E21774C">
        <w:rPr>
          <w:rFonts w:ascii="Times New Roman" w:eastAsia="Times New Roman" w:hAnsi="Times New Roman" w:cs="Times New Roman"/>
          <w:sz w:val="22"/>
        </w:rPr>
        <w:lastRenderedPageBreak/>
        <w:t>Introduction</w:t>
      </w:r>
    </w:p>
    <w:p w14:paraId="1F2130A1" w14:textId="130C5729" w:rsidR="0065041F" w:rsidRDefault="00C51AA2" w:rsidP="4B18A931">
      <w:pPr>
        <w:spacing w:line="360" w:lineRule="auto"/>
        <w:ind w:firstLine="360"/>
        <w:rPr>
          <w:rFonts w:ascii="Times New Roman" w:eastAsia="Times New Roman" w:hAnsi="Times New Roman" w:cs="Times New Roman"/>
        </w:rPr>
      </w:pPr>
      <w:r w:rsidRPr="00C81227">
        <w:rPr>
          <w:noProof/>
        </w:rPr>
        <w:drawing>
          <wp:anchor distT="0" distB="0" distL="114300" distR="114300" simplePos="0" relativeHeight="251658240" behindDoc="1" locked="0" layoutInCell="1" allowOverlap="1" wp14:anchorId="16CD40BC" wp14:editId="4AFE02B4">
            <wp:simplePos x="0" y="0"/>
            <wp:positionH relativeFrom="margin">
              <wp:align>right</wp:align>
            </wp:positionH>
            <wp:positionV relativeFrom="paragraph">
              <wp:posOffset>1473200</wp:posOffset>
            </wp:positionV>
            <wp:extent cx="5943600" cy="1998980"/>
            <wp:effectExtent l="0" t="0" r="0" b="1270"/>
            <wp:wrapTight wrapText="bothSides">
              <wp:wrapPolygon edited="0">
                <wp:start x="0" y="0"/>
                <wp:lineTo x="0" y="21408"/>
                <wp:lineTo x="21531" y="21408"/>
                <wp:lineTo x="21531" y="0"/>
                <wp:lineTo x="0" y="0"/>
              </wp:wrapPolygon>
            </wp:wrapTight>
            <wp:docPr id="597595258" name="Picture 59759525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95258" name="Picture 1" descr="A screen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998980"/>
                    </a:xfrm>
                    <a:prstGeom prst="rect">
                      <a:avLst/>
                    </a:prstGeom>
                  </pic:spPr>
                </pic:pic>
              </a:graphicData>
            </a:graphic>
          </wp:anchor>
        </w:drawing>
      </w:r>
      <w:r w:rsidR="00354370" w:rsidRPr="1E21774C">
        <w:rPr>
          <w:rFonts w:ascii="Times New Roman" w:eastAsia="Times New Roman" w:hAnsi="Times New Roman" w:cs="Times New Roman"/>
        </w:rPr>
        <w:t>Parking is one of the most challenging problems in urban areas, especially for u</w:t>
      </w:r>
      <w:r w:rsidR="00F339BE" w:rsidRPr="1E21774C">
        <w:rPr>
          <w:rFonts w:ascii="Times New Roman" w:eastAsia="Times New Roman" w:hAnsi="Times New Roman" w:cs="Times New Roman"/>
        </w:rPr>
        <w:t xml:space="preserve">niversity students who have limited </w:t>
      </w:r>
      <w:r w:rsidR="00354370" w:rsidRPr="1E21774C">
        <w:rPr>
          <w:rFonts w:ascii="Times New Roman" w:eastAsia="Times New Roman" w:hAnsi="Times New Roman" w:cs="Times New Roman"/>
        </w:rPr>
        <w:t>time and budget</w:t>
      </w:r>
      <w:r w:rsidR="00F339BE" w:rsidRPr="1E21774C">
        <w:rPr>
          <w:rFonts w:ascii="Times New Roman" w:eastAsia="Times New Roman" w:hAnsi="Times New Roman" w:cs="Times New Roman"/>
        </w:rPr>
        <w:t>. Finding a suitable parking spot can be time-consuming, costly, stressful, and can contribute to traffic congestion</w:t>
      </w:r>
      <w:r w:rsidR="00B5258B" w:rsidRPr="1E21774C">
        <w:rPr>
          <w:rFonts w:ascii="Times New Roman" w:eastAsia="Times New Roman" w:hAnsi="Times New Roman" w:cs="Times New Roman"/>
        </w:rPr>
        <w:t xml:space="preserve">. </w:t>
      </w:r>
      <w:r w:rsidR="002A065C" w:rsidRPr="1E21774C">
        <w:rPr>
          <w:rFonts w:ascii="Times New Roman" w:eastAsia="Times New Roman" w:hAnsi="Times New Roman" w:cs="Times New Roman"/>
        </w:rPr>
        <w:t>Many students who</w:t>
      </w:r>
      <w:r w:rsidR="00033AE2" w:rsidRPr="1E21774C">
        <w:rPr>
          <w:rFonts w:ascii="Times New Roman" w:eastAsia="Times New Roman" w:hAnsi="Times New Roman" w:cs="Times New Roman"/>
        </w:rPr>
        <w:t xml:space="preserve"> have</w:t>
      </w:r>
      <w:r w:rsidR="002A065C" w:rsidRPr="1E21774C">
        <w:rPr>
          <w:rFonts w:ascii="Times New Roman" w:eastAsia="Times New Roman" w:hAnsi="Times New Roman" w:cs="Times New Roman"/>
        </w:rPr>
        <w:t xml:space="preserve"> commute</w:t>
      </w:r>
      <w:r w:rsidR="00033AE2" w:rsidRPr="1E21774C">
        <w:rPr>
          <w:rFonts w:ascii="Times New Roman" w:eastAsia="Times New Roman" w:hAnsi="Times New Roman" w:cs="Times New Roman"/>
        </w:rPr>
        <w:t>d</w:t>
      </w:r>
      <w:r w:rsidR="002A065C" w:rsidRPr="1E21774C">
        <w:rPr>
          <w:rFonts w:ascii="Times New Roman" w:eastAsia="Times New Roman" w:hAnsi="Times New Roman" w:cs="Times New Roman"/>
        </w:rPr>
        <w:t xml:space="preserve"> to UTA may relate to </w:t>
      </w:r>
      <w:r w:rsidR="00640F37" w:rsidRPr="1E21774C">
        <w:rPr>
          <w:rFonts w:ascii="Times New Roman" w:eastAsia="Times New Roman" w:hAnsi="Times New Roman" w:cs="Times New Roman"/>
        </w:rPr>
        <w:t>this and</w:t>
      </w:r>
      <w:r w:rsidR="002A065C" w:rsidRPr="1E21774C">
        <w:rPr>
          <w:rFonts w:ascii="Times New Roman" w:eastAsia="Times New Roman" w:hAnsi="Times New Roman" w:cs="Times New Roman"/>
        </w:rPr>
        <w:t xml:space="preserve"> have expressed similar claims to fellow students and university </w:t>
      </w:r>
      <w:r w:rsidR="00AF7D81" w:rsidRPr="1E21774C">
        <w:rPr>
          <w:rFonts w:ascii="Times New Roman" w:eastAsia="Times New Roman" w:hAnsi="Times New Roman" w:cs="Times New Roman"/>
        </w:rPr>
        <w:t>representatives</w:t>
      </w:r>
      <w:r w:rsidR="002A065C" w:rsidRPr="1E21774C">
        <w:rPr>
          <w:rFonts w:ascii="Times New Roman" w:eastAsia="Times New Roman" w:hAnsi="Times New Roman" w:cs="Times New Roman"/>
        </w:rPr>
        <w:t xml:space="preserve">. </w:t>
      </w:r>
      <w:r w:rsidR="00E879EF" w:rsidRPr="1E21774C">
        <w:rPr>
          <w:rFonts w:ascii="Times New Roman" w:eastAsia="Times New Roman" w:hAnsi="Times New Roman" w:cs="Times New Roman"/>
        </w:rPr>
        <w:t xml:space="preserve"> </w:t>
      </w:r>
      <w:r w:rsidR="003A2C44" w:rsidRPr="1E21774C">
        <w:rPr>
          <w:rFonts w:ascii="Times New Roman" w:eastAsia="Times New Roman" w:hAnsi="Times New Roman" w:cs="Times New Roman"/>
        </w:rPr>
        <w:t>S</w:t>
      </w:r>
      <w:r w:rsidR="00BB6FEB" w:rsidRPr="1E21774C">
        <w:rPr>
          <w:rFonts w:ascii="Times New Roman" w:eastAsia="Times New Roman" w:hAnsi="Times New Roman" w:cs="Times New Roman"/>
        </w:rPr>
        <w:t>uch example</w:t>
      </w:r>
      <w:r w:rsidR="00E879EF" w:rsidRPr="1E21774C">
        <w:rPr>
          <w:rFonts w:ascii="Times New Roman" w:eastAsia="Times New Roman" w:hAnsi="Times New Roman" w:cs="Times New Roman"/>
        </w:rPr>
        <w:t xml:space="preserve"> </w:t>
      </w:r>
      <w:r w:rsidR="005A6A26" w:rsidRPr="1E21774C">
        <w:rPr>
          <w:rFonts w:ascii="Times New Roman" w:eastAsia="Times New Roman" w:hAnsi="Times New Roman" w:cs="Times New Roman"/>
        </w:rPr>
        <w:t>can be seen in this discussion</w:t>
      </w:r>
      <w:r w:rsidR="002465F7" w:rsidRPr="1E21774C">
        <w:rPr>
          <w:rFonts w:ascii="Times New Roman" w:eastAsia="Times New Roman" w:hAnsi="Times New Roman" w:cs="Times New Roman"/>
        </w:rPr>
        <w:t xml:space="preserve"> on the platform </w:t>
      </w:r>
      <w:hyperlink r:id="rId13" w:history="1">
        <w:r w:rsidR="002465F7" w:rsidRPr="1E21774C">
          <w:rPr>
            <w:rStyle w:val="Hyperlink"/>
            <w:rFonts w:ascii="Times New Roman" w:eastAsia="Times New Roman" w:hAnsi="Times New Roman" w:cs="Times New Roman"/>
          </w:rPr>
          <w:t>reddit</w:t>
        </w:r>
      </w:hyperlink>
      <w:r w:rsidR="00C1160D" w:rsidRPr="1E21774C">
        <w:rPr>
          <w:rFonts w:ascii="Times New Roman" w:eastAsia="Times New Roman" w:hAnsi="Times New Roman" w:cs="Times New Roman"/>
        </w:rPr>
        <w:t xml:space="preserve"> </w:t>
      </w:r>
      <w:r w:rsidR="0092606D" w:rsidRPr="1E21774C">
        <w:rPr>
          <w:rFonts w:ascii="Times New Roman" w:eastAsia="Times New Roman" w:hAnsi="Times New Roman" w:cs="Times New Roman"/>
        </w:rPr>
        <w:t xml:space="preserve">where </w:t>
      </w:r>
      <w:r w:rsidR="00C1160D" w:rsidRPr="1E21774C">
        <w:rPr>
          <w:rFonts w:ascii="Times New Roman" w:eastAsia="Times New Roman" w:hAnsi="Times New Roman" w:cs="Times New Roman"/>
        </w:rPr>
        <w:t xml:space="preserve">the UTA parking people </w:t>
      </w:r>
      <w:r w:rsidR="003A2C44" w:rsidRPr="1E21774C">
        <w:rPr>
          <w:rFonts w:ascii="Times New Roman" w:eastAsia="Times New Roman" w:hAnsi="Times New Roman" w:cs="Times New Roman"/>
        </w:rPr>
        <w:t>reached out</w:t>
      </w:r>
      <w:r w:rsidR="001E0AC2" w:rsidRPr="1E21774C">
        <w:rPr>
          <w:rFonts w:ascii="Times New Roman" w:eastAsia="Times New Roman" w:hAnsi="Times New Roman" w:cs="Times New Roman"/>
        </w:rPr>
        <w:t xml:space="preserve"> to receive</w:t>
      </w:r>
      <w:r w:rsidR="0035574D" w:rsidRPr="1E21774C">
        <w:rPr>
          <w:rFonts w:ascii="Times New Roman" w:eastAsia="Times New Roman" w:hAnsi="Times New Roman" w:cs="Times New Roman"/>
        </w:rPr>
        <w:t xml:space="preserve"> constructive criticism</w:t>
      </w:r>
      <w:r w:rsidR="00747A83" w:rsidRPr="1E21774C">
        <w:rPr>
          <w:rFonts w:ascii="Times New Roman" w:eastAsia="Times New Roman" w:hAnsi="Times New Roman" w:cs="Times New Roman"/>
        </w:rPr>
        <w:t xml:space="preserve"> </w:t>
      </w:r>
      <w:r w:rsidR="00365A46" w:rsidRPr="1E21774C">
        <w:rPr>
          <w:rFonts w:ascii="Times New Roman" w:eastAsia="Times New Roman" w:hAnsi="Times New Roman" w:cs="Times New Roman"/>
        </w:rPr>
        <w:t xml:space="preserve">to help </w:t>
      </w:r>
      <w:r w:rsidR="00A20063" w:rsidRPr="1E21774C">
        <w:rPr>
          <w:rFonts w:ascii="Times New Roman" w:eastAsia="Times New Roman" w:hAnsi="Times New Roman" w:cs="Times New Roman"/>
        </w:rPr>
        <w:t xml:space="preserve">students </w:t>
      </w:r>
      <w:r w:rsidR="00365A46" w:rsidRPr="1E21774C">
        <w:rPr>
          <w:rFonts w:ascii="Times New Roman" w:eastAsia="Times New Roman" w:hAnsi="Times New Roman" w:cs="Times New Roman"/>
        </w:rPr>
        <w:t xml:space="preserve">on </w:t>
      </w:r>
      <w:r w:rsidR="00A20063" w:rsidRPr="1E21774C">
        <w:rPr>
          <w:rFonts w:ascii="Times New Roman" w:eastAsia="Times New Roman" w:hAnsi="Times New Roman" w:cs="Times New Roman"/>
        </w:rPr>
        <w:t xml:space="preserve">parking </w:t>
      </w:r>
      <w:r w:rsidR="003A2C44" w:rsidRPr="1E21774C">
        <w:rPr>
          <w:rFonts w:ascii="Times New Roman" w:eastAsia="Times New Roman" w:hAnsi="Times New Roman" w:cs="Times New Roman"/>
        </w:rPr>
        <w:t>concerns</w:t>
      </w:r>
      <w:r w:rsidR="001E0AC2" w:rsidRPr="1E21774C">
        <w:rPr>
          <w:rFonts w:ascii="Times New Roman" w:eastAsia="Times New Roman" w:hAnsi="Times New Roman" w:cs="Times New Roman"/>
        </w:rPr>
        <w:t>.</w:t>
      </w:r>
    </w:p>
    <w:p w14:paraId="4BC2C307" w14:textId="6717142A" w:rsidR="007342DF" w:rsidRDefault="2CD4A249" w:rsidP="4B18A931">
      <w:pPr>
        <w:spacing w:line="360" w:lineRule="auto"/>
        <w:ind w:firstLine="360"/>
        <w:rPr>
          <w:rFonts w:ascii="Times New Roman" w:eastAsia="Times New Roman" w:hAnsi="Times New Roman" w:cs="Times New Roman"/>
        </w:rPr>
      </w:pPr>
      <w:r w:rsidRPr="1664ADF1">
        <w:rPr>
          <w:rFonts w:ascii="Times New Roman" w:eastAsia="Times New Roman" w:hAnsi="Times New Roman" w:cs="Times New Roman"/>
        </w:rPr>
        <w:t>Nevertheless,</w:t>
      </w:r>
      <w:r w:rsidR="5E53E0AC" w:rsidRPr="1664ADF1">
        <w:rPr>
          <w:rFonts w:ascii="Times New Roman" w:eastAsia="Times New Roman" w:hAnsi="Times New Roman" w:cs="Times New Roman"/>
        </w:rPr>
        <w:t xml:space="preserve"> one of</w:t>
      </w:r>
      <w:r w:rsidR="492B51B3" w:rsidRPr="1664ADF1">
        <w:rPr>
          <w:rFonts w:ascii="Times New Roman" w:eastAsia="Times New Roman" w:hAnsi="Times New Roman" w:cs="Times New Roman"/>
        </w:rPr>
        <w:t xml:space="preserve"> </w:t>
      </w:r>
      <w:r w:rsidR="4FDCB995" w:rsidRPr="1664ADF1">
        <w:rPr>
          <w:rFonts w:ascii="Times New Roman" w:eastAsia="Times New Roman" w:hAnsi="Times New Roman" w:cs="Times New Roman"/>
        </w:rPr>
        <w:t>the</w:t>
      </w:r>
      <w:r w:rsidR="74C58403" w:rsidRPr="1664ADF1">
        <w:rPr>
          <w:rFonts w:ascii="Times New Roman" w:eastAsia="Times New Roman" w:hAnsi="Times New Roman" w:cs="Times New Roman"/>
        </w:rPr>
        <w:t xml:space="preserve"> most </w:t>
      </w:r>
      <w:r w:rsidR="6E8380C4" w:rsidRPr="1664ADF1">
        <w:rPr>
          <w:rFonts w:ascii="Times New Roman" w:eastAsia="Times New Roman" w:hAnsi="Times New Roman" w:cs="Times New Roman"/>
        </w:rPr>
        <w:t xml:space="preserve">liked </w:t>
      </w:r>
      <w:r w:rsidR="57B5EC58" w:rsidRPr="1664ADF1">
        <w:rPr>
          <w:rFonts w:ascii="Times New Roman" w:eastAsia="Times New Roman" w:hAnsi="Times New Roman" w:cs="Times New Roman"/>
        </w:rPr>
        <w:t>or agreed</w:t>
      </w:r>
      <w:r w:rsidR="24BCFDA6" w:rsidRPr="1664ADF1">
        <w:rPr>
          <w:rFonts w:ascii="Times New Roman" w:eastAsia="Times New Roman" w:hAnsi="Times New Roman" w:cs="Times New Roman"/>
        </w:rPr>
        <w:t xml:space="preserve"> upon</w:t>
      </w:r>
      <w:r w:rsidR="57B5EC58" w:rsidRPr="1664ADF1">
        <w:rPr>
          <w:rFonts w:ascii="Times New Roman" w:eastAsia="Times New Roman" w:hAnsi="Times New Roman" w:cs="Times New Roman"/>
        </w:rPr>
        <w:t xml:space="preserve"> </w:t>
      </w:r>
      <w:r w:rsidR="4988A2F1" w:rsidRPr="1664ADF1">
        <w:rPr>
          <w:rFonts w:ascii="Times New Roman" w:eastAsia="Times New Roman" w:hAnsi="Times New Roman" w:cs="Times New Roman"/>
        </w:rPr>
        <w:t>statements</w:t>
      </w:r>
      <w:r w:rsidR="293548C4" w:rsidRPr="1664ADF1">
        <w:rPr>
          <w:rFonts w:ascii="Times New Roman" w:eastAsia="Times New Roman" w:hAnsi="Times New Roman" w:cs="Times New Roman"/>
        </w:rPr>
        <w:t xml:space="preserve"> from this post</w:t>
      </w:r>
      <w:r w:rsidR="4988A2F1" w:rsidRPr="1664ADF1">
        <w:rPr>
          <w:rFonts w:ascii="Times New Roman" w:eastAsia="Times New Roman" w:hAnsi="Times New Roman" w:cs="Times New Roman"/>
        </w:rPr>
        <w:t xml:space="preserve"> </w:t>
      </w:r>
      <w:r w:rsidR="69B97BAE" w:rsidRPr="1664ADF1">
        <w:rPr>
          <w:rFonts w:ascii="Times New Roman" w:eastAsia="Times New Roman" w:hAnsi="Times New Roman" w:cs="Times New Roman"/>
        </w:rPr>
        <w:t>is</w:t>
      </w:r>
      <w:r w:rsidR="4988A2F1" w:rsidRPr="1664ADF1">
        <w:rPr>
          <w:rFonts w:ascii="Times New Roman" w:eastAsia="Times New Roman" w:hAnsi="Times New Roman" w:cs="Times New Roman"/>
        </w:rPr>
        <w:t xml:space="preserve"> as follows </w:t>
      </w:r>
      <w:r w:rsidR="293548C4" w:rsidRPr="1664ADF1">
        <w:rPr>
          <w:rFonts w:ascii="Times New Roman" w:eastAsia="Times New Roman" w:hAnsi="Times New Roman" w:cs="Times New Roman"/>
          <w:i/>
          <w:iCs/>
        </w:rPr>
        <w:t>“</w:t>
      </w:r>
      <w:r w:rsidR="11B1150B" w:rsidRPr="1664ADF1">
        <w:rPr>
          <w:rFonts w:ascii="Times New Roman" w:eastAsia="Times New Roman" w:hAnsi="Times New Roman" w:cs="Times New Roman"/>
          <w:i/>
          <w:iCs/>
        </w:rPr>
        <w:t xml:space="preserve">I don't see a reason for staff lots to be closed to students </w:t>
      </w:r>
      <w:proofErr w:type="gramStart"/>
      <w:r w:rsidR="11B1150B" w:rsidRPr="1664ADF1">
        <w:rPr>
          <w:rFonts w:ascii="Times New Roman" w:eastAsia="Times New Roman" w:hAnsi="Times New Roman" w:cs="Times New Roman"/>
          <w:i/>
          <w:iCs/>
        </w:rPr>
        <w:t>as long as</w:t>
      </w:r>
      <w:proofErr w:type="gramEnd"/>
      <w:r w:rsidR="11B1150B" w:rsidRPr="1664ADF1">
        <w:rPr>
          <w:rFonts w:ascii="Times New Roman" w:eastAsia="Times New Roman" w:hAnsi="Times New Roman" w:cs="Times New Roman"/>
          <w:i/>
          <w:iCs/>
        </w:rPr>
        <w:t xml:space="preserve"> they are. That was very annoying to me, showing up to school, driving past plenty of open staff lots, to a faraway lot. Then leaving in the evening, and the staff lots are still pretty much open. As well as too many unused reserved spots”</w:t>
      </w:r>
      <w:r w:rsidR="1F20F551" w:rsidRPr="1664ADF1">
        <w:rPr>
          <w:rFonts w:ascii="Times New Roman" w:eastAsia="Times New Roman" w:hAnsi="Times New Roman" w:cs="Times New Roman"/>
          <w:i/>
          <w:iCs/>
        </w:rPr>
        <w:t xml:space="preserve"> which</w:t>
      </w:r>
      <w:r w:rsidR="1F20F551" w:rsidRPr="1664ADF1">
        <w:rPr>
          <w:rFonts w:ascii="Times New Roman" w:eastAsia="Times New Roman" w:hAnsi="Times New Roman" w:cs="Times New Roman"/>
        </w:rPr>
        <w:t xml:space="preserve"> is relatively </w:t>
      </w:r>
      <w:r w:rsidR="121CE2AF" w:rsidRPr="1664ADF1">
        <w:rPr>
          <w:rFonts w:ascii="Times New Roman" w:eastAsia="Times New Roman" w:hAnsi="Times New Roman" w:cs="Times New Roman"/>
        </w:rPr>
        <w:t xml:space="preserve">quite </w:t>
      </w:r>
      <w:r w:rsidR="7A7EFEA5" w:rsidRPr="1664ADF1">
        <w:rPr>
          <w:rFonts w:ascii="Times New Roman" w:eastAsia="Times New Roman" w:hAnsi="Times New Roman" w:cs="Times New Roman"/>
        </w:rPr>
        <w:t>an</w:t>
      </w:r>
      <w:r w:rsidR="121CE2AF" w:rsidRPr="1664ADF1">
        <w:rPr>
          <w:rFonts w:ascii="Times New Roman" w:eastAsia="Times New Roman" w:hAnsi="Times New Roman" w:cs="Times New Roman"/>
        </w:rPr>
        <w:t xml:space="preserve"> inconvenience.</w:t>
      </w:r>
      <w:r w:rsidR="5E53E0AC" w:rsidRPr="1664ADF1">
        <w:rPr>
          <w:rFonts w:ascii="Times New Roman" w:eastAsia="Times New Roman" w:hAnsi="Times New Roman" w:cs="Times New Roman"/>
        </w:rPr>
        <w:t xml:space="preserve"> This statement reflects the </w:t>
      </w:r>
      <w:r w:rsidR="4D8E21E7" w:rsidRPr="1664ADF1">
        <w:rPr>
          <w:rFonts w:ascii="Times New Roman" w:eastAsia="Times New Roman" w:hAnsi="Times New Roman" w:cs="Times New Roman"/>
        </w:rPr>
        <w:t>frustration</w:t>
      </w:r>
      <w:r w:rsidR="5E53E0AC" w:rsidRPr="1664ADF1">
        <w:rPr>
          <w:rFonts w:ascii="Times New Roman" w:eastAsia="Times New Roman" w:hAnsi="Times New Roman" w:cs="Times New Roman"/>
        </w:rPr>
        <w:t xml:space="preserve"> that students face when they </w:t>
      </w:r>
      <w:r w:rsidR="0914CDAC" w:rsidRPr="1664ADF1">
        <w:rPr>
          <w:rFonts w:ascii="Times New Roman" w:eastAsia="Times New Roman" w:hAnsi="Times New Roman" w:cs="Times New Roman"/>
        </w:rPr>
        <w:t>must</w:t>
      </w:r>
      <w:r w:rsidR="5E53E0AC" w:rsidRPr="1664ADF1">
        <w:rPr>
          <w:rFonts w:ascii="Times New Roman" w:eastAsia="Times New Roman" w:hAnsi="Times New Roman" w:cs="Times New Roman"/>
        </w:rPr>
        <w:t xml:space="preserve"> park far away from their classes, while there are many available spaces closer to the campus. This</w:t>
      </w:r>
      <w:r w:rsidR="2E10D7FF" w:rsidRPr="1664ADF1">
        <w:rPr>
          <w:rFonts w:ascii="Times New Roman" w:eastAsia="Times New Roman" w:hAnsi="Times New Roman" w:cs="Times New Roman"/>
        </w:rPr>
        <w:t xml:space="preserve"> is</w:t>
      </w:r>
      <w:r w:rsidR="4D8E21E7" w:rsidRPr="1664ADF1">
        <w:rPr>
          <w:rFonts w:ascii="Times New Roman" w:eastAsia="Times New Roman" w:hAnsi="Times New Roman" w:cs="Times New Roman"/>
        </w:rPr>
        <w:t xml:space="preserve"> considered</w:t>
      </w:r>
      <w:r w:rsidR="2E10D7FF" w:rsidRPr="1664ADF1">
        <w:rPr>
          <w:rFonts w:ascii="Times New Roman" w:eastAsia="Times New Roman" w:hAnsi="Times New Roman" w:cs="Times New Roman"/>
        </w:rPr>
        <w:t xml:space="preserve"> a</w:t>
      </w:r>
      <w:r w:rsidR="5E53E0AC" w:rsidRPr="1664ADF1">
        <w:rPr>
          <w:rFonts w:ascii="Times New Roman" w:eastAsia="Times New Roman" w:hAnsi="Times New Roman" w:cs="Times New Roman"/>
        </w:rPr>
        <w:t xml:space="preserve"> waste</w:t>
      </w:r>
      <w:r w:rsidR="2E10D7FF" w:rsidRPr="1664ADF1">
        <w:rPr>
          <w:rFonts w:ascii="Times New Roman" w:eastAsia="Times New Roman" w:hAnsi="Times New Roman" w:cs="Times New Roman"/>
        </w:rPr>
        <w:t xml:space="preserve"> of</w:t>
      </w:r>
      <w:r w:rsidR="5E53E0AC" w:rsidRPr="1664ADF1">
        <w:rPr>
          <w:rFonts w:ascii="Times New Roman" w:eastAsia="Times New Roman" w:hAnsi="Times New Roman" w:cs="Times New Roman"/>
        </w:rPr>
        <w:t xml:space="preserve"> time and </w:t>
      </w:r>
      <w:r w:rsidR="0914CDAC" w:rsidRPr="1664ADF1">
        <w:rPr>
          <w:rFonts w:ascii="Times New Roman" w:eastAsia="Times New Roman" w:hAnsi="Times New Roman" w:cs="Times New Roman"/>
        </w:rPr>
        <w:t>energy</w:t>
      </w:r>
      <w:r w:rsidR="5E53E0AC" w:rsidRPr="1664ADF1">
        <w:rPr>
          <w:rFonts w:ascii="Times New Roman" w:eastAsia="Times New Roman" w:hAnsi="Times New Roman" w:cs="Times New Roman"/>
        </w:rPr>
        <w:t xml:space="preserve"> for the </w:t>
      </w:r>
      <w:r w:rsidR="0C84A366" w:rsidRPr="1664ADF1">
        <w:rPr>
          <w:rFonts w:ascii="Times New Roman" w:eastAsia="Times New Roman" w:hAnsi="Times New Roman" w:cs="Times New Roman"/>
        </w:rPr>
        <w:t xml:space="preserve">students </w:t>
      </w:r>
      <w:r w:rsidR="00BF0435" w:rsidRPr="1664ADF1">
        <w:rPr>
          <w:rFonts w:ascii="Times New Roman" w:eastAsia="Times New Roman" w:hAnsi="Times New Roman" w:cs="Times New Roman"/>
        </w:rPr>
        <w:t>and</w:t>
      </w:r>
      <w:r w:rsidR="0914CDAC" w:rsidRPr="1664ADF1">
        <w:rPr>
          <w:rFonts w:ascii="Times New Roman" w:eastAsia="Times New Roman" w:hAnsi="Times New Roman" w:cs="Times New Roman"/>
        </w:rPr>
        <w:t xml:space="preserve"> </w:t>
      </w:r>
      <w:r w:rsidR="5E53E0AC" w:rsidRPr="1664ADF1">
        <w:rPr>
          <w:rFonts w:ascii="Times New Roman" w:eastAsia="Times New Roman" w:hAnsi="Times New Roman" w:cs="Times New Roman"/>
        </w:rPr>
        <w:t>contributes to the traffic congestion</w:t>
      </w:r>
      <w:r w:rsidR="0FFC5D5D" w:rsidRPr="1664ADF1">
        <w:rPr>
          <w:rFonts w:ascii="Times New Roman" w:eastAsia="Times New Roman" w:hAnsi="Times New Roman" w:cs="Times New Roman"/>
        </w:rPr>
        <w:t xml:space="preserve"> when students don’t find a spot in a lot they</w:t>
      </w:r>
      <w:r w:rsidR="79A2FEB4" w:rsidRPr="1664ADF1">
        <w:rPr>
          <w:rFonts w:ascii="Times New Roman" w:eastAsia="Times New Roman" w:hAnsi="Times New Roman" w:cs="Times New Roman"/>
        </w:rPr>
        <w:t xml:space="preserve"> just</w:t>
      </w:r>
      <w:r w:rsidR="0FFC5D5D" w:rsidRPr="1664ADF1">
        <w:rPr>
          <w:rFonts w:ascii="Times New Roman" w:eastAsia="Times New Roman" w:hAnsi="Times New Roman" w:cs="Times New Roman"/>
        </w:rPr>
        <w:t xml:space="preserve"> entered</w:t>
      </w:r>
      <w:r w:rsidR="5E53E0AC" w:rsidRPr="1664ADF1">
        <w:rPr>
          <w:rFonts w:ascii="Times New Roman" w:eastAsia="Times New Roman" w:hAnsi="Times New Roman" w:cs="Times New Roman"/>
        </w:rPr>
        <w:t>.</w:t>
      </w:r>
      <w:r w:rsidR="0914CDAC" w:rsidRPr="1664ADF1">
        <w:rPr>
          <w:rFonts w:ascii="Times New Roman" w:eastAsia="Times New Roman" w:hAnsi="Times New Roman" w:cs="Times New Roman"/>
        </w:rPr>
        <w:t xml:space="preserve"> </w:t>
      </w:r>
      <w:r w:rsidR="0C84A366" w:rsidRPr="1664ADF1">
        <w:rPr>
          <w:rFonts w:ascii="Times New Roman" w:eastAsia="Times New Roman" w:hAnsi="Times New Roman" w:cs="Times New Roman"/>
        </w:rPr>
        <w:t>Nevertheless,</w:t>
      </w:r>
      <w:r w:rsidR="0914CDAC" w:rsidRPr="1664ADF1">
        <w:rPr>
          <w:rFonts w:ascii="Times New Roman" w:eastAsia="Times New Roman" w:hAnsi="Times New Roman" w:cs="Times New Roman"/>
        </w:rPr>
        <w:t xml:space="preserve"> this statement well expresses the </w:t>
      </w:r>
      <w:r w:rsidR="0C84A366" w:rsidRPr="1664ADF1">
        <w:rPr>
          <w:rFonts w:ascii="Times New Roman" w:eastAsia="Times New Roman" w:hAnsi="Times New Roman" w:cs="Times New Roman"/>
        </w:rPr>
        <w:t>allocation of parking resources aren’t</w:t>
      </w:r>
      <w:r w:rsidR="79A2FEB4" w:rsidRPr="1664ADF1">
        <w:rPr>
          <w:rFonts w:ascii="Times New Roman" w:eastAsia="Times New Roman" w:hAnsi="Times New Roman" w:cs="Times New Roman"/>
        </w:rPr>
        <w:t xml:space="preserve"> put</w:t>
      </w:r>
      <w:r w:rsidR="0C84A366" w:rsidRPr="1664ADF1">
        <w:rPr>
          <w:rFonts w:ascii="Times New Roman" w:eastAsia="Times New Roman" w:hAnsi="Times New Roman" w:cs="Times New Roman"/>
        </w:rPr>
        <w:t xml:space="preserve"> well in use and </w:t>
      </w:r>
      <w:r w:rsidR="5F9C57AD" w:rsidRPr="1664ADF1">
        <w:rPr>
          <w:rFonts w:ascii="Times New Roman" w:eastAsia="Times New Roman" w:hAnsi="Times New Roman" w:cs="Times New Roman"/>
        </w:rPr>
        <w:t xml:space="preserve">there must be a way to figure out how to allocate </w:t>
      </w:r>
      <w:r w:rsidR="79A2FEB4" w:rsidRPr="1664ADF1">
        <w:rPr>
          <w:rFonts w:ascii="Times New Roman" w:eastAsia="Times New Roman" w:hAnsi="Times New Roman" w:cs="Times New Roman"/>
        </w:rPr>
        <w:t>parking resources</w:t>
      </w:r>
      <w:r w:rsidR="0FFC5D5D" w:rsidRPr="1664ADF1">
        <w:rPr>
          <w:rFonts w:ascii="Times New Roman" w:eastAsia="Times New Roman" w:hAnsi="Times New Roman" w:cs="Times New Roman"/>
        </w:rPr>
        <w:t xml:space="preserve"> to </w:t>
      </w:r>
      <w:r w:rsidR="497CDF08" w:rsidRPr="1664ADF1">
        <w:rPr>
          <w:rFonts w:ascii="Times New Roman" w:eastAsia="Times New Roman" w:hAnsi="Times New Roman" w:cs="Times New Roman"/>
        </w:rPr>
        <w:t>their</w:t>
      </w:r>
      <w:r w:rsidR="0FFC5D5D" w:rsidRPr="1664ADF1">
        <w:rPr>
          <w:rFonts w:ascii="Times New Roman" w:eastAsia="Times New Roman" w:hAnsi="Times New Roman" w:cs="Times New Roman"/>
        </w:rPr>
        <w:t xml:space="preserve"> best use</w:t>
      </w:r>
      <w:r w:rsidR="5F9C57AD" w:rsidRPr="1664ADF1">
        <w:rPr>
          <w:rFonts w:ascii="Times New Roman" w:eastAsia="Times New Roman" w:hAnsi="Times New Roman" w:cs="Times New Roman"/>
        </w:rPr>
        <w:t>.</w:t>
      </w:r>
    </w:p>
    <w:p w14:paraId="757ACA1B" w14:textId="7AAFA97A" w:rsidR="00031DBA" w:rsidRDefault="00031DBA" w:rsidP="4B18A931">
      <w:pPr>
        <w:spacing w:line="360" w:lineRule="auto"/>
        <w:ind w:firstLine="360"/>
        <w:rPr>
          <w:rFonts w:ascii="Times New Roman" w:eastAsia="Times New Roman" w:hAnsi="Times New Roman" w:cs="Times New Roman"/>
        </w:rPr>
      </w:pPr>
      <w:r w:rsidRPr="1664ADF1">
        <w:rPr>
          <w:rFonts w:ascii="Times New Roman" w:eastAsia="Times New Roman" w:hAnsi="Times New Roman" w:cs="Times New Roman"/>
        </w:rPr>
        <w:t xml:space="preserve">Another issue that students raise is that the parking system is not user-friendly, especially for new students who are not familiar with the </w:t>
      </w:r>
      <w:r w:rsidR="00D13C85" w:rsidRPr="1664ADF1">
        <w:rPr>
          <w:rFonts w:ascii="Times New Roman" w:eastAsia="Times New Roman" w:hAnsi="Times New Roman" w:cs="Times New Roman"/>
        </w:rPr>
        <w:t>campus</w:t>
      </w:r>
      <w:r w:rsidRPr="1664ADF1">
        <w:rPr>
          <w:rFonts w:ascii="Times New Roman" w:eastAsia="Times New Roman" w:hAnsi="Times New Roman" w:cs="Times New Roman"/>
        </w:rPr>
        <w:t xml:space="preserve">. For instance, another Reddit user commented: “Being more straightforward with what kind of parking you can use/purchase, can help avoid many headaches to new students. Lastly, prices are just too high. Includes some kind of small fee… but $350 for a semester is just too much.”. This statement highlights the problem of ease of use and affordability of the parking system. Many students are confused about what kind of parking permit they need, where they can park, and how much </w:t>
      </w:r>
      <w:r w:rsidR="00C8236E" w:rsidRPr="1664ADF1">
        <w:rPr>
          <w:rFonts w:ascii="Times New Roman" w:eastAsia="Times New Roman" w:hAnsi="Times New Roman" w:cs="Times New Roman"/>
        </w:rPr>
        <w:t xml:space="preserve">value </w:t>
      </w:r>
      <w:r w:rsidR="00150876" w:rsidRPr="1664ADF1">
        <w:rPr>
          <w:rFonts w:ascii="Times New Roman" w:eastAsia="Times New Roman" w:hAnsi="Times New Roman" w:cs="Times New Roman"/>
        </w:rPr>
        <w:t xml:space="preserve">paying </w:t>
      </w:r>
      <w:r w:rsidR="004327BD" w:rsidRPr="1664ADF1">
        <w:rPr>
          <w:rFonts w:ascii="Times New Roman" w:eastAsia="Times New Roman" w:hAnsi="Times New Roman" w:cs="Times New Roman"/>
        </w:rPr>
        <w:t xml:space="preserve">for </w:t>
      </w:r>
      <w:r w:rsidR="00C8236E" w:rsidRPr="1664ADF1">
        <w:rPr>
          <w:rFonts w:ascii="Times New Roman" w:eastAsia="Times New Roman" w:hAnsi="Times New Roman" w:cs="Times New Roman"/>
        </w:rPr>
        <w:t xml:space="preserve">parking </w:t>
      </w:r>
      <w:proofErr w:type="gramStart"/>
      <w:r w:rsidR="00C8236E" w:rsidRPr="1664ADF1">
        <w:rPr>
          <w:rFonts w:ascii="Times New Roman" w:eastAsia="Times New Roman" w:hAnsi="Times New Roman" w:cs="Times New Roman"/>
        </w:rPr>
        <w:t>actually brings</w:t>
      </w:r>
      <w:proofErr w:type="gramEnd"/>
      <w:r w:rsidR="00C8236E" w:rsidRPr="1664ADF1">
        <w:rPr>
          <w:rFonts w:ascii="Times New Roman" w:eastAsia="Times New Roman" w:hAnsi="Times New Roman" w:cs="Times New Roman"/>
        </w:rPr>
        <w:t xml:space="preserve"> them</w:t>
      </w:r>
      <w:r w:rsidRPr="1664ADF1">
        <w:rPr>
          <w:rFonts w:ascii="Times New Roman" w:eastAsia="Times New Roman" w:hAnsi="Times New Roman" w:cs="Times New Roman"/>
        </w:rPr>
        <w:t xml:space="preserve">. Moreover, some students feel that the parking fees are too high, especially for those who only come to the campus </w:t>
      </w:r>
      <w:r w:rsidR="008F398D" w:rsidRPr="1664ADF1">
        <w:rPr>
          <w:rFonts w:ascii="Times New Roman" w:eastAsia="Times New Roman" w:hAnsi="Times New Roman" w:cs="Times New Roman"/>
        </w:rPr>
        <w:t>less occasionally</w:t>
      </w:r>
      <w:r w:rsidRPr="1664ADF1">
        <w:rPr>
          <w:rFonts w:ascii="Times New Roman" w:eastAsia="Times New Roman" w:hAnsi="Times New Roman" w:cs="Times New Roman"/>
        </w:rPr>
        <w:t xml:space="preserve">. A possible </w:t>
      </w:r>
      <w:r w:rsidRPr="1664ADF1">
        <w:rPr>
          <w:rFonts w:ascii="Times New Roman" w:eastAsia="Times New Roman" w:hAnsi="Times New Roman" w:cs="Times New Roman"/>
        </w:rPr>
        <w:lastRenderedPageBreak/>
        <w:t xml:space="preserve">solution to this problem is to simplify the parking </w:t>
      </w:r>
      <w:r w:rsidR="00046936" w:rsidRPr="1664ADF1">
        <w:rPr>
          <w:rFonts w:ascii="Times New Roman" w:eastAsia="Times New Roman" w:hAnsi="Times New Roman" w:cs="Times New Roman"/>
        </w:rPr>
        <w:t>system and</w:t>
      </w:r>
      <w:r w:rsidRPr="1664ADF1">
        <w:rPr>
          <w:rFonts w:ascii="Times New Roman" w:eastAsia="Times New Roman" w:hAnsi="Times New Roman" w:cs="Times New Roman"/>
        </w:rPr>
        <w:t xml:space="preserve"> provide clear and accessible information to the students. Additionally, the parking fees could be reduced, or made more flexible, depending on the frequency and duration of the</w:t>
      </w:r>
      <w:r w:rsidR="00C507EA" w:rsidRPr="1664ADF1">
        <w:rPr>
          <w:rFonts w:ascii="Times New Roman" w:eastAsia="Times New Roman" w:hAnsi="Times New Roman" w:cs="Times New Roman"/>
        </w:rPr>
        <w:t xml:space="preserve"> </w:t>
      </w:r>
      <w:r w:rsidR="49A72937" w:rsidRPr="1664ADF1">
        <w:rPr>
          <w:rFonts w:ascii="Times New Roman" w:eastAsia="Times New Roman" w:hAnsi="Times New Roman" w:cs="Times New Roman"/>
        </w:rPr>
        <w:t>users'</w:t>
      </w:r>
      <w:r w:rsidRPr="1664ADF1">
        <w:rPr>
          <w:rFonts w:ascii="Times New Roman" w:eastAsia="Times New Roman" w:hAnsi="Times New Roman" w:cs="Times New Roman"/>
        </w:rPr>
        <w:t xml:space="preserve"> </w:t>
      </w:r>
      <w:r w:rsidR="008F2B90" w:rsidRPr="1664ADF1">
        <w:rPr>
          <w:rFonts w:ascii="Times New Roman" w:eastAsia="Times New Roman" w:hAnsi="Times New Roman" w:cs="Times New Roman"/>
        </w:rPr>
        <w:t>use</w:t>
      </w:r>
      <w:r w:rsidRPr="1664ADF1">
        <w:rPr>
          <w:rFonts w:ascii="Times New Roman" w:eastAsia="Times New Roman" w:hAnsi="Times New Roman" w:cs="Times New Roman"/>
        </w:rPr>
        <w:t>.</w:t>
      </w:r>
    </w:p>
    <w:p w14:paraId="2EC25E07" w14:textId="77C3A73E" w:rsidR="00661A11" w:rsidRDefault="00C51AA2" w:rsidP="4B18A931">
      <w:pPr>
        <w:spacing w:line="360" w:lineRule="auto"/>
        <w:ind w:firstLine="360"/>
        <w:rPr>
          <w:rFonts w:ascii="Times New Roman" w:eastAsia="Times New Roman" w:hAnsi="Times New Roman" w:cs="Times New Roman"/>
        </w:rPr>
      </w:pPr>
      <w:r w:rsidRPr="00331FEF">
        <w:rPr>
          <w:noProof/>
        </w:rPr>
        <w:drawing>
          <wp:anchor distT="0" distB="0" distL="114300" distR="114300" simplePos="0" relativeHeight="251658241" behindDoc="1" locked="0" layoutInCell="1" allowOverlap="1" wp14:anchorId="62E7D6A8" wp14:editId="75A2C91C">
            <wp:simplePos x="0" y="0"/>
            <wp:positionH relativeFrom="margin">
              <wp:align>right</wp:align>
            </wp:positionH>
            <wp:positionV relativeFrom="paragraph">
              <wp:posOffset>2450465</wp:posOffset>
            </wp:positionV>
            <wp:extent cx="5943600" cy="2120265"/>
            <wp:effectExtent l="0" t="0" r="0" b="0"/>
            <wp:wrapTight wrapText="bothSides">
              <wp:wrapPolygon edited="0">
                <wp:start x="0" y="0"/>
                <wp:lineTo x="0" y="21348"/>
                <wp:lineTo x="21531" y="21348"/>
                <wp:lineTo x="21531" y="0"/>
                <wp:lineTo x="0" y="0"/>
              </wp:wrapPolygon>
            </wp:wrapTight>
            <wp:docPr id="2101219955" name="Picture 21012199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19955" name="Picture 1" descr="A screenshot of a computer screen&#10;&#10;Description automatically generated"/>
                    <pic:cNvPicPr/>
                  </pic:nvPicPr>
                  <pic:blipFill rotWithShape="1">
                    <a:blip r:embed="rId14">
                      <a:extLst>
                        <a:ext uri="{28A0092B-C50C-407E-A947-70E740481C1C}">
                          <a14:useLocalDpi xmlns:a14="http://schemas.microsoft.com/office/drawing/2010/main" val="0"/>
                        </a:ext>
                      </a:extLst>
                    </a:blip>
                    <a:srcRect t="4098"/>
                    <a:stretch/>
                  </pic:blipFill>
                  <pic:spPr bwMode="auto">
                    <a:xfrm>
                      <a:off x="0" y="0"/>
                      <a:ext cx="5943600" cy="21202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132E" w:rsidRPr="1E21774C">
        <w:rPr>
          <w:rFonts w:ascii="Times New Roman" w:eastAsia="Times New Roman" w:hAnsi="Times New Roman" w:cs="Times New Roman"/>
        </w:rPr>
        <w:t xml:space="preserve">A third issue that students mention is that the ticketing system </w:t>
      </w:r>
      <w:r w:rsidR="0063484D" w:rsidRPr="1E21774C">
        <w:rPr>
          <w:rFonts w:ascii="Times New Roman" w:eastAsia="Times New Roman" w:hAnsi="Times New Roman" w:cs="Times New Roman"/>
        </w:rPr>
        <w:t>being</w:t>
      </w:r>
      <w:r w:rsidR="0080132E" w:rsidRPr="1E21774C">
        <w:rPr>
          <w:rFonts w:ascii="Times New Roman" w:eastAsia="Times New Roman" w:hAnsi="Times New Roman" w:cs="Times New Roman"/>
        </w:rPr>
        <w:t xml:space="preserve"> </w:t>
      </w:r>
      <w:r w:rsidR="001D3059" w:rsidRPr="1E21774C">
        <w:rPr>
          <w:rFonts w:ascii="Times New Roman" w:eastAsia="Times New Roman" w:hAnsi="Times New Roman" w:cs="Times New Roman"/>
        </w:rPr>
        <w:t>unfair and</w:t>
      </w:r>
      <w:r w:rsidR="0080132E" w:rsidRPr="1E21774C">
        <w:rPr>
          <w:rFonts w:ascii="Times New Roman" w:eastAsia="Times New Roman" w:hAnsi="Times New Roman" w:cs="Times New Roman"/>
        </w:rPr>
        <w:t xml:space="preserve"> does not </w:t>
      </w:r>
      <w:proofErr w:type="gramStart"/>
      <w:r w:rsidR="0080132E" w:rsidRPr="1E21774C">
        <w:rPr>
          <w:rFonts w:ascii="Times New Roman" w:eastAsia="Times New Roman" w:hAnsi="Times New Roman" w:cs="Times New Roman"/>
        </w:rPr>
        <w:t>take into account</w:t>
      </w:r>
      <w:proofErr w:type="gramEnd"/>
      <w:r w:rsidR="0080132E" w:rsidRPr="1E21774C">
        <w:rPr>
          <w:rFonts w:ascii="Times New Roman" w:eastAsia="Times New Roman" w:hAnsi="Times New Roman" w:cs="Times New Roman"/>
        </w:rPr>
        <w:t xml:space="preserve"> the circumstances of the students. For example, one Reddit user wrote: “</w:t>
      </w:r>
      <w:r w:rsidR="00EF1EBE" w:rsidRPr="1E21774C">
        <w:rPr>
          <w:rFonts w:ascii="Times New Roman" w:eastAsia="Times New Roman" w:hAnsi="Times New Roman" w:cs="Times New Roman"/>
        </w:rPr>
        <w:t>There should be clarity on visitor parking. As someone who’s asked guests to on-campus events, it’s difficult jumping through hoops to make sure they don’t get ticketed. We need to know when visitors can park and where</w:t>
      </w:r>
      <w:r w:rsidR="0080132E" w:rsidRPr="1E21774C">
        <w:rPr>
          <w:rFonts w:ascii="Times New Roman" w:eastAsia="Times New Roman" w:hAnsi="Times New Roman" w:cs="Times New Roman"/>
        </w:rPr>
        <w:t xml:space="preserve">”. </w:t>
      </w:r>
      <w:r w:rsidR="00C55F77" w:rsidRPr="1E21774C">
        <w:rPr>
          <w:rFonts w:ascii="Times New Roman" w:eastAsia="Times New Roman" w:hAnsi="Times New Roman" w:cs="Times New Roman"/>
        </w:rPr>
        <w:t xml:space="preserve">This Statement expresses that students </w:t>
      </w:r>
      <w:r w:rsidR="00A33C31" w:rsidRPr="1E21774C">
        <w:rPr>
          <w:rFonts w:ascii="Times New Roman" w:eastAsia="Times New Roman" w:hAnsi="Times New Roman" w:cs="Times New Roman"/>
        </w:rPr>
        <w:t>feel guests aren’t welcome</w:t>
      </w:r>
      <w:r w:rsidR="003D0307" w:rsidRPr="1E21774C">
        <w:rPr>
          <w:rFonts w:ascii="Times New Roman" w:eastAsia="Times New Roman" w:hAnsi="Times New Roman" w:cs="Times New Roman"/>
        </w:rPr>
        <w:t xml:space="preserve"> due to the amount of ticketing and </w:t>
      </w:r>
      <w:r w:rsidR="00737687" w:rsidRPr="1E21774C">
        <w:rPr>
          <w:rFonts w:ascii="Times New Roman" w:eastAsia="Times New Roman" w:hAnsi="Times New Roman" w:cs="Times New Roman"/>
        </w:rPr>
        <w:t xml:space="preserve">not enough knowledge </w:t>
      </w:r>
      <w:r w:rsidR="001059CF" w:rsidRPr="1E21774C">
        <w:rPr>
          <w:rFonts w:ascii="Times New Roman" w:eastAsia="Times New Roman" w:hAnsi="Times New Roman" w:cs="Times New Roman"/>
        </w:rPr>
        <w:t>of guest parking or accommodations</w:t>
      </w:r>
      <w:r w:rsidR="009C3493" w:rsidRPr="1E21774C">
        <w:rPr>
          <w:rFonts w:ascii="Times New Roman" w:eastAsia="Times New Roman" w:hAnsi="Times New Roman" w:cs="Times New Roman"/>
        </w:rPr>
        <w:t xml:space="preserve"> which </w:t>
      </w:r>
      <w:r w:rsidR="001B7838" w:rsidRPr="1E21774C">
        <w:rPr>
          <w:rFonts w:ascii="Times New Roman" w:eastAsia="Times New Roman" w:hAnsi="Times New Roman" w:cs="Times New Roman"/>
        </w:rPr>
        <w:t>can be</w:t>
      </w:r>
      <w:r w:rsidR="009C3493" w:rsidRPr="1E21774C">
        <w:rPr>
          <w:rFonts w:ascii="Times New Roman" w:eastAsia="Times New Roman" w:hAnsi="Times New Roman" w:cs="Times New Roman"/>
        </w:rPr>
        <w:t xml:space="preserve"> </w:t>
      </w:r>
      <w:r w:rsidR="001B7838" w:rsidRPr="1E21774C">
        <w:rPr>
          <w:rFonts w:ascii="Times New Roman" w:eastAsia="Times New Roman" w:hAnsi="Times New Roman" w:cs="Times New Roman"/>
        </w:rPr>
        <w:t>expensive</w:t>
      </w:r>
      <w:r w:rsidR="009C3493" w:rsidRPr="1E21774C">
        <w:rPr>
          <w:rFonts w:ascii="Times New Roman" w:eastAsia="Times New Roman" w:hAnsi="Times New Roman" w:cs="Times New Roman"/>
        </w:rPr>
        <w:t xml:space="preserve"> for</w:t>
      </w:r>
      <w:r w:rsidR="001B7838" w:rsidRPr="1E21774C">
        <w:rPr>
          <w:rFonts w:ascii="Times New Roman" w:eastAsia="Times New Roman" w:hAnsi="Times New Roman" w:cs="Times New Roman"/>
        </w:rPr>
        <w:t xml:space="preserve"> a</w:t>
      </w:r>
      <w:r w:rsidR="009C3493" w:rsidRPr="1E21774C">
        <w:rPr>
          <w:rFonts w:ascii="Times New Roman" w:eastAsia="Times New Roman" w:hAnsi="Times New Roman" w:cs="Times New Roman"/>
        </w:rPr>
        <w:t xml:space="preserve"> guest</w:t>
      </w:r>
      <w:r w:rsidR="001B7838" w:rsidRPr="1E21774C">
        <w:rPr>
          <w:rFonts w:ascii="Times New Roman" w:eastAsia="Times New Roman" w:hAnsi="Times New Roman" w:cs="Times New Roman"/>
        </w:rPr>
        <w:t xml:space="preserve"> as well</w:t>
      </w:r>
      <w:r w:rsidR="00C55F77" w:rsidRPr="1E21774C">
        <w:rPr>
          <w:rFonts w:ascii="Times New Roman" w:eastAsia="Times New Roman" w:hAnsi="Times New Roman" w:cs="Times New Roman"/>
        </w:rPr>
        <w:t xml:space="preserve">. </w:t>
      </w:r>
      <w:r w:rsidR="0080132E" w:rsidRPr="1E21774C">
        <w:rPr>
          <w:rFonts w:ascii="Times New Roman" w:eastAsia="Times New Roman" w:hAnsi="Times New Roman" w:cs="Times New Roman"/>
        </w:rPr>
        <w:t>Th</w:t>
      </w:r>
      <w:r w:rsidR="009C3493" w:rsidRPr="1E21774C">
        <w:rPr>
          <w:rFonts w:ascii="Times New Roman" w:eastAsia="Times New Roman" w:hAnsi="Times New Roman" w:cs="Times New Roman"/>
        </w:rPr>
        <w:t xml:space="preserve">e whole thread of comments on this post </w:t>
      </w:r>
      <w:r w:rsidR="0080132E" w:rsidRPr="1E21774C">
        <w:rPr>
          <w:rFonts w:ascii="Times New Roman" w:eastAsia="Times New Roman" w:hAnsi="Times New Roman" w:cs="Times New Roman"/>
        </w:rPr>
        <w:t xml:space="preserve">shows </w:t>
      </w:r>
      <w:r w:rsidR="00631323" w:rsidRPr="1E21774C">
        <w:rPr>
          <w:rFonts w:ascii="Times New Roman" w:eastAsia="Times New Roman" w:hAnsi="Times New Roman" w:cs="Times New Roman"/>
        </w:rPr>
        <w:t>much</w:t>
      </w:r>
      <w:r w:rsidR="0080132E" w:rsidRPr="1E21774C">
        <w:rPr>
          <w:rFonts w:ascii="Times New Roman" w:eastAsia="Times New Roman" w:hAnsi="Times New Roman" w:cs="Times New Roman"/>
        </w:rPr>
        <w:t xml:space="preserve"> dissatisfaction students have with the ticketing system, which they perceive as a way of exploiting them rather than helping them. Some students get tickets for parking in the wrong spot, or for having a broken car, which adds to their financial burden and stress.</w:t>
      </w:r>
      <w:r w:rsidR="00661A11" w:rsidRPr="1E21774C">
        <w:rPr>
          <w:rFonts w:ascii="Times New Roman" w:eastAsia="Times New Roman" w:hAnsi="Times New Roman" w:cs="Times New Roman"/>
        </w:rPr>
        <w:t xml:space="preserve"> </w:t>
      </w:r>
      <w:r w:rsidR="0063258F" w:rsidRPr="1E21774C">
        <w:rPr>
          <w:rFonts w:ascii="Times New Roman" w:eastAsia="Times New Roman" w:hAnsi="Times New Roman" w:cs="Times New Roman"/>
        </w:rPr>
        <w:t>However,</w:t>
      </w:r>
      <w:r w:rsidR="009C3493" w:rsidRPr="1E21774C">
        <w:rPr>
          <w:rFonts w:ascii="Times New Roman" w:eastAsia="Times New Roman" w:hAnsi="Times New Roman" w:cs="Times New Roman"/>
        </w:rPr>
        <w:t xml:space="preserve"> </w:t>
      </w:r>
      <w:r w:rsidR="00210642" w:rsidRPr="1E21774C">
        <w:rPr>
          <w:rFonts w:ascii="Times New Roman" w:eastAsia="Times New Roman" w:hAnsi="Times New Roman" w:cs="Times New Roman"/>
        </w:rPr>
        <w:t>the parking employe</w:t>
      </w:r>
      <w:r w:rsidR="0063258F" w:rsidRPr="1E21774C">
        <w:rPr>
          <w:rFonts w:ascii="Times New Roman" w:eastAsia="Times New Roman" w:hAnsi="Times New Roman" w:cs="Times New Roman"/>
        </w:rPr>
        <w:t>es that run the reddit account</w:t>
      </w:r>
      <w:r w:rsidR="00210642" w:rsidRPr="1E21774C">
        <w:rPr>
          <w:rFonts w:ascii="Times New Roman" w:eastAsia="Times New Roman" w:hAnsi="Times New Roman" w:cs="Times New Roman"/>
        </w:rPr>
        <w:t xml:space="preserve"> stated the following</w:t>
      </w:r>
      <w:r w:rsidR="00813E7D" w:rsidRPr="1E21774C">
        <w:rPr>
          <w:rFonts w:ascii="Times New Roman" w:eastAsia="Times New Roman" w:hAnsi="Times New Roman" w:cs="Times New Roman"/>
        </w:rPr>
        <w:t>.</w:t>
      </w:r>
    </w:p>
    <w:p w14:paraId="29C48891" w14:textId="7D927C9E" w:rsidR="00331FEF" w:rsidRDefault="00F90AB7" w:rsidP="4B18A931">
      <w:pPr>
        <w:spacing w:line="360" w:lineRule="auto"/>
        <w:ind w:firstLine="360"/>
        <w:rPr>
          <w:rFonts w:ascii="Times New Roman" w:eastAsia="Times New Roman" w:hAnsi="Times New Roman" w:cs="Times New Roman"/>
        </w:rPr>
      </w:pPr>
      <w:r w:rsidRPr="1E21774C">
        <w:rPr>
          <w:rFonts w:ascii="Times New Roman" w:eastAsia="Times New Roman" w:hAnsi="Times New Roman" w:cs="Times New Roman"/>
        </w:rPr>
        <w:t xml:space="preserve">This raises the possibility that certain students, like other visitors, may be the source of the problem. It may be a pain for the parking personnel to deal with such issues and to go through an appeal procedure, and </w:t>
      </w:r>
      <w:r w:rsidR="2799BE06" w:rsidRPr="1E21774C">
        <w:rPr>
          <w:rFonts w:ascii="Times New Roman" w:eastAsia="Times New Roman" w:hAnsi="Times New Roman" w:cs="Times New Roman"/>
        </w:rPr>
        <w:t xml:space="preserve">for </w:t>
      </w:r>
      <w:r w:rsidRPr="1E21774C">
        <w:rPr>
          <w:rFonts w:ascii="Times New Roman" w:eastAsia="Times New Roman" w:hAnsi="Times New Roman" w:cs="Times New Roman"/>
        </w:rPr>
        <w:t>students having to go through this for such confusion as we can see students parking in the incorrect lot is the second</w:t>
      </w:r>
      <w:r w:rsidR="006F1EA8" w:rsidRPr="1E21774C">
        <w:rPr>
          <w:rFonts w:ascii="Times New Roman" w:eastAsia="Times New Roman" w:hAnsi="Times New Roman" w:cs="Times New Roman"/>
        </w:rPr>
        <w:t xml:space="preserve"> top</w:t>
      </w:r>
      <w:r w:rsidRPr="1E21774C">
        <w:rPr>
          <w:rFonts w:ascii="Times New Roman" w:eastAsia="Times New Roman" w:hAnsi="Times New Roman" w:cs="Times New Roman"/>
        </w:rPr>
        <w:t xml:space="preserve"> reason</w:t>
      </w:r>
      <w:r w:rsidR="00B00D91" w:rsidRPr="1E21774C">
        <w:rPr>
          <w:rFonts w:ascii="Times New Roman" w:eastAsia="Times New Roman" w:hAnsi="Times New Roman" w:cs="Times New Roman"/>
        </w:rPr>
        <w:t xml:space="preserve"> for ticketing</w:t>
      </w:r>
      <w:r w:rsidR="00747294" w:rsidRPr="1E21774C">
        <w:rPr>
          <w:rFonts w:ascii="Times New Roman" w:eastAsia="Times New Roman" w:hAnsi="Times New Roman" w:cs="Times New Roman"/>
        </w:rPr>
        <w:t xml:space="preserve">. </w:t>
      </w:r>
      <w:r w:rsidR="006F1EA8" w:rsidRPr="1E21774C">
        <w:rPr>
          <w:rFonts w:ascii="Times New Roman" w:eastAsia="Times New Roman" w:hAnsi="Times New Roman" w:cs="Times New Roman"/>
        </w:rPr>
        <w:t xml:space="preserve">Which further gives in that </w:t>
      </w:r>
      <w:r w:rsidR="00647CD3" w:rsidRPr="1E21774C">
        <w:rPr>
          <w:rFonts w:ascii="Times New Roman" w:eastAsia="Times New Roman" w:hAnsi="Times New Roman" w:cs="Times New Roman"/>
        </w:rPr>
        <w:t xml:space="preserve">the current structure isn’t ideal. </w:t>
      </w:r>
      <w:r w:rsidR="007E20E4" w:rsidRPr="1E21774C">
        <w:rPr>
          <w:rFonts w:ascii="Times New Roman" w:eastAsia="Times New Roman" w:hAnsi="Times New Roman" w:cs="Times New Roman"/>
        </w:rPr>
        <w:t xml:space="preserve">There are cars that aren’t registered as well </w:t>
      </w:r>
      <w:r w:rsidR="005F3D7B" w:rsidRPr="1E21774C">
        <w:rPr>
          <w:rFonts w:ascii="Times New Roman" w:eastAsia="Times New Roman" w:hAnsi="Times New Roman" w:cs="Times New Roman"/>
        </w:rPr>
        <w:t xml:space="preserve">so that is a loss of value and </w:t>
      </w:r>
      <w:r w:rsidR="542E70E4" w:rsidRPr="1E21774C">
        <w:rPr>
          <w:rFonts w:ascii="Times New Roman" w:eastAsia="Times New Roman" w:hAnsi="Times New Roman" w:cs="Times New Roman"/>
        </w:rPr>
        <w:t>number</w:t>
      </w:r>
      <w:r w:rsidR="005F3D7B" w:rsidRPr="1E21774C">
        <w:rPr>
          <w:rFonts w:ascii="Times New Roman" w:eastAsia="Times New Roman" w:hAnsi="Times New Roman" w:cs="Times New Roman"/>
        </w:rPr>
        <w:t xml:space="preserve"> of parking </w:t>
      </w:r>
      <w:r w:rsidR="58449DB3" w:rsidRPr="1E21774C">
        <w:rPr>
          <w:rFonts w:ascii="Times New Roman" w:eastAsia="Times New Roman" w:hAnsi="Times New Roman" w:cs="Times New Roman"/>
        </w:rPr>
        <w:t>spaces</w:t>
      </w:r>
      <w:r w:rsidR="005F3D7B" w:rsidRPr="1E21774C">
        <w:rPr>
          <w:rFonts w:ascii="Times New Roman" w:eastAsia="Times New Roman" w:hAnsi="Times New Roman" w:cs="Times New Roman"/>
        </w:rPr>
        <w:t xml:space="preserve"> available to those who pay to park.</w:t>
      </w:r>
      <w:r w:rsidR="00410B1C" w:rsidRPr="1E21774C">
        <w:rPr>
          <w:rFonts w:ascii="Times New Roman" w:eastAsia="Times New Roman" w:hAnsi="Times New Roman" w:cs="Times New Roman"/>
        </w:rPr>
        <w:t xml:space="preserve"> </w:t>
      </w:r>
    </w:p>
    <w:p w14:paraId="5BFBC464" w14:textId="034692DF" w:rsidR="0057287E" w:rsidRDefault="0057287E" w:rsidP="4B18A931">
      <w:pPr>
        <w:spacing w:line="360" w:lineRule="auto"/>
        <w:ind w:firstLine="360"/>
        <w:rPr>
          <w:rFonts w:ascii="Times New Roman" w:eastAsia="Times New Roman" w:hAnsi="Times New Roman" w:cs="Times New Roman"/>
        </w:rPr>
      </w:pPr>
      <w:r w:rsidRPr="1E21774C">
        <w:rPr>
          <w:rFonts w:ascii="Times New Roman" w:eastAsia="Times New Roman" w:hAnsi="Times New Roman" w:cs="Times New Roman"/>
        </w:rPr>
        <w:t>The students of UTA have been facing a problem of insufficient parking spaces near the campus. They have expressed their opinions and suggestions on how to solve this issue on a Reddit thread. The main idea that emerged from the discussion was to build more buildings instead of acquiring more lots for parking. This</w:t>
      </w:r>
      <w:r w:rsidR="009D1720" w:rsidRPr="1E21774C">
        <w:rPr>
          <w:rFonts w:ascii="Times New Roman" w:eastAsia="Times New Roman" w:hAnsi="Times New Roman" w:cs="Times New Roman"/>
        </w:rPr>
        <w:t xml:space="preserve"> eventually</w:t>
      </w:r>
      <w:r w:rsidRPr="1E21774C">
        <w:rPr>
          <w:rFonts w:ascii="Times New Roman" w:eastAsia="Times New Roman" w:hAnsi="Times New Roman" w:cs="Times New Roman"/>
        </w:rPr>
        <w:t xml:space="preserve"> would increase the number of parking spots available in a limited area and reduce the distance that students </w:t>
      </w:r>
      <w:proofErr w:type="gramStart"/>
      <w:r w:rsidRPr="1E21774C">
        <w:rPr>
          <w:rFonts w:ascii="Times New Roman" w:eastAsia="Times New Roman" w:hAnsi="Times New Roman" w:cs="Times New Roman"/>
        </w:rPr>
        <w:t>have to</w:t>
      </w:r>
      <w:proofErr w:type="gramEnd"/>
      <w:r w:rsidRPr="1E21774C">
        <w:rPr>
          <w:rFonts w:ascii="Times New Roman" w:eastAsia="Times New Roman" w:hAnsi="Times New Roman" w:cs="Times New Roman"/>
        </w:rPr>
        <w:t xml:space="preserve"> walk to reach their classes. However, this solution also has some </w:t>
      </w:r>
      <w:r w:rsidRPr="1E21774C">
        <w:rPr>
          <w:rFonts w:ascii="Times New Roman" w:eastAsia="Times New Roman" w:hAnsi="Times New Roman" w:cs="Times New Roman"/>
        </w:rPr>
        <w:lastRenderedPageBreak/>
        <w:t xml:space="preserve">drawbacks, such as the high cost of construction and maintenance of the buildings, and the possible increase in parking fees for the students. The parking committee of UTA responded to this proposal by saying that they </w:t>
      </w:r>
      <w:r w:rsidR="00B80A6A" w:rsidRPr="1E21774C">
        <w:rPr>
          <w:rFonts w:ascii="Times New Roman" w:eastAsia="Times New Roman" w:hAnsi="Times New Roman" w:cs="Times New Roman"/>
        </w:rPr>
        <w:t>were already</w:t>
      </w:r>
      <w:r w:rsidRPr="1E21774C">
        <w:rPr>
          <w:rFonts w:ascii="Times New Roman" w:eastAsia="Times New Roman" w:hAnsi="Times New Roman" w:cs="Times New Roman"/>
        </w:rPr>
        <w:t xml:space="preserve"> planning to build </w:t>
      </w:r>
      <w:r w:rsidR="00B80A6A" w:rsidRPr="1E21774C">
        <w:rPr>
          <w:rFonts w:ascii="Times New Roman" w:eastAsia="Times New Roman" w:hAnsi="Times New Roman" w:cs="Times New Roman"/>
        </w:rPr>
        <w:t>another</w:t>
      </w:r>
      <w:r w:rsidRPr="1E21774C">
        <w:rPr>
          <w:rFonts w:ascii="Times New Roman" w:eastAsia="Times New Roman" w:hAnsi="Times New Roman" w:cs="Times New Roman"/>
        </w:rPr>
        <w:t xml:space="preserve"> parking garage in the future, as per the campus master plan, but they also mentioned that the cost of a parking space in a garage is about $20,000, while the cost of a parking space in a surface lot is about $5,000. </w:t>
      </w:r>
      <w:r w:rsidR="00D53126" w:rsidRPr="1E21774C">
        <w:rPr>
          <w:rFonts w:ascii="Times New Roman" w:eastAsia="Times New Roman" w:hAnsi="Times New Roman" w:cs="Times New Roman"/>
        </w:rPr>
        <w:t>Students have</w:t>
      </w:r>
      <w:r w:rsidR="00B862DD" w:rsidRPr="1E21774C">
        <w:rPr>
          <w:rFonts w:ascii="Times New Roman" w:eastAsia="Times New Roman" w:hAnsi="Times New Roman" w:cs="Times New Roman"/>
        </w:rPr>
        <w:t xml:space="preserve"> also</w:t>
      </w:r>
      <w:r w:rsidRPr="1E21774C">
        <w:rPr>
          <w:rFonts w:ascii="Times New Roman" w:eastAsia="Times New Roman" w:hAnsi="Times New Roman" w:cs="Times New Roman"/>
        </w:rPr>
        <w:t xml:space="preserve"> factor</w:t>
      </w:r>
      <w:r w:rsidR="00D53126" w:rsidRPr="1E21774C">
        <w:rPr>
          <w:rFonts w:ascii="Times New Roman" w:eastAsia="Times New Roman" w:hAnsi="Times New Roman" w:cs="Times New Roman"/>
        </w:rPr>
        <w:t>ed in the idea</w:t>
      </w:r>
      <w:r w:rsidRPr="1E21774C">
        <w:rPr>
          <w:rFonts w:ascii="Times New Roman" w:eastAsia="Times New Roman" w:hAnsi="Times New Roman" w:cs="Times New Roman"/>
        </w:rPr>
        <w:t xml:space="preserve"> that complicates the situation is the large number of students admitted to UTA</w:t>
      </w:r>
      <w:r w:rsidR="00D53126" w:rsidRPr="1E21774C">
        <w:rPr>
          <w:rFonts w:ascii="Times New Roman" w:eastAsia="Times New Roman" w:hAnsi="Times New Roman" w:cs="Times New Roman"/>
        </w:rPr>
        <w:t xml:space="preserve"> which</w:t>
      </w:r>
      <w:r w:rsidRPr="1E21774C">
        <w:rPr>
          <w:rFonts w:ascii="Times New Roman" w:eastAsia="Times New Roman" w:hAnsi="Times New Roman" w:cs="Times New Roman"/>
        </w:rPr>
        <w:t xml:space="preserve"> in 2022, was about 40,000, while the number of parking spots</w:t>
      </w:r>
      <w:r w:rsidR="00D53126" w:rsidRPr="1E21774C">
        <w:rPr>
          <w:rFonts w:ascii="Times New Roman" w:eastAsia="Times New Roman" w:hAnsi="Times New Roman" w:cs="Times New Roman"/>
        </w:rPr>
        <w:t xml:space="preserve"> in the lots</w:t>
      </w:r>
      <w:r w:rsidRPr="1E21774C">
        <w:rPr>
          <w:rFonts w:ascii="Times New Roman" w:eastAsia="Times New Roman" w:hAnsi="Times New Roman" w:cs="Times New Roman"/>
        </w:rPr>
        <w:t xml:space="preserve"> </w:t>
      </w:r>
      <w:r w:rsidR="00D53126" w:rsidRPr="1E21774C">
        <w:rPr>
          <w:rFonts w:ascii="Times New Roman" w:eastAsia="Times New Roman" w:hAnsi="Times New Roman" w:cs="Times New Roman"/>
        </w:rPr>
        <w:t>is</w:t>
      </w:r>
      <w:r w:rsidRPr="1E21774C">
        <w:rPr>
          <w:rFonts w:ascii="Times New Roman" w:eastAsia="Times New Roman" w:hAnsi="Times New Roman" w:cs="Times New Roman"/>
        </w:rPr>
        <w:t xml:space="preserve"> only 16,500. However, this number</w:t>
      </w:r>
      <w:r w:rsidR="00D53126" w:rsidRPr="1E21774C">
        <w:rPr>
          <w:rFonts w:ascii="Times New Roman" w:eastAsia="Times New Roman" w:hAnsi="Times New Roman" w:cs="Times New Roman"/>
        </w:rPr>
        <w:t xml:space="preserve"> of students admitted</w:t>
      </w:r>
      <w:r w:rsidRPr="1E21774C">
        <w:rPr>
          <w:rFonts w:ascii="Times New Roman" w:eastAsia="Times New Roman" w:hAnsi="Times New Roman" w:cs="Times New Roman"/>
        </w:rPr>
        <w:t xml:space="preserve"> is distributed among different locations, such as the Fort Worth station and Arlington, and different days and hours that students attend classes. Therefore, the actual demand for parking may vary depending on the time and place.</w:t>
      </w:r>
    </w:p>
    <w:p w14:paraId="623861B8" w14:textId="5362FA52" w:rsidR="00C6554A" w:rsidRPr="00D718A4" w:rsidRDefault="007E122C" w:rsidP="4B18A931">
      <w:pPr>
        <w:spacing w:line="360" w:lineRule="auto"/>
        <w:ind w:firstLine="360"/>
        <w:rPr>
          <w:rFonts w:ascii="Times New Roman" w:eastAsia="Times New Roman" w:hAnsi="Times New Roman" w:cs="Times New Roman"/>
        </w:rPr>
      </w:pPr>
      <w:r w:rsidRPr="1664ADF1">
        <w:rPr>
          <w:rFonts w:ascii="Times New Roman" w:eastAsia="Times New Roman" w:hAnsi="Times New Roman" w:cs="Times New Roman"/>
        </w:rPr>
        <w:t>Well i</w:t>
      </w:r>
      <w:r w:rsidR="00090DEF" w:rsidRPr="1664ADF1">
        <w:rPr>
          <w:rFonts w:ascii="Times New Roman" w:eastAsia="Times New Roman" w:hAnsi="Times New Roman" w:cs="Times New Roman"/>
        </w:rPr>
        <w:t>n this time of unprecedented campus growth, we</w:t>
      </w:r>
      <w:r w:rsidR="00B07C9D" w:rsidRPr="1664ADF1">
        <w:rPr>
          <w:rFonts w:ascii="Times New Roman" w:eastAsia="Times New Roman" w:hAnsi="Times New Roman" w:cs="Times New Roman"/>
        </w:rPr>
        <w:t xml:space="preserve"> </w:t>
      </w:r>
      <w:r w:rsidRPr="1664ADF1">
        <w:rPr>
          <w:rFonts w:ascii="Times New Roman" w:eastAsia="Times New Roman" w:hAnsi="Times New Roman" w:cs="Times New Roman"/>
        </w:rPr>
        <w:t xml:space="preserve">have </w:t>
      </w:r>
      <w:r w:rsidR="00B07C9D" w:rsidRPr="1664ADF1">
        <w:rPr>
          <w:rFonts w:ascii="Times New Roman" w:eastAsia="Times New Roman" w:hAnsi="Times New Roman" w:cs="Times New Roman"/>
        </w:rPr>
        <w:t>aim</w:t>
      </w:r>
      <w:r w:rsidRPr="1664ADF1">
        <w:rPr>
          <w:rFonts w:ascii="Times New Roman" w:eastAsia="Times New Roman" w:hAnsi="Times New Roman" w:cs="Times New Roman"/>
        </w:rPr>
        <w:t>ed</w:t>
      </w:r>
      <w:r w:rsidR="00B07C9D" w:rsidRPr="1664ADF1">
        <w:rPr>
          <w:rFonts w:ascii="Times New Roman" w:eastAsia="Times New Roman" w:hAnsi="Times New Roman" w:cs="Times New Roman"/>
        </w:rPr>
        <w:t xml:space="preserve"> to</w:t>
      </w:r>
      <w:r w:rsidR="00090DEF" w:rsidRPr="1664ADF1">
        <w:rPr>
          <w:rFonts w:ascii="Times New Roman" w:eastAsia="Times New Roman" w:hAnsi="Times New Roman" w:cs="Times New Roman"/>
        </w:rPr>
        <w:t xml:space="preserve"> streamline </w:t>
      </w:r>
      <w:r w:rsidR="00B07C9D" w:rsidRPr="1664ADF1">
        <w:rPr>
          <w:rFonts w:ascii="Times New Roman" w:eastAsia="Times New Roman" w:hAnsi="Times New Roman" w:cs="Times New Roman"/>
        </w:rPr>
        <w:t>UTA’s</w:t>
      </w:r>
      <w:r w:rsidR="00090DEF" w:rsidRPr="1664ADF1">
        <w:rPr>
          <w:rFonts w:ascii="Times New Roman" w:eastAsia="Times New Roman" w:hAnsi="Times New Roman" w:cs="Times New Roman"/>
        </w:rPr>
        <w:t xml:space="preserve"> parking system and campus shuttle routes to help students, faculty, staff, and visitors more easily navigate </w:t>
      </w:r>
      <w:r w:rsidR="00B07C9D" w:rsidRPr="1664ADF1">
        <w:rPr>
          <w:rFonts w:ascii="Times New Roman" w:eastAsia="Times New Roman" w:hAnsi="Times New Roman" w:cs="Times New Roman"/>
        </w:rPr>
        <w:t>the</w:t>
      </w:r>
      <w:r w:rsidR="00090DEF" w:rsidRPr="1664ADF1">
        <w:rPr>
          <w:rFonts w:ascii="Times New Roman" w:eastAsia="Times New Roman" w:hAnsi="Times New Roman" w:cs="Times New Roman"/>
        </w:rPr>
        <w:t xml:space="preserve"> 420-acre </w:t>
      </w:r>
      <w:r w:rsidR="00CC3D75" w:rsidRPr="1664ADF1">
        <w:rPr>
          <w:rFonts w:ascii="Times New Roman" w:eastAsia="Times New Roman" w:hAnsi="Times New Roman" w:cs="Times New Roman"/>
        </w:rPr>
        <w:t xml:space="preserve">campus. </w:t>
      </w:r>
      <w:r w:rsidR="00987CCB" w:rsidRPr="1664ADF1">
        <w:rPr>
          <w:rFonts w:ascii="Times New Roman" w:eastAsia="Times New Roman" w:hAnsi="Times New Roman" w:cs="Times New Roman"/>
        </w:rPr>
        <w:t xml:space="preserve">To </w:t>
      </w:r>
      <w:r w:rsidR="00AB5DA8" w:rsidRPr="1664ADF1">
        <w:rPr>
          <w:rFonts w:ascii="Times New Roman" w:eastAsia="Times New Roman" w:hAnsi="Times New Roman" w:cs="Times New Roman"/>
        </w:rPr>
        <w:t>achieve</w:t>
      </w:r>
      <w:r w:rsidR="00CC3D75" w:rsidRPr="1664ADF1">
        <w:rPr>
          <w:rFonts w:ascii="Times New Roman" w:eastAsia="Times New Roman" w:hAnsi="Times New Roman" w:cs="Times New Roman"/>
        </w:rPr>
        <w:t xml:space="preserve"> </w:t>
      </w:r>
      <w:r w:rsidR="00424CC4" w:rsidRPr="1664ADF1">
        <w:rPr>
          <w:rFonts w:ascii="Times New Roman" w:eastAsia="Times New Roman" w:hAnsi="Times New Roman" w:cs="Times New Roman"/>
        </w:rPr>
        <w:t>such</w:t>
      </w:r>
      <w:r w:rsidR="00802971" w:rsidRPr="1664ADF1">
        <w:rPr>
          <w:rFonts w:ascii="Times New Roman" w:eastAsia="Times New Roman" w:hAnsi="Times New Roman" w:cs="Times New Roman"/>
        </w:rPr>
        <w:t xml:space="preserve"> </w:t>
      </w:r>
      <w:r w:rsidR="5E9AE343" w:rsidRPr="1664ADF1">
        <w:rPr>
          <w:rFonts w:ascii="Times New Roman" w:eastAsia="Times New Roman" w:hAnsi="Times New Roman" w:cs="Times New Roman"/>
        </w:rPr>
        <w:t>a great</w:t>
      </w:r>
      <w:r w:rsidR="00CC3D75" w:rsidRPr="1664ADF1">
        <w:rPr>
          <w:rFonts w:ascii="Times New Roman" w:eastAsia="Times New Roman" w:hAnsi="Times New Roman" w:cs="Times New Roman"/>
        </w:rPr>
        <w:t xml:space="preserve"> level of efficiency </w:t>
      </w:r>
      <w:r w:rsidR="00651D60" w:rsidRPr="1664ADF1">
        <w:rPr>
          <w:rFonts w:ascii="Times New Roman" w:eastAsia="Times New Roman" w:hAnsi="Times New Roman" w:cs="Times New Roman"/>
        </w:rPr>
        <w:t>within</w:t>
      </w:r>
      <w:r w:rsidR="66634198" w:rsidRPr="1664ADF1">
        <w:rPr>
          <w:rFonts w:ascii="Times New Roman" w:eastAsia="Times New Roman" w:hAnsi="Times New Roman" w:cs="Times New Roman"/>
        </w:rPr>
        <w:t xml:space="preserve"> our</w:t>
      </w:r>
      <w:r w:rsidR="00651D60" w:rsidRPr="1664ADF1">
        <w:rPr>
          <w:rFonts w:ascii="Times New Roman" w:eastAsia="Times New Roman" w:hAnsi="Times New Roman" w:cs="Times New Roman"/>
        </w:rPr>
        <w:t xml:space="preserve"> campus </w:t>
      </w:r>
      <w:r w:rsidR="00CC3D75" w:rsidRPr="1664ADF1">
        <w:rPr>
          <w:rFonts w:ascii="Times New Roman" w:eastAsia="Times New Roman" w:hAnsi="Times New Roman" w:cs="Times New Roman"/>
        </w:rPr>
        <w:t>we have come up with</w:t>
      </w:r>
      <w:r w:rsidR="00802971" w:rsidRPr="1664ADF1">
        <w:rPr>
          <w:rFonts w:ascii="Times New Roman" w:eastAsia="Times New Roman" w:hAnsi="Times New Roman" w:cs="Times New Roman"/>
        </w:rPr>
        <w:t xml:space="preserve"> two main ideas</w:t>
      </w:r>
      <w:r w:rsidR="003054E5" w:rsidRPr="1664ADF1">
        <w:rPr>
          <w:rFonts w:ascii="Times New Roman" w:eastAsia="Times New Roman" w:hAnsi="Times New Roman" w:cs="Times New Roman"/>
        </w:rPr>
        <w:t xml:space="preserve"> </w:t>
      </w:r>
      <w:r w:rsidR="00933436" w:rsidRPr="1664ADF1">
        <w:rPr>
          <w:rFonts w:ascii="Times New Roman" w:eastAsia="Times New Roman" w:hAnsi="Times New Roman" w:cs="Times New Roman"/>
        </w:rPr>
        <w:t>i</w:t>
      </w:r>
      <w:r w:rsidR="003054E5" w:rsidRPr="1664ADF1">
        <w:rPr>
          <w:rFonts w:ascii="Times New Roman" w:eastAsia="Times New Roman" w:hAnsi="Times New Roman" w:cs="Times New Roman"/>
        </w:rPr>
        <w:t>nvolving IT</w:t>
      </w:r>
      <w:r w:rsidR="00802971" w:rsidRPr="1664ADF1">
        <w:rPr>
          <w:rFonts w:ascii="Times New Roman" w:eastAsia="Times New Roman" w:hAnsi="Times New Roman" w:cs="Times New Roman"/>
        </w:rPr>
        <w:t xml:space="preserve"> to improve the overall</w:t>
      </w:r>
      <w:r w:rsidR="004443E5" w:rsidRPr="1664ADF1">
        <w:rPr>
          <w:rFonts w:ascii="Times New Roman" w:eastAsia="Times New Roman" w:hAnsi="Times New Roman" w:cs="Times New Roman"/>
        </w:rPr>
        <w:t xml:space="preserve"> parking</w:t>
      </w:r>
      <w:r w:rsidR="00802971" w:rsidRPr="1664ADF1">
        <w:rPr>
          <w:rFonts w:ascii="Times New Roman" w:eastAsia="Times New Roman" w:hAnsi="Times New Roman" w:cs="Times New Roman"/>
        </w:rPr>
        <w:t xml:space="preserve"> experience here at UTA.</w:t>
      </w:r>
      <w:r w:rsidR="009868A1" w:rsidRPr="1664ADF1">
        <w:rPr>
          <w:rFonts w:ascii="Times New Roman" w:eastAsia="Times New Roman" w:hAnsi="Times New Roman" w:cs="Times New Roman"/>
        </w:rPr>
        <w:t xml:space="preserve"> </w:t>
      </w:r>
      <w:r w:rsidR="00802971" w:rsidRPr="1664ADF1">
        <w:rPr>
          <w:rFonts w:ascii="Times New Roman" w:eastAsia="Times New Roman" w:hAnsi="Times New Roman" w:cs="Times New Roman"/>
        </w:rPr>
        <w:t>Th</w:t>
      </w:r>
      <w:r w:rsidR="00D03F40" w:rsidRPr="1664ADF1">
        <w:rPr>
          <w:rFonts w:ascii="Times New Roman" w:eastAsia="Times New Roman" w:hAnsi="Times New Roman" w:cs="Times New Roman"/>
        </w:rPr>
        <w:t>is</w:t>
      </w:r>
      <w:r w:rsidR="00802971" w:rsidRPr="1664ADF1">
        <w:rPr>
          <w:rFonts w:ascii="Times New Roman" w:eastAsia="Times New Roman" w:hAnsi="Times New Roman" w:cs="Times New Roman"/>
        </w:rPr>
        <w:t xml:space="preserve"> will involve </w:t>
      </w:r>
      <w:r w:rsidR="00B048B8" w:rsidRPr="1664ADF1">
        <w:rPr>
          <w:rFonts w:ascii="Times New Roman" w:eastAsia="Times New Roman" w:hAnsi="Times New Roman" w:cs="Times New Roman"/>
        </w:rPr>
        <w:t>implementing</w:t>
      </w:r>
      <w:r w:rsidR="00B806B3" w:rsidRPr="1664ADF1">
        <w:rPr>
          <w:rFonts w:ascii="Times New Roman" w:eastAsia="Times New Roman" w:hAnsi="Times New Roman" w:cs="Times New Roman"/>
        </w:rPr>
        <w:t xml:space="preserve"> a parking</w:t>
      </w:r>
      <w:r w:rsidR="00802971" w:rsidRPr="1664ADF1">
        <w:rPr>
          <w:rFonts w:ascii="Times New Roman" w:eastAsia="Times New Roman" w:hAnsi="Times New Roman" w:cs="Times New Roman"/>
        </w:rPr>
        <w:t xml:space="preserve"> </w:t>
      </w:r>
      <w:r w:rsidR="001A09CD" w:rsidRPr="1664ADF1">
        <w:rPr>
          <w:rFonts w:ascii="Times New Roman" w:eastAsia="Times New Roman" w:hAnsi="Times New Roman" w:cs="Times New Roman"/>
        </w:rPr>
        <w:t>package</w:t>
      </w:r>
      <w:r w:rsidR="00B806B3" w:rsidRPr="1664ADF1">
        <w:rPr>
          <w:rFonts w:ascii="Times New Roman" w:eastAsia="Times New Roman" w:hAnsi="Times New Roman" w:cs="Times New Roman"/>
        </w:rPr>
        <w:t xml:space="preserve"> by</w:t>
      </w:r>
      <w:r w:rsidR="001A09CD" w:rsidRPr="1664ADF1">
        <w:rPr>
          <w:rFonts w:ascii="Times New Roman" w:eastAsia="Times New Roman" w:hAnsi="Times New Roman" w:cs="Times New Roman"/>
        </w:rPr>
        <w:t xml:space="preserve"> </w:t>
      </w:r>
      <w:proofErr w:type="spellStart"/>
      <w:r w:rsidR="00B806B3" w:rsidRPr="1664ADF1">
        <w:rPr>
          <w:rFonts w:ascii="Times New Roman" w:eastAsia="Times New Roman" w:hAnsi="Times New Roman" w:cs="Times New Roman"/>
        </w:rPr>
        <w:t>Parklio</w:t>
      </w:r>
      <w:proofErr w:type="spellEnd"/>
      <w:r w:rsidR="00B806B3" w:rsidRPr="1664ADF1">
        <w:rPr>
          <w:rFonts w:ascii="Times New Roman" w:eastAsia="Times New Roman" w:hAnsi="Times New Roman" w:cs="Times New Roman"/>
        </w:rPr>
        <w:t xml:space="preserve"> </w:t>
      </w:r>
      <w:r w:rsidR="001A09CD" w:rsidRPr="1664ADF1">
        <w:rPr>
          <w:rFonts w:ascii="Times New Roman" w:eastAsia="Times New Roman" w:hAnsi="Times New Roman" w:cs="Times New Roman"/>
        </w:rPr>
        <w:t xml:space="preserve">which is a system that involves hardware and </w:t>
      </w:r>
      <w:r w:rsidR="007970C3" w:rsidRPr="1664ADF1">
        <w:rPr>
          <w:rFonts w:ascii="Times New Roman" w:eastAsia="Times New Roman" w:hAnsi="Times New Roman" w:cs="Times New Roman"/>
        </w:rPr>
        <w:t>software</w:t>
      </w:r>
      <w:r w:rsidR="00A43E8F" w:rsidRPr="1664ADF1">
        <w:rPr>
          <w:rFonts w:ascii="Times New Roman" w:eastAsia="Times New Roman" w:hAnsi="Times New Roman" w:cs="Times New Roman"/>
        </w:rPr>
        <w:t xml:space="preserve"> to better track, manage, and </w:t>
      </w:r>
      <w:r w:rsidR="00306380" w:rsidRPr="1664ADF1">
        <w:rPr>
          <w:rFonts w:ascii="Times New Roman" w:eastAsia="Times New Roman" w:hAnsi="Times New Roman" w:cs="Times New Roman"/>
        </w:rPr>
        <w:t xml:space="preserve">maintain </w:t>
      </w:r>
      <w:r w:rsidR="00756485" w:rsidRPr="1664ADF1">
        <w:rPr>
          <w:rFonts w:ascii="Times New Roman" w:eastAsia="Times New Roman" w:hAnsi="Times New Roman" w:cs="Times New Roman"/>
        </w:rPr>
        <w:t>a</w:t>
      </w:r>
      <w:r w:rsidR="00E40C67" w:rsidRPr="1664ADF1">
        <w:rPr>
          <w:rFonts w:ascii="Times New Roman" w:eastAsia="Times New Roman" w:hAnsi="Times New Roman" w:cs="Times New Roman"/>
        </w:rPr>
        <w:t>n</w:t>
      </w:r>
      <w:r w:rsidR="00756485" w:rsidRPr="1664ADF1">
        <w:rPr>
          <w:rFonts w:ascii="Times New Roman" w:eastAsia="Times New Roman" w:hAnsi="Times New Roman" w:cs="Times New Roman"/>
        </w:rPr>
        <w:t xml:space="preserve"> efficient parking</w:t>
      </w:r>
      <w:r w:rsidR="005448AF" w:rsidRPr="1664ADF1">
        <w:rPr>
          <w:rFonts w:ascii="Times New Roman" w:eastAsia="Times New Roman" w:hAnsi="Times New Roman" w:cs="Times New Roman"/>
        </w:rPr>
        <w:t xml:space="preserve"> system</w:t>
      </w:r>
      <w:r w:rsidR="007970C3" w:rsidRPr="1664ADF1">
        <w:rPr>
          <w:rFonts w:ascii="Times New Roman" w:eastAsia="Times New Roman" w:hAnsi="Times New Roman" w:cs="Times New Roman"/>
        </w:rPr>
        <w:t>.</w:t>
      </w:r>
      <w:r w:rsidR="001A09CD" w:rsidRPr="1664ADF1">
        <w:rPr>
          <w:rFonts w:ascii="Times New Roman" w:eastAsia="Times New Roman" w:hAnsi="Times New Roman" w:cs="Times New Roman"/>
        </w:rPr>
        <w:t xml:space="preserve"> </w:t>
      </w:r>
      <w:r w:rsidR="00F92A64" w:rsidRPr="1664ADF1">
        <w:rPr>
          <w:rFonts w:ascii="Times New Roman" w:eastAsia="Times New Roman" w:hAnsi="Times New Roman" w:cs="Times New Roman"/>
        </w:rPr>
        <w:t xml:space="preserve">Along with the </w:t>
      </w:r>
      <w:proofErr w:type="spellStart"/>
      <w:r w:rsidR="00205C1A" w:rsidRPr="1664ADF1">
        <w:rPr>
          <w:rFonts w:ascii="Times New Roman" w:eastAsia="Times New Roman" w:hAnsi="Times New Roman" w:cs="Times New Roman"/>
        </w:rPr>
        <w:t>P</w:t>
      </w:r>
      <w:r w:rsidR="00F92A64" w:rsidRPr="1664ADF1">
        <w:rPr>
          <w:rFonts w:ascii="Times New Roman" w:eastAsia="Times New Roman" w:hAnsi="Times New Roman" w:cs="Times New Roman"/>
        </w:rPr>
        <w:t>arklio</w:t>
      </w:r>
      <w:proofErr w:type="spellEnd"/>
      <w:r w:rsidR="00F92A64" w:rsidRPr="1664ADF1">
        <w:rPr>
          <w:rFonts w:ascii="Times New Roman" w:eastAsia="Times New Roman" w:hAnsi="Times New Roman" w:cs="Times New Roman"/>
        </w:rPr>
        <w:t xml:space="preserve"> package</w:t>
      </w:r>
      <w:r w:rsidR="00325D71" w:rsidRPr="1664ADF1">
        <w:rPr>
          <w:rFonts w:ascii="Times New Roman" w:eastAsia="Times New Roman" w:hAnsi="Times New Roman" w:cs="Times New Roman"/>
        </w:rPr>
        <w:t xml:space="preserve"> </w:t>
      </w:r>
      <w:r w:rsidR="00B24A01" w:rsidRPr="1664ADF1">
        <w:rPr>
          <w:rFonts w:ascii="Times New Roman" w:eastAsia="Times New Roman" w:hAnsi="Times New Roman" w:cs="Times New Roman"/>
        </w:rPr>
        <w:t>we</w:t>
      </w:r>
      <w:r w:rsidR="00325D71" w:rsidRPr="1664ADF1">
        <w:rPr>
          <w:rFonts w:ascii="Times New Roman" w:eastAsia="Times New Roman" w:hAnsi="Times New Roman" w:cs="Times New Roman"/>
        </w:rPr>
        <w:t xml:space="preserve"> would </w:t>
      </w:r>
      <w:r w:rsidR="005448AF" w:rsidRPr="1664ADF1">
        <w:rPr>
          <w:rFonts w:ascii="Times New Roman" w:eastAsia="Times New Roman" w:hAnsi="Times New Roman" w:cs="Times New Roman"/>
        </w:rPr>
        <w:t>be</w:t>
      </w:r>
      <w:r w:rsidR="00325D71" w:rsidRPr="1664ADF1">
        <w:rPr>
          <w:rFonts w:ascii="Times New Roman" w:eastAsia="Times New Roman" w:hAnsi="Times New Roman" w:cs="Times New Roman"/>
        </w:rPr>
        <w:t xml:space="preserve"> implement</w:t>
      </w:r>
      <w:r w:rsidR="005448AF" w:rsidRPr="1664ADF1">
        <w:rPr>
          <w:rFonts w:ascii="Times New Roman" w:eastAsia="Times New Roman" w:hAnsi="Times New Roman" w:cs="Times New Roman"/>
        </w:rPr>
        <w:t>ing</w:t>
      </w:r>
      <w:r w:rsidR="00325D71" w:rsidRPr="1664ADF1">
        <w:rPr>
          <w:rFonts w:ascii="Times New Roman" w:eastAsia="Times New Roman" w:hAnsi="Times New Roman" w:cs="Times New Roman"/>
        </w:rPr>
        <w:t xml:space="preserve"> </w:t>
      </w:r>
      <w:r w:rsidR="00B24A01" w:rsidRPr="1664ADF1">
        <w:rPr>
          <w:rFonts w:ascii="Times New Roman" w:eastAsia="Times New Roman" w:hAnsi="Times New Roman" w:cs="Times New Roman"/>
        </w:rPr>
        <w:t xml:space="preserve">an app that better helps students </w:t>
      </w:r>
      <w:r w:rsidR="008737E0" w:rsidRPr="1664ADF1">
        <w:rPr>
          <w:rFonts w:ascii="Times New Roman" w:eastAsia="Times New Roman" w:hAnsi="Times New Roman" w:cs="Times New Roman"/>
        </w:rPr>
        <w:t xml:space="preserve">facilitate </w:t>
      </w:r>
      <w:r w:rsidR="007E1EFC" w:rsidRPr="1664ADF1">
        <w:rPr>
          <w:rFonts w:ascii="Times New Roman" w:eastAsia="Times New Roman" w:hAnsi="Times New Roman" w:cs="Times New Roman"/>
        </w:rPr>
        <w:t>navigat</w:t>
      </w:r>
      <w:r w:rsidR="008737E0" w:rsidRPr="1664ADF1">
        <w:rPr>
          <w:rFonts w:ascii="Times New Roman" w:eastAsia="Times New Roman" w:hAnsi="Times New Roman" w:cs="Times New Roman"/>
        </w:rPr>
        <w:t>ion</w:t>
      </w:r>
      <w:r w:rsidR="007E1EFC" w:rsidRPr="1664ADF1">
        <w:rPr>
          <w:rFonts w:ascii="Times New Roman" w:eastAsia="Times New Roman" w:hAnsi="Times New Roman" w:cs="Times New Roman"/>
        </w:rPr>
        <w:t xml:space="preserve"> </w:t>
      </w:r>
      <w:r w:rsidR="001A4588" w:rsidRPr="1664ADF1">
        <w:rPr>
          <w:rFonts w:ascii="Times New Roman" w:eastAsia="Times New Roman" w:hAnsi="Times New Roman" w:cs="Times New Roman"/>
        </w:rPr>
        <w:t xml:space="preserve">and </w:t>
      </w:r>
      <w:r w:rsidR="007E1EFC" w:rsidRPr="1664ADF1">
        <w:rPr>
          <w:rFonts w:ascii="Times New Roman" w:eastAsia="Times New Roman" w:hAnsi="Times New Roman" w:cs="Times New Roman"/>
        </w:rPr>
        <w:t>report</w:t>
      </w:r>
      <w:r w:rsidR="008737E0" w:rsidRPr="1664ADF1">
        <w:rPr>
          <w:rFonts w:ascii="Times New Roman" w:eastAsia="Times New Roman" w:hAnsi="Times New Roman" w:cs="Times New Roman"/>
        </w:rPr>
        <w:t>ing</w:t>
      </w:r>
      <w:r w:rsidR="001A4588" w:rsidRPr="1664ADF1">
        <w:rPr>
          <w:rFonts w:ascii="Times New Roman" w:eastAsia="Times New Roman" w:hAnsi="Times New Roman" w:cs="Times New Roman"/>
        </w:rPr>
        <w:t xml:space="preserve">. </w:t>
      </w:r>
      <w:r w:rsidR="00125123" w:rsidRPr="1664ADF1">
        <w:rPr>
          <w:rFonts w:ascii="Times New Roman" w:eastAsia="Times New Roman" w:hAnsi="Times New Roman" w:cs="Times New Roman"/>
        </w:rPr>
        <w:t>The</w:t>
      </w:r>
      <w:r w:rsidR="002553E2" w:rsidRPr="1664ADF1">
        <w:rPr>
          <w:rFonts w:ascii="Times New Roman" w:eastAsia="Times New Roman" w:hAnsi="Times New Roman" w:cs="Times New Roman"/>
        </w:rPr>
        <w:t xml:space="preserve"> main</w:t>
      </w:r>
      <w:r w:rsidR="000E7401" w:rsidRPr="1664ADF1">
        <w:rPr>
          <w:rFonts w:ascii="Times New Roman" w:eastAsia="Times New Roman" w:hAnsi="Times New Roman" w:cs="Times New Roman"/>
        </w:rPr>
        <w:t xml:space="preserve"> </w:t>
      </w:r>
      <w:r w:rsidR="0069683E" w:rsidRPr="1664ADF1">
        <w:rPr>
          <w:rFonts w:ascii="Times New Roman" w:eastAsia="Times New Roman" w:hAnsi="Times New Roman" w:cs="Times New Roman"/>
        </w:rPr>
        <w:t>purpose</w:t>
      </w:r>
      <w:r w:rsidR="000E7401" w:rsidRPr="1664ADF1">
        <w:rPr>
          <w:rFonts w:ascii="Times New Roman" w:eastAsia="Times New Roman" w:hAnsi="Times New Roman" w:cs="Times New Roman"/>
        </w:rPr>
        <w:t xml:space="preserve"> behind</w:t>
      </w:r>
      <w:r w:rsidR="00125123" w:rsidRPr="1664ADF1">
        <w:rPr>
          <w:rFonts w:ascii="Times New Roman" w:eastAsia="Times New Roman" w:hAnsi="Times New Roman" w:cs="Times New Roman"/>
        </w:rPr>
        <w:t xml:space="preserve"> </w:t>
      </w:r>
      <w:proofErr w:type="spellStart"/>
      <w:r w:rsidR="00125123" w:rsidRPr="1664ADF1">
        <w:rPr>
          <w:rFonts w:ascii="Times New Roman" w:eastAsia="Times New Roman" w:hAnsi="Times New Roman" w:cs="Times New Roman"/>
        </w:rPr>
        <w:t>Parklio</w:t>
      </w:r>
      <w:proofErr w:type="spellEnd"/>
      <w:r w:rsidR="000E7401" w:rsidRPr="1664ADF1">
        <w:rPr>
          <w:rFonts w:ascii="Times New Roman" w:eastAsia="Times New Roman" w:hAnsi="Times New Roman" w:cs="Times New Roman"/>
        </w:rPr>
        <w:t xml:space="preserve"> is to integrate</w:t>
      </w:r>
      <w:r w:rsidR="00125123" w:rsidRPr="1664ADF1">
        <w:rPr>
          <w:rFonts w:ascii="Times New Roman" w:eastAsia="Times New Roman" w:hAnsi="Times New Roman" w:cs="Times New Roman"/>
        </w:rPr>
        <w:t xml:space="preserve"> </w:t>
      </w:r>
      <w:r w:rsidR="000E7401" w:rsidRPr="1664ADF1">
        <w:rPr>
          <w:rFonts w:ascii="Times New Roman" w:eastAsia="Times New Roman" w:hAnsi="Times New Roman" w:cs="Times New Roman"/>
        </w:rPr>
        <w:t xml:space="preserve">a </w:t>
      </w:r>
      <w:r w:rsidR="00125123" w:rsidRPr="1664ADF1">
        <w:rPr>
          <w:rFonts w:ascii="Times New Roman" w:eastAsia="Times New Roman" w:hAnsi="Times New Roman" w:cs="Times New Roman"/>
        </w:rPr>
        <w:t>camera and gate system</w:t>
      </w:r>
      <w:r w:rsidR="000E7401" w:rsidRPr="1664ADF1">
        <w:rPr>
          <w:rFonts w:ascii="Times New Roman" w:eastAsia="Times New Roman" w:hAnsi="Times New Roman" w:cs="Times New Roman"/>
        </w:rPr>
        <w:t xml:space="preserve"> that will</w:t>
      </w:r>
      <w:r w:rsidR="00125123" w:rsidRPr="1664ADF1">
        <w:rPr>
          <w:rFonts w:ascii="Times New Roman" w:eastAsia="Times New Roman" w:hAnsi="Times New Roman" w:cs="Times New Roman"/>
        </w:rPr>
        <w:t xml:space="preserve"> enable the automatic recognition and control of vehicles</w:t>
      </w:r>
      <w:r w:rsidR="002E7039" w:rsidRPr="1664ADF1">
        <w:rPr>
          <w:rFonts w:ascii="Times New Roman" w:eastAsia="Times New Roman" w:hAnsi="Times New Roman" w:cs="Times New Roman"/>
        </w:rPr>
        <w:t>.</w:t>
      </w:r>
      <w:r w:rsidR="00757B6B" w:rsidRPr="1664ADF1">
        <w:rPr>
          <w:rFonts w:ascii="Times New Roman" w:eastAsia="Times New Roman" w:hAnsi="Times New Roman" w:cs="Times New Roman"/>
        </w:rPr>
        <w:t xml:space="preserve"> </w:t>
      </w:r>
      <w:r w:rsidR="002E7039" w:rsidRPr="1664ADF1">
        <w:rPr>
          <w:rFonts w:ascii="Times New Roman" w:eastAsia="Times New Roman" w:hAnsi="Times New Roman" w:cs="Times New Roman"/>
        </w:rPr>
        <w:t>W</w:t>
      </w:r>
      <w:r w:rsidR="00757B6B" w:rsidRPr="1664ADF1">
        <w:rPr>
          <w:rFonts w:ascii="Times New Roman" w:eastAsia="Times New Roman" w:hAnsi="Times New Roman" w:cs="Times New Roman"/>
        </w:rPr>
        <w:t>ith that</w:t>
      </w:r>
      <w:r w:rsidR="002E7039" w:rsidRPr="1664ADF1">
        <w:rPr>
          <w:rFonts w:ascii="Times New Roman" w:eastAsia="Times New Roman" w:hAnsi="Times New Roman" w:cs="Times New Roman"/>
        </w:rPr>
        <w:t xml:space="preserve"> we would</w:t>
      </w:r>
      <w:r w:rsidR="00757B6B" w:rsidRPr="1664ADF1">
        <w:rPr>
          <w:rFonts w:ascii="Times New Roman" w:eastAsia="Times New Roman" w:hAnsi="Times New Roman" w:cs="Times New Roman"/>
        </w:rPr>
        <w:t xml:space="preserve"> also</w:t>
      </w:r>
      <w:r w:rsidR="002E7039" w:rsidRPr="1664ADF1">
        <w:rPr>
          <w:rFonts w:ascii="Times New Roman" w:eastAsia="Times New Roman" w:hAnsi="Times New Roman" w:cs="Times New Roman"/>
        </w:rPr>
        <w:t xml:space="preserve"> be</w:t>
      </w:r>
      <w:r w:rsidR="00125123" w:rsidRPr="1664ADF1">
        <w:rPr>
          <w:rFonts w:ascii="Times New Roman" w:eastAsia="Times New Roman" w:hAnsi="Times New Roman" w:cs="Times New Roman"/>
        </w:rPr>
        <w:t xml:space="preserve"> collect</w:t>
      </w:r>
      <w:r w:rsidR="00757B6B" w:rsidRPr="1664ADF1">
        <w:rPr>
          <w:rFonts w:ascii="Times New Roman" w:eastAsia="Times New Roman" w:hAnsi="Times New Roman" w:cs="Times New Roman"/>
        </w:rPr>
        <w:t>ing</w:t>
      </w:r>
      <w:r w:rsidR="00125123" w:rsidRPr="1664ADF1">
        <w:rPr>
          <w:rFonts w:ascii="Times New Roman" w:eastAsia="Times New Roman" w:hAnsi="Times New Roman" w:cs="Times New Roman"/>
        </w:rPr>
        <w:t xml:space="preserve"> and analyz</w:t>
      </w:r>
      <w:r w:rsidR="00757B6B" w:rsidRPr="1664ADF1">
        <w:rPr>
          <w:rFonts w:ascii="Times New Roman" w:eastAsia="Times New Roman" w:hAnsi="Times New Roman" w:cs="Times New Roman"/>
        </w:rPr>
        <w:t>ing the</w:t>
      </w:r>
      <w:r w:rsidR="00125123" w:rsidRPr="1664ADF1">
        <w:rPr>
          <w:rFonts w:ascii="Times New Roman" w:eastAsia="Times New Roman" w:hAnsi="Times New Roman" w:cs="Times New Roman"/>
        </w:rPr>
        <w:t xml:space="preserve"> data on parking occupancy, revenue, and user behavior</w:t>
      </w:r>
      <w:r w:rsidR="00757B6B" w:rsidRPr="1664ADF1">
        <w:rPr>
          <w:rFonts w:ascii="Times New Roman" w:eastAsia="Times New Roman" w:hAnsi="Times New Roman" w:cs="Times New Roman"/>
        </w:rPr>
        <w:t xml:space="preserve"> to better </w:t>
      </w:r>
      <w:r w:rsidR="002E7039" w:rsidRPr="1664ADF1">
        <w:rPr>
          <w:rFonts w:ascii="Times New Roman" w:eastAsia="Times New Roman" w:hAnsi="Times New Roman" w:cs="Times New Roman"/>
        </w:rPr>
        <w:t xml:space="preserve">run the operation and adjust prices and make improvements </w:t>
      </w:r>
      <w:r w:rsidR="00777078" w:rsidRPr="1664ADF1">
        <w:rPr>
          <w:rFonts w:ascii="Times New Roman" w:eastAsia="Times New Roman" w:hAnsi="Times New Roman" w:cs="Times New Roman"/>
        </w:rPr>
        <w:t>wherever</w:t>
      </w:r>
      <w:r w:rsidR="002E7039" w:rsidRPr="1664ADF1">
        <w:rPr>
          <w:rFonts w:ascii="Times New Roman" w:eastAsia="Times New Roman" w:hAnsi="Times New Roman" w:cs="Times New Roman"/>
        </w:rPr>
        <w:t xml:space="preserve"> needed</w:t>
      </w:r>
      <w:r w:rsidR="00125123" w:rsidRPr="1664ADF1">
        <w:rPr>
          <w:rFonts w:ascii="Times New Roman" w:eastAsia="Times New Roman" w:hAnsi="Times New Roman" w:cs="Times New Roman"/>
        </w:rPr>
        <w:t xml:space="preserve">. </w:t>
      </w:r>
      <w:r w:rsidR="00C4746C" w:rsidRPr="1664ADF1">
        <w:rPr>
          <w:rFonts w:ascii="Times New Roman" w:eastAsia="Times New Roman" w:hAnsi="Times New Roman" w:cs="Times New Roman"/>
        </w:rPr>
        <w:t>In this report we will</w:t>
      </w:r>
      <w:r w:rsidR="00125123" w:rsidRPr="1664ADF1">
        <w:rPr>
          <w:rFonts w:ascii="Times New Roman" w:eastAsia="Times New Roman" w:hAnsi="Times New Roman" w:cs="Times New Roman"/>
        </w:rPr>
        <w:t xml:space="preserve"> describe the</w:t>
      </w:r>
      <w:r w:rsidR="008268D3" w:rsidRPr="1664ADF1">
        <w:rPr>
          <w:rFonts w:ascii="Times New Roman" w:eastAsia="Times New Roman" w:hAnsi="Times New Roman" w:cs="Times New Roman"/>
        </w:rPr>
        <w:t xml:space="preserve"> current</w:t>
      </w:r>
      <w:r w:rsidR="00125123" w:rsidRPr="1664ADF1">
        <w:rPr>
          <w:rFonts w:ascii="Times New Roman" w:eastAsia="Times New Roman" w:hAnsi="Times New Roman" w:cs="Times New Roman"/>
        </w:rPr>
        <w:t xml:space="preserve"> </w:t>
      </w:r>
      <w:r w:rsidR="16D93211" w:rsidRPr="1664ADF1">
        <w:rPr>
          <w:rFonts w:ascii="Times New Roman" w:eastAsia="Times New Roman" w:hAnsi="Times New Roman" w:cs="Times New Roman"/>
        </w:rPr>
        <w:t>design, what</w:t>
      </w:r>
      <w:r w:rsidR="008268D3" w:rsidRPr="1664ADF1">
        <w:rPr>
          <w:rFonts w:ascii="Times New Roman" w:eastAsia="Times New Roman" w:hAnsi="Times New Roman" w:cs="Times New Roman"/>
        </w:rPr>
        <w:t xml:space="preserve"> will</w:t>
      </w:r>
      <w:r w:rsidR="00A41220" w:rsidRPr="1664ADF1">
        <w:rPr>
          <w:rFonts w:ascii="Times New Roman" w:eastAsia="Times New Roman" w:hAnsi="Times New Roman" w:cs="Times New Roman"/>
        </w:rPr>
        <w:t xml:space="preserve"> be</w:t>
      </w:r>
      <w:r w:rsidR="008268D3" w:rsidRPr="1664ADF1">
        <w:rPr>
          <w:rFonts w:ascii="Times New Roman" w:eastAsia="Times New Roman" w:hAnsi="Times New Roman" w:cs="Times New Roman"/>
        </w:rPr>
        <w:t xml:space="preserve"> </w:t>
      </w:r>
      <w:r w:rsidR="00125123" w:rsidRPr="1664ADF1">
        <w:rPr>
          <w:rFonts w:ascii="Times New Roman" w:eastAsia="Times New Roman" w:hAnsi="Times New Roman" w:cs="Times New Roman"/>
        </w:rPr>
        <w:t>implement</w:t>
      </w:r>
      <w:r w:rsidR="00A41220" w:rsidRPr="1664ADF1">
        <w:rPr>
          <w:rFonts w:ascii="Times New Roman" w:eastAsia="Times New Roman" w:hAnsi="Times New Roman" w:cs="Times New Roman"/>
        </w:rPr>
        <w:t>ed</w:t>
      </w:r>
      <w:r w:rsidR="00125123" w:rsidRPr="1664ADF1">
        <w:rPr>
          <w:rFonts w:ascii="Times New Roman" w:eastAsia="Times New Roman" w:hAnsi="Times New Roman" w:cs="Times New Roman"/>
        </w:rPr>
        <w:t xml:space="preserve">, an evaluation of the smart parking system, and discuss its benefits and challenges. </w:t>
      </w:r>
    </w:p>
    <w:p w14:paraId="2809B2FA" w14:textId="16D7FBEF" w:rsidR="00C6554A" w:rsidRDefault="2E0BAA83" w:rsidP="69181044">
      <w:pPr>
        <w:pStyle w:val="Heading2"/>
        <w:spacing w:line="360" w:lineRule="auto"/>
        <w:rPr>
          <w:rFonts w:ascii="Times New Roman" w:eastAsia="Times New Roman" w:hAnsi="Times New Roman" w:cs="Times New Roman"/>
          <w:sz w:val="22"/>
        </w:rPr>
      </w:pPr>
      <w:r w:rsidRPr="50091227">
        <w:rPr>
          <w:rFonts w:ascii="Times New Roman" w:eastAsia="Times New Roman" w:hAnsi="Times New Roman" w:cs="Times New Roman"/>
          <w:sz w:val="22"/>
        </w:rPr>
        <w:t>R</w:t>
      </w:r>
      <w:r w:rsidR="2521EAC8" w:rsidRPr="50091227">
        <w:rPr>
          <w:rFonts w:ascii="Times New Roman" w:eastAsia="Times New Roman" w:hAnsi="Times New Roman" w:cs="Times New Roman"/>
          <w:sz w:val="22"/>
        </w:rPr>
        <w:t>ESEARCH</w:t>
      </w:r>
      <w:r w:rsidRPr="50091227">
        <w:rPr>
          <w:rFonts w:ascii="Times New Roman" w:eastAsia="Times New Roman" w:hAnsi="Times New Roman" w:cs="Times New Roman"/>
          <w:sz w:val="22"/>
        </w:rPr>
        <w:t xml:space="preserve"> Questions</w:t>
      </w:r>
    </w:p>
    <w:p w14:paraId="565D44B8" w14:textId="6AD7C6B9" w:rsidR="004253AC" w:rsidRDefault="1C81252F"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As we have seen the problems expressed in the Reddit thread about the poor utilization of our parking resource with restricted availability and tickets, we are in dire need right now. With over 45K students now enrolled, we must make the most of what we have. If UTA continues to admit </w:t>
      </w:r>
      <w:r w:rsidR="14A1C0A6" w:rsidRPr="50091227">
        <w:rPr>
          <w:rFonts w:ascii="Times New Roman" w:eastAsia="Times New Roman" w:hAnsi="Times New Roman" w:cs="Times New Roman"/>
        </w:rPr>
        <w:t>numerous</w:t>
      </w:r>
      <w:r w:rsidRPr="50091227">
        <w:rPr>
          <w:rFonts w:ascii="Times New Roman" w:eastAsia="Times New Roman" w:hAnsi="Times New Roman" w:cs="Times New Roman"/>
        </w:rPr>
        <w:t xml:space="preserve"> students, traffic on campus will increase, necessitating an improvement. Having already a plan to build some garages is great and all. However, it will be smart to already have a good system growing. Using ANPR smart camera (Automatic Number Plate Recognition) technology deployed within our lots would save on significant staff expenditures while providing continuous surveillance on campus. Parking officials will be able to issue citations and provide proof and will be able to ban non-</w:t>
      </w:r>
      <w:r w:rsidR="504F0E23" w:rsidRPr="50091227">
        <w:rPr>
          <w:rFonts w:ascii="Times New Roman" w:eastAsia="Times New Roman" w:hAnsi="Times New Roman" w:cs="Times New Roman"/>
        </w:rPr>
        <w:t>paying users</w:t>
      </w:r>
      <w:r w:rsidRPr="50091227">
        <w:rPr>
          <w:rFonts w:ascii="Times New Roman" w:eastAsia="Times New Roman" w:hAnsi="Times New Roman" w:cs="Times New Roman"/>
        </w:rPr>
        <w:t xml:space="preserve"> from our lots if they enter without paying with the use of smart gates. On the other hand, UTA will gain the opportunity to allow students to only use what they </w:t>
      </w:r>
      <w:proofErr w:type="gramStart"/>
      <w:r w:rsidRPr="50091227">
        <w:rPr>
          <w:rFonts w:ascii="Times New Roman" w:eastAsia="Times New Roman" w:hAnsi="Times New Roman" w:cs="Times New Roman"/>
        </w:rPr>
        <w:t>have to</w:t>
      </w:r>
      <w:proofErr w:type="gramEnd"/>
      <w:r w:rsidRPr="50091227">
        <w:rPr>
          <w:rFonts w:ascii="Times New Roman" w:eastAsia="Times New Roman" w:hAnsi="Times New Roman" w:cs="Times New Roman"/>
        </w:rPr>
        <w:t xml:space="preserve"> and not pay for a costly semester package </w:t>
      </w:r>
      <w:r w:rsidRPr="50091227">
        <w:rPr>
          <w:rFonts w:ascii="Times New Roman" w:eastAsia="Times New Roman" w:hAnsi="Times New Roman" w:cs="Times New Roman"/>
        </w:rPr>
        <w:lastRenderedPageBreak/>
        <w:t xml:space="preserve">they won’t use fully. We can expand the passes to full day cost and night discounted cost and etcetera. UTA will be able to notify students of issues in lots and when staff parking is available as well. Upgrading our smart </w:t>
      </w:r>
      <w:r w:rsidRPr="50091227">
        <w:rPr>
          <w:rFonts w:ascii="Times New Roman" w:eastAsiaTheme="minorEastAsia" w:hAnsi="Times New Roman" w:cs="Times New Roman"/>
        </w:rPr>
        <w:t xml:space="preserve">parking system with </w:t>
      </w:r>
      <w:proofErr w:type="spellStart"/>
      <w:r w:rsidRPr="50091227">
        <w:rPr>
          <w:rFonts w:ascii="Times New Roman" w:eastAsiaTheme="minorEastAsia" w:hAnsi="Times New Roman" w:cs="Times New Roman"/>
        </w:rPr>
        <w:t>Parklio</w:t>
      </w:r>
      <w:proofErr w:type="spellEnd"/>
      <w:r w:rsidRPr="50091227">
        <w:rPr>
          <w:rFonts w:ascii="Times New Roman" w:eastAsiaTheme="minorEastAsia" w:hAnsi="Times New Roman" w:cs="Times New Roman"/>
        </w:rPr>
        <w:t xml:space="preserve"> along with UTA controlled </w:t>
      </w:r>
      <w:proofErr w:type="spellStart"/>
      <w:r w:rsidR="4182C1AF" w:rsidRPr="50091227">
        <w:rPr>
          <w:rFonts w:ascii="Times New Roman" w:eastAsiaTheme="minorEastAsia" w:hAnsi="Times New Roman" w:cs="Times New Roman"/>
        </w:rPr>
        <w:t>P</w:t>
      </w:r>
      <w:r w:rsidRPr="50091227">
        <w:rPr>
          <w:rFonts w:ascii="Times New Roman" w:eastAsiaTheme="minorEastAsia" w:hAnsi="Times New Roman" w:cs="Times New Roman"/>
        </w:rPr>
        <w:t>arkingpal</w:t>
      </w:r>
      <w:proofErr w:type="spellEnd"/>
      <w:r w:rsidRPr="50091227">
        <w:rPr>
          <w:rFonts w:ascii="Times New Roman" w:eastAsiaTheme="minorEastAsia" w:hAnsi="Times New Roman" w:cs="Times New Roman"/>
        </w:rPr>
        <w:t xml:space="preserve"> app can open a whole page of possibilities and create a bigger analytical project for research and innovation</w:t>
      </w:r>
      <w:r w:rsidR="624745B7" w:rsidRPr="50091227">
        <w:rPr>
          <w:rFonts w:ascii="Times New Roman" w:eastAsiaTheme="minorEastAsia" w:hAnsi="Times New Roman" w:cs="Times New Roman"/>
        </w:rPr>
        <w:t xml:space="preserve"> at UTA</w:t>
      </w:r>
      <w:r w:rsidRPr="50091227">
        <w:rPr>
          <w:rFonts w:ascii="Times New Roman" w:eastAsiaTheme="minorEastAsia" w:hAnsi="Times New Roman" w:cs="Times New Roman"/>
        </w:rPr>
        <w:t>.</w:t>
      </w:r>
    </w:p>
    <w:p w14:paraId="4FD18F1C" w14:textId="6AB7EBD7" w:rsidR="65CB0F20" w:rsidRDefault="177FC28E" w:rsidP="50091227">
      <w:pPr>
        <w:spacing w:line="360" w:lineRule="auto"/>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rPr>
        <w:t>Current Parking System:</w:t>
      </w:r>
      <w:r w:rsidR="5A9B66B2" w:rsidRPr="50091227">
        <w:rPr>
          <w:rFonts w:ascii="Times New Roman" w:eastAsia="Times New Roman" w:hAnsi="Times New Roman" w:cs="Times New Roman"/>
          <w:b/>
          <w:bCs/>
        </w:rPr>
        <w:t xml:space="preserve"> </w:t>
      </w:r>
      <w:r w:rsidR="3B2FB79F" w:rsidRPr="50091227">
        <w:rPr>
          <w:rFonts w:ascii="Times New Roman" w:eastAsia="Times New Roman" w:hAnsi="Times New Roman" w:cs="Times New Roman"/>
        </w:rPr>
        <w:t xml:space="preserve">Other than constructing more buildings </w:t>
      </w:r>
      <w:r w:rsidR="59E2E620" w:rsidRPr="50091227">
        <w:rPr>
          <w:rFonts w:ascii="Times New Roman" w:eastAsia="Times New Roman" w:hAnsi="Times New Roman" w:cs="Times New Roman"/>
        </w:rPr>
        <w:t xml:space="preserve">which eventually </w:t>
      </w:r>
      <w:r w:rsidR="24447F95" w:rsidRPr="50091227">
        <w:rPr>
          <w:rFonts w:ascii="Times New Roman" w:eastAsia="Times New Roman" w:hAnsi="Times New Roman" w:cs="Times New Roman"/>
        </w:rPr>
        <w:t xml:space="preserve">has </w:t>
      </w:r>
      <w:r w:rsidR="1B3DE6D0" w:rsidRPr="50091227">
        <w:rPr>
          <w:rFonts w:ascii="Times New Roman" w:eastAsia="Times New Roman" w:hAnsi="Times New Roman" w:cs="Times New Roman"/>
        </w:rPr>
        <w:t>led</w:t>
      </w:r>
      <w:r w:rsidR="59E2E620" w:rsidRPr="50091227">
        <w:rPr>
          <w:rFonts w:ascii="Times New Roman" w:eastAsia="Times New Roman" w:hAnsi="Times New Roman" w:cs="Times New Roman"/>
        </w:rPr>
        <w:t xml:space="preserve"> to </w:t>
      </w:r>
      <w:r w:rsidR="1AC918B0" w:rsidRPr="50091227">
        <w:rPr>
          <w:rFonts w:ascii="Times New Roman" w:eastAsia="Times New Roman" w:hAnsi="Times New Roman" w:cs="Times New Roman"/>
        </w:rPr>
        <w:t xml:space="preserve">a few </w:t>
      </w:r>
      <w:r w:rsidR="59E2E620" w:rsidRPr="50091227">
        <w:rPr>
          <w:rFonts w:ascii="Times New Roman" w:eastAsia="Times New Roman" w:hAnsi="Times New Roman" w:cs="Times New Roman"/>
        </w:rPr>
        <w:t xml:space="preserve">more parking </w:t>
      </w:r>
      <w:r w:rsidR="7901B032" w:rsidRPr="50091227">
        <w:rPr>
          <w:rFonts w:ascii="Times New Roman" w:eastAsia="Times New Roman" w:hAnsi="Times New Roman" w:cs="Times New Roman"/>
        </w:rPr>
        <w:t>spaces</w:t>
      </w:r>
      <w:r w:rsidR="18FE528E" w:rsidRPr="50091227">
        <w:rPr>
          <w:rFonts w:ascii="Times New Roman" w:eastAsia="Times New Roman" w:hAnsi="Times New Roman" w:cs="Times New Roman"/>
        </w:rPr>
        <w:t>,</w:t>
      </w:r>
      <w:r w:rsidR="59E2E620" w:rsidRPr="50091227">
        <w:rPr>
          <w:rFonts w:ascii="Times New Roman" w:eastAsia="Times New Roman" w:hAnsi="Times New Roman" w:cs="Times New Roman"/>
        </w:rPr>
        <w:t xml:space="preserve"> UTA has made recent efforts to improve the parking situation on campus with </w:t>
      </w:r>
      <w:r w:rsidR="260E8217" w:rsidRPr="50091227">
        <w:rPr>
          <w:rFonts w:ascii="Times New Roman" w:eastAsia="Times New Roman" w:hAnsi="Times New Roman" w:cs="Times New Roman"/>
        </w:rPr>
        <w:t>means that are more useful for the guests, students</w:t>
      </w:r>
      <w:r w:rsidR="58EBDDA4" w:rsidRPr="50091227">
        <w:rPr>
          <w:rFonts w:ascii="Times New Roman" w:eastAsia="Times New Roman" w:hAnsi="Times New Roman" w:cs="Times New Roman"/>
        </w:rPr>
        <w:t>,</w:t>
      </w:r>
      <w:r w:rsidR="260E8217" w:rsidRPr="50091227">
        <w:rPr>
          <w:rFonts w:ascii="Times New Roman" w:eastAsia="Times New Roman" w:hAnsi="Times New Roman" w:cs="Times New Roman"/>
        </w:rPr>
        <w:t xml:space="preserve"> and faculty. Their solution was to pay </w:t>
      </w:r>
      <w:r w:rsidR="4F58C678" w:rsidRPr="50091227">
        <w:rPr>
          <w:rFonts w:ascii="Times New Roman" w:eastAsia="Times New Roman" w:hAnsi="Times New Roman" w:cs="Times New Roman"/>
        </w:rPr>
        <w:t>$500,000</w:t>
      </w:r>
      <w:r w:rsidR="066206E1" w:rsidRPr="50091227">
        <w:rPr>
          <w:rFonts w:ascii="Times New Roman" w:eastAsia="Times New Roman" w:hAnsi="Times New Roman" w:cs="Times New Roman"/>
        </w:rPr>
        <w:t>+</w:t>
      </w:r>
      <w:r w:rsidR="4F58C678" w:rsidRPr="50091227">
        <w:rPr>
          <w:rFonts w:ascii="Times New Roman" w:eastAsia="Times New Roman" w:hAnsi="Times New Roman" w:cs="Times New Roman"/>
        </w:rPr>
        <w:t xml:space="preserve"> to </w:t>
      </w:r>
      <w:r w:rsidR="2ECE216B" w:rsidRPr="50091227">
        <w:rPr>
          <w:rFonts w:ascii="Times New Roman" w:eastAsia="Times New Roman" w:hAnsi="Times New Roman" w:cs="Times New Roman"/>
        </w:rPr>
        <w:t>P</w:t>
      </w:r>
      <w:r w:rsidR="4F58C678" w:rsidRPr="50091227">
        <w:rPr>
          <w:rFonts w:ascii="Times New Roman" w:eastAsia="Times New Roman" w:hAnsi="Times New Roman" w:cs="Times New Roman"/>
        </w:rPr>
        <w:t xml:space="preserve">arking </w:t>
      </w:r>
      <w:r w:rsidR="1355537B" w:rsidRPr="50091227">
        <w:rPr>
          <w:rFonts w:ascii="Times New Roman" w:eastAsia="Times New Roman" w:hAnsi="Times New Roman" w:cs="Times New Roman"/>
        </w:rPr>
        <w:t>L</w:t>
      </w:r>
      <w:r w:rsidR="4F58C678" w:rsidRPr="50091227">
        <w:rPr>
          <w:rFonts w:ascii="Times New Roman" w:eastAsia="Times New Roman" w:hAnsi="Times New Roman" w:cs="Times New Roman"/>
        </w:rPr>
        <w:t xml:space="preserve">ogix and Modii to implement a system where </w:t>
      </w:r>
      <w:r w:rsidR="3B34CEE9" w:rsidRPr="50091227">
        <w:rPr>
          <w:rFonts w:ascii="Times New Roman" w:eastAsia="Times New Roman" w:hAnsi="Times New Roman" w:cs="Times New Roman"/>
        </w:rPr>
        <w:t>users are to see how much percentage of each lot is occupied</w:t>
      </w:r>
      <w:r w:rsidR="373C060F" w:rsidRPr="50091227">
        <w:rPr>
          <w:rFonts w:ascii="Times New Roman" w:eastAsia="Times New Roman" w:hAnsi="Times New Roman" w:cs="Times New Roman"/>
        </w:rPr>
        <w:t xml:space="preserve"> at any given time. But this came with lot of drawbacks as </w:t>
      </w:r>
      <w:r w:rsidR="4967EE0E" w:rsidRPr="50091227">
        <w:rPr>
          <w:rFonts w:ascii="Times New Roman" w:eastAsia="Times New Roman" w:hAnsi="Times New Roman" w:cs="Times New Roman"/>
        </w:rPr>
        <w:t xml:space="preserve">Parking Logix </w:t>
      </w:r>
      <w:r w:rsidR="2B7432AC" w:rsidRPr="50091227">
        <w:rPr>
          <w:rFonts w:ascii="Times New Roman" w:eastAsia="Times New Roman" w:hAnsi="Times New Roman" w:cs="Times New Roman"/>
        </w:rPr>
        <w:t>and Modii uses sensors to provide information of available parking to the user</w:t>
      </w:r>
      <w:r w:rsidR="58F072C7" w:rsidRPr="50091227">
        <w:rPr>
          <w:rFonts w:ascii="Times New Roman" w:eastAsia="Times New Roman" w:hAnsi="Times New Roman" w:cs="Times New Roman"/>
        </w:rPr>
        <w:t xml:space="preserve">. These sensors can be easily tricked to show false data </w:t>
      </w:r>
      <w:r w:rsidR="5EFD830E" w:rsidRPr="50091227">
        <w:rPr>
          <w:rFonts w:ascii="Times New Roman" w:eastAsia="Times New Roman" w:hAnsi="Times New Roman" w:cs="Times New Roman"/>
        </w:rPr>
        <w:t>making them ineffective</w:t>
      </w:r>
      <w:r w:rsidR="7EF711D3" w:rsidRPr="50091227">
        <w:rPr>
          <w:rFonts w:ascii="Times New Roman" w:eastAsia="Times New Roman" w:hAnsi="Times New Roman" w:cs="Times New Roman"/>
        </w:rPr>
        <w:t xml:space="preserve"> and not worth the investment. Below we will break down </w:t>
      </w:r>
      <w:r w:rsidR="3CC6C4EB" w:rsidRPr="50091227">
        <w:rPr>
          <w:rFonts w:ascii="Times New Roman" w:eastAsia="Times New Roman" w:hAnsi="Times New Roman" w:cs="Times New Roman"/>
        </w:rPr>
        <w:t xml:space="preserve">two main </w:t>
      </w:r>
      <w:r w:rsidR="7EF711D3" w:rsidRPr="50091227">
        <w:rPr>
          <w:rFonts w:ascii="Times New Roman" w:eastAsia="Times New Roman" w:hAnsi="Times New Roman" w:cs="Times New Roman"/>
        </w:rPr>
        <w:t>reason</w:t>
      </w:r>
      <w:r w:rsidR="50650F25" w:rsidRPr="50091227">
        <w:rPr>
          <w:rFonts w:ascii="Times New Roman" w:eastAsia="Times New Roman" w:hAnsi="Times New Roman" w:cs="Times New Roman"/>
        </w:rPr>
        <w:t>s</w:t>
      </w:r>
      <w:r w:rsidR="7EF711D3" w:rsidRPr="50091227">
        <w:rPr>
          <w:rFonts w:ascii="Times New Roman" w:eastAsia="Times New Roman" w:hAnsi="Times New Roman" w:cs="Times New Roman"/>
        </w:rPr>
        <w:t xml:space="preserve"> for why this c</w:t>
      </w:r>
      <w:r w:rsidR="25932863" w:rsidRPr="50091227">
        <w:rPr>
          <w:rFonts w:ascii="Times New Roman" w:eastAsia="Times New Roman" w:hAnsi="Times New Roman" w:cs="Times New Roman"/>
        </w:rPr>
        <w:t>urrent system should be replaced:</w:t>
      </w:r>
    </w:p>
    <w:p w14:paraId="7B17A0AD" w14:textId="0AF7274A" w:rsidR="00B538E8" w:rsidRDefault="4B5E4BD4" w:rsidP="50091227">
      <w:pPr>
        <w:spacing w:line="360" w:lineRule="auto"/>
        <w:ind w:firstLine="720"/>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False Data:</w:t>
      </w:r>
      <w:r w:rsidR="25932863" w:rsidRPr="50091227">
        <w:rPr>
          <w:rFonts w:ascii="Times New Roman" w:eastAsia="Times New Roman" w:hAnsi="Times New Roman" w:cs="Times New Roman"/>
        </w:rPr>
        <w:t xml:space="preserve"> As mentioned above, Parking Logix and Modii uses sensor to count vehicles as they enter and </w:t>
      </w:r>
      <w:r w:rsidR="2D22A63B" w:rsidRPr="50091227">
        <w:rPr>
          <w:rFonts w:ascii="Times New Roman" w:eastAsia="Times New Roman" w:hAnsi="Times New Roman" w:cs="Times New Roman"/>
        </w:rPr>
        <w:t>exit parking lot. This is very ineffective because i</w:t>
      </w:r>
      <w:r w:rsidR="173782F4" w:rsidRPr="50091227">
        <w:rPr>
          <w:rFonts w:ascii="Times New Roman" w:eastAsia="Times New Roman" w:hAnsi="Times New Roman" w:cs="Times New Roman"/>
        </w:rPr>
        <w:t xml:space="preserve">f </w:t>
      </w:r>
      <w:r w:rsidR="2D22A63B" w:rsidRPr="50091227">
        <w:rPr>
          <w:rFonts w:ascii="Times New Roman" w:eastAsia="Times New Roman" w:hAnsi="Times New Roman" w:cs="Times New Roman"/>
        </w:rPr>
        <w:t>a student were to enter the lot using the e</w:t>
      </w:r>
      <w:r w:rsidR="6965F97C" w:rsidRPr="50091227">
        <w:rPr>
          <w:rFonts w:ascii="Times New Roman" w:eastAsia="Times New Roman" w:hAnsi="Times New Roman" w:cs="Times New Roman"/>
        </w:rPr>
        <w:t>xit</w:t>
      </w:r>
      <w:r w:rsidR="6F2BA391" w:rsidRPr="50091227">
        <w:rPr>
          <w:rFonts w:ascii="Times New Roman" w:eastAsia="Times New Roman" w:hAnsi="Times New Roman" w:cs="Times New Roman"/>
        </w:rPr>
        <w:t xml:space="preserve"> side, the sensor would read that as </w:t>
      </w:r>
      <w:r w:rsidR="48D475F7" w:rsidRPr="50091227">
        <w:rPr>
          <w:rFonts w:ascii="Times New Roman" w:eastAsia="Times New Roman" w:hAnsi="Times New Roman" w:cs="Times New Roman"/>
        </w:rPr>
        <w:t xml:space="preserve">if the vehicle has left the lot. Furthermore, the </w:t>
      </w:r>
      <w:r w:rsidR="6445F355" w:rsidRPr="50091227">
        <w:rPr>
          <w:rFonts w:ascii="Times New Roman" w:eastAsia="Times New Roman" w:hAnsi="Times New Roman" w:cs="Times New Roman"/>
        </w:rPr>
        <w:t>sensors</w:t>
      </w:r>
      <w:r w:rsidR="48D475F7" w:rsidRPr="50091227">
        <w:rPr>
          <w:rFonts w:ascii="Times New Roman" w:eastAsia="Times New Roman" w:hAnsi="Times New Roman" w:cs="Times New Roman"/>
        </w:rPr>
        <w:t xml:space="preserve"> are also sensitive to heavier vehicles. </w:t>
      </w:r>
      <w:r w:rsidR="5DFEB963" w:rsidRPr="50091227">
        <w:rPr>
          <w:rFonts w:ascii="Times New Roman" w:eastAsia="Times New Roman" w:hAnsi="Times New Roman" w:cs="Times New Roman"/>
        </w:rPr>
        <w:t>Which means if a big truck were to drive by near the sensor without ever enter</w:t>
      </w:r>
      <w:r w:rsidR="55120EEB" w:rsidRPr="50091227">
        <w:rPr>
          <w:rFonts w:ascii="Times New Roman" w:eastAsia="Times New Roman" w:hAnsi="Times New Roman" w:cs="Times New Roman"/>
        </w:rPr>
        <w:t>ing the lot; there is a high chance that it would get counted entering or exiting the lot</w:t>
      </w:r>
      <w:r w:rsidR="590C9BC8" w:rsidRPr="50091227">
        <w:rPr>
          <w:rFonts w:ascii="Times New Roman" w:eastAsia="Times New Roman" w:hAnsi="Times New Roman" w:cs="Times New Roman"/>
        </w:rPr>
        <w:t xml:space="preserve"> which further contributed to the inaccurate data and unhappy users. </w:t>
      </w:r>
    </w:p>
    <w:p w14:paraId="1B3F9B5E" w14:textId="15134CA0" w:rsidR="5A6C3572" w:rsidRDefault="6F8E0D6E" w:rsidP="50091227">
      <w:pPr>
        <w:spacing w:line="360" w:lineRule="auto"/>
        <w:ind w:firstLine="720"/>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Data Display:</w:t>
      </w:r>
      <w:r w:rsidRPr="50091227">
        <w:rPr>
          <w:rStyle w:val="Heading3Char"/>
          <w:rFonts w:ascii="Times New Roman" w:eastAsia="Times New Roman" w:hAnsi="Times New Roman" w:cs="Times New Roman"/>
          <w:sz w:val="22"/>
          <w:szCs w:val="22"/>
        </w:rPr>
        <w:t xml:space="preserve"> </w:t>
      </w:r>
      <w:r w:rsidR="590C9BC8" w:rsidRPr="50091227">
        <w:rPr>
          <w:rFonts w:ascii="Times New Roman" w:eastAsia="Times New Roman" w:hAnsi="Times New Roman" w:cs="Times New Roman"/>
        </w:rPr>
        <w:t xml:space="preserve">What is the point of having a system that helps to find parking if the data that the system </w:t>
      </w:r>
      <w:r w:rsidR="7A3E6DBF" w:rsidRPr="50091227">
        <w:rPr>
          <w:rFonts w:ascii="Times New Roman" w:eastAsia="Times New Roman" w:hAnsi="Times New Roman" w:cs="Times New Roman"/>
        </w:rPr>
        <w:t xml:space="preserve">displays is hard to interpret. Parking Logix and Modii displays the data to the user </w:t>
      </w:r>
      <w:r w:rsidR="28751899" w:rsidRPr="50091227">
        <w:rPr>
          <w:rFonts w:ascii="Times New Roman" w:eastAsia="Times New Roman" w:hAnsi="Times New Roman" w:cs="Times New Roman"/>
        </w:rPr>
        <w:t>in percentage or in number format. Th</w:t>
      </w:r>
      <w:r w:rsidR="56436226" w:rsidRPr="50091227">
        <w:rPr>
          <w:rFonts w:ascii="Times New Roman" w:eastAsia="Times New Roman" w:hAnsi="Times New Roman" w:cs="Times New Roman"/>
        </w:rPr>
        <w:t xml:space="preserve">is makes it hard for users to </w:t>
      </w:r>
      <w:r w:rsidR="4BF8BE14" w:rsidRPr="50091227">
        <w:rPr>
          <w:rFonts w:ascii="Times New Roman" w:eastAsia="Times New Roman" w:hAnsi="Times New Roman" w:cs="Times New Roman"/>
        </w:rPr>
        <w:t>navigate</w:t>
      </w:r>
      <w:r w:rsidR="56436226" w:rsidRPr="50091227">
        <w:rPr>
          <w:rFonts w:ascii="Times New Roman" w:eastAsia="Times New Roman" w:hAnsi="Times New Roman" w:cs="Times New Roman"/>
        </w:rPr>
        <w:t xml:space="preserve"> a big parking pot or g</w:t>
      </w:r>
      <w:r w:rsidR="3DBCB076" w:rsidRPr="50091227">
        <w:rPr>
          <w:rFonts w:ascii="Times New Roman" w:eastAsia="Times New Roman" w:hAnsi="Times New Roman" w:cs="Times New Roman"/>
        </w:rPr>
        <w:t xml:space="preserve">arage. </w:t>
      </w:r>
      <w:r w:rsidR="534CC766" w:rsidRPr="50091227">
        <w:rPr>
          <w:rFonts w:ascii="Times New Roman" w:eastAsia="Times New Roman" w:hAnsi="Times New Roman" w:cs="Times New Roman"/>
        </w:rPr>
        <w:t>An example</w:t>
      </w:r>
      <w:r w:rsidR="4C5B86CD" w:rsidRPr="50091227">
        <w:rPr>
          <w:rFonts w:ascii="Times New Roman" w:eastAsia="Times New Roman" w:hAnsi="Times New Roman" w:cs="Times New Roman"/>
        </w:rPr>
        <w:t xml:space="preserve"> of this is </w:t>
      </w:r>
      <w:r w:rsidR="2D143B7D" w:rsidRPr="50091227">
        <w:rPr>
          <w:rFonts w:ascii="Times New Roman" w:eastAsia="Times New Roman" w:hAnsi="Times New Roman" w:cs="Times New Roman"/>
        </w:rPr>
        <w:t>shown</w:t>
      </w:r>
      <w:r w:rsidR="4C5B86CD" w:rsidRPr="50091227">
        <w:rPr>
          <w:rFonts w:ascii="Times New Roman" w:eastAsia="Times New Roman" w:hAnsi="Times New Roman" w:cs="Times New Roman"/>
        </w:rPr>
        <w:t xml:space="preserve"> in t</w:t>
      </w:r>
      <w:r w:rsidR="3DBCB076" w:rsidRPr="50091227">
        <w:rPr>
          <w:rFonts w:ascii="Times New Roman" w:eastAsia="Times New Roman" w:hAnsi="Times New Roman" w:cs="Times New Roman"/>
        </w:rPr>
        <w:t xml:space="preserve">he image below of </w:t>
      </w:r>
      <w:r w:rsidR="005B4E96" w:rsidRPr="50091227">
        <w:rPr>
          <w:rFonts w:ascii="Times New Roman" w:eastAsia="Times New Roman" w:hAnsi="Times New Roman" w:cs="Times New Roman"/>
        </w:rPr>
        <w:t>an</w:t>
      </w:r>
      <w:r w:rsidR="3DBCB076" w:rsidRPr="50091227">
        <w:rPr>
          <w:rFonts w:ascii="Times New Roman" w:eastAsia="Times New Roman" w:hAnsi="Times New Roman" w:cs="Times New Roman"/>
        </w:rPr>
        <w:t xml:space="preserve"> </w:t>
      </w:r>
      <w:r w:rsidR="6E2F11D6" w:rsidRPr="50091227">
        <w:rPr>
          <w:rFonts w:ascii="Times New Roman" w:eastAsia="Times New Roman" w:hAnsi="Times New Roman" w:cs="Times New Roman"/>
        </w:rPr>
        <w:t xml:space="preserve">available parking sign </w:t>
      </w:r>
      <w:r w:rsidR="32BD4689" w:rsidRPr="50091227">
        <w:rPr>
          <w:rFonts w:ascii="Times New Roman" w:eastAsia="Times New Roman" w:hAnsi="Times New Roman" w:cs="Times New Roman"/>
        </w:rPr>
        <w:t>outside</w:t>
      </w:r>
      <w:r w:rsidR="6E2F11D6" w:rsidRPr="50091227">
        <w:rPr>
          <w:rFonts w:ascii="Times New Roman" w:eastAsia="Times New Roman" w:hAnsi="Times New Roman" w:cs="Times New Roman"/>
        </w:rPr>
        <w:t xml:space="preserve"> the west campus garage</w:t>
      </w:r>
      <w:r w:rsidR="01BF7D2C" w:rsidRPr="50091227">
        <w:rPr>
          <w:rFonts w:ascii="Times New Roman" w:eastAsia="Times New Roman" w:hAnsi="Times New Roman" w:cs="Times New Roman"/>
        </w:rPr>
        <w:t xml:space="preserve"> here at UTA.</w:t>
      </w:r>
      <w:r w:rsidR="1F1B8550" w:rsidRPr="50091227">
        <w:rPr>
          <w:rFonts w:ascii="Times New Roman" w:eastAsia="Times New Roman" w:hAnsi="Times New Roman" w:cs="Times New Roman"/>
        </w:rPr>
        <w:t xml:space="preserve"> </w:t>
      </w:r>
      <w:r w:rsidR="283D9C9B" w:rsidRPr="50091227">
        <w:rPr>
          <w:rFonts w:ascii="Times New Roman" w:eastAsia="Times New Roman" w:hAnsi="Times New Roman" w:cs="Times New Roman"/>
        </w:rPr>
        <w:t>As you can see</w:t>
      </w:r>
      <w:r w:rsidR="7E69CD68" w:rsidRPr="50091227">
        <w:rPr>
          <w:rFonts w:ascii="Times New Roman" w:eastAsia="Times New Roman" w:hAnsi="Times New Roman" w:cs="Times New Roman"/>
        </w:rPr>
        <w:t>,</w:t>
      </w:r>
      <w:r w:rsidR="283D9C9B" w:rsidRPr="50091227">
        <w:rPr>
          <w:rFonts w:ascii="Times New Roman" w:eastAsia="Times New Roman" w:hAnsi="Times New Roman" w:cs="Times New Roman"/>
        </w:rPr>
        <w:t xml:space="preserve"> it</w:t>
      </w:r>
      <w:r w:rsidR="1F1B8550" w:rsidRPr="50091227">
        <w:rPr>
          <w:rFonts w:ascii="Times New Roman" w:eastAsia="Times New Roman" w:hAnsi="Times New Roman" w:cs="Times New Roman"/>
        </w:rPr>
        <w:t xml:space="preserve"> only shows how many spaces are available </w:t>
      </w:r>
      <w:r w:rsidR="2476B583" w:rsidRPr="50091227">
        <w:rPr>
          <w:rFonts w:ascii="Times New Roman" w:eastAsia="Times New Roman" w:hAnsi="Times New Roman" w:cs="Times New Roman"/>
        </w:rPr>
        <w:t>and</w:t>
      </w:r>
      <w:r w:rsidR="1F1B8550" w:rsidRPr="50091227">
        <w:rPr>
          <w:rFonts w:ascii="Times New Roman" w:eastAsia="Times New Roman" w:hAnsi="Times New Roman" w:cs="Times New Roman"/>
        </w:rPr>
        <w:t xml:space="preserve"> </w:t>
      </w:r>
      <w:r w:rsidR="73AF3C23" w:rsidRPr="50091227">
        <w:rPr>
          <w:rFonts w:ascii="Times New Roman" w:eastAsia="Times New Roman" w:hAnsi="Times New Roman" w:cs="Times New Roman"/>
        </w:rPr>
        <w:t>does not</w:t>
      </w:r>
      <w:r w:rsidR="1F1B8550" w:rsidRPr="50091227">
        <w:rPr>
          <w:rFonts w:ascii="Times New Roman" w:eastAsia="Times New Roman" w:hAnsi="Times New Roman" w:cs="Times New Roman"/>
        </w:rPr>
        <w:t xml:space="preserve"> have any detail </w:t>
      </w:r>
      <w:r w:rsidR="038B3CA9" w:rsidRPr="50091227">
        <w:rPr>
          <w:rFonts w:ascii="Times New Roman" w:eastAsia="Times New Roman" w:hAnsi="Times New Roman" w:cs="Times New Roman"/>
        </w:rPr>
        <w:t>about</w:t>
      </w:r>
      <w:r w:rsidR="1F1B8550" w:rsidRPr="50091227">
        <w:rPr>
          <w:rFonts w:ascii="Times New Roman" w:eastAsia="Times New Roman" w:hAnsi="Times New Roman" w:cs="Times New Roman"/>
        </w:rPr>
        <w:t xml:space="preserve"> which level of the garage those spaces are available on. </w:t>
      </w:r>
      <w:r w:rsidR="43133C35" w:rsidRPr="50091227">
        <w:rPr>
          <w:rFonts w:ascii="Times New Roman" w:eastAsia="Times New Roman" w:hAnsi="Times New Roman" w:cs="Times New Roman"/>
        </w:rPr>
        <w:t xml:space="preserve">This requires </w:t>
      </w:r>
      <w:r w:rsidR="607EEA23" w:rsidRPr="50091227">
        <w:rPr>
          <w:rFonts w:ascii="Times New Roman" w:eastAsia="Times New Roman" w:hAnsi="Times New Roman" w:cs="Times New Roman"/>
        </w:rPr>
        <w:t>the user to drive around the entire garage</w:t>
      </w:r>
      <w:r w:rsidR="4452CD2E" w:rsidRPr="50091227">
        <w:rPr>
          <w:rFonts w:ascii="Times New Roman" w:eastAsia="Times New Roman" w:hAnsi="Times New Roman" w:cs="Times New Roman"/>
        </w:rPr>
        <w:t xml:space="preserve"> to find the spots themselves. Making </w:t>
      </w:r>
      <w:r w:rsidR="06E3A5B3" w:rsidRPr="50091227">
        <w:rPr>
          <w:rFonts w:ascii="Times New Roman" w:eastAsia="Times New Roman" w:hAnsi="Times New Roman" w:cs="Times New Roman"/>
        </w:rPr>
        <w:t xml:space="preserve">the data display very ineffective. </w:t>
      </w:r>
    </w:p>
    <w:p w14:paraId="42B524F4" w14:textId="1B48EE9A" w:rsidR="0225F9F3" w:rsidRDefault="0225F9F3" w:rsidP="53A14B4E">
      <w:pPr>
        <w:spacing w:line="360" w:lineRule="auto"/>
        <w:ind w:firstLine="720"/>
        <w:rPr>
          <w:rFonts w:ascii="Times New Roman" w:eastAsia="Times New Roman" w:hAnsi="Times New Roman" w:cs="Times New Roman"/>
        </w:rPr>
      </w:pPr>
      <w:r w:rsidRPr="00D683B7">
        <w:rPr>
          <w:rFonts w:ascii="Times New Roman" w:eastAsia="Times New Roman" w:hAnsi="Times New Roman" w:cs="Times New Roman"/>
          <w:color w:val="000000" w:themeColor="text1"/>
        </w:rPr>
        <w:lastRenderedPageBreak/>
        <w:t xml:space="preserve">                    </w:t>
      </w:r>
      <w:r w:rsidRPr="68ADF7F9">
        <w:rPr>
          <w:rFonts w:ascii="Times New Roman" w:eastAsia="Times New Roman" w:hAnsi="Times New Roman" w:cs="Times New Roman"/>
          <w:color w:val="000000" w:themeColor="text1"/>
        </w:rPr>
        <w:t xml:space="preserve">       </w:t>
      </w:r>
      <w:r w:rsidRPr="2C6011AD">
        <w:rPr>
          <w:rFonts w:ascii="Times New Roman" w:eastAsia="Times New Roman" w:hAnsi="Times New Roman" w:cs="Times New Roman"/>
          <w:color w:val="000000" w:themeColor="text1"/>
        </w:rPr>
        <w:t xml:space="preserve">      </w:t>
      </w:r>
      <w:r w:rsidRPr="0FC10529">
        <w:rPr>
          <w:rFonts w:ascii="Times New Roman" w:eastAsia="Times New Roman" w:hAnsi="Times New Roman" w:cs="Times New Roman"/>
          <w:color w:val="000000" w:themeColor="text1"/>
        </w:rPr>
        <w:t xml:space="preserve"> </w:t>
      </w:r>
      <w:r>
        <w:rPr>
          <w:noProof/>
        </w:rPr>
        <w:drawing>
          <wp:inline distT="0" distB="0" distL="0" distR="0" wp14:anchorId="7DE32D71" wp14:editId="0E6EF499">
            <wp:extent cx="2743200" cy="2619375"/>
            <wp:effectExtent l="0" t="0" r="0" b="0"/>
            <wp:docPr id="284887888" name="Picture 284887888" descr="A blue sign with white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43200" cy="2619375"/>
                    </a:xfrm>
                    <a:prstGeom prst="rect">
                      <a:avLst/>
                    </a:prstGeom>
                  </pic:spPr>
                </pic:pic>
              </a:graphicData>
            </a:graphic>
          </wp:inline>
        </w:drawing>
      </w:r>
    </w:p>
    <w:p w14:paraId="16CC91AA" w14:textId="674E1810" w:rsidR="00B538E8" w:rsidRDefault="5DDF8DE0" w:rsidP="50091227">
      <w:pPr>
        <w:spacing w:line="360" w:lineRule="auto"/>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rPr>
        <w:t>New System Proposal:</w:t>
      </w:r>
      <w:r w:rsidR="3FDA1F66" w:rsidRPr="50091227">
        <w:rPr>
          <w:rFonts w:ascii="Times New Roman" w:eastAsia="Times New Roman" w:hAnsi="Times New Roman" w:cs="Times New Roman"/>
          <w:b/>
          <w:bCs/>
        </w:rPr>
        <w:t xml:space="preserve"> </w:t>
      </w:r>
      <w:r w:rsidR="2AA8433B" w:rsidRPr="50091227">
        <w:rPr>
          <w:rFonts w:ascii="Times New Roman" w:eastAsia="Times New Roman" w:hAnsi="Times New Roman" w:cs="Times New Roman"/>
        </w:rPr>
        <w:t xml:space="preserve">Compared to the current system that UTA uses, the new system excels in many all the </w:t>
      </w:r>
      <w:r w:rsidR="45E26A94" w:rsidRPr="50091227">
        <w:rPr>
          <w:rFonts w:ascii="Times New Roman" w:eastAsia="Times New Roman" w:hAnsi="Times New Roman" w:cs="Times New Roman"/>
        </w:rPr>
        <w:t xml:space="preserve">categories </w:t>
      </w:r>
      <w:r w:rsidR="7D99C202" w:rsidRPr="50091227">
        <w:rPr>
          <w:rFonts w:ascii="Times New Roman" w:eastAsia="Times New Roman" w:hAnsi="Times New Roman" w:cs="Times New Roman"/>
        </w:rPr>
        <w:t xml:space="preserve">that the current one lacks with the help of our </w:t>
      </w:r>
      <w:proofErr w:type="spellStart"/>
      <w:r w:rsidR="7D99C202" w:rsidRPr="50091227">
        <w:rPr>
          <w:rFonts w:ascii="Times New Roman" w:eastAsia="Times New Roman" w:hAnsi="Times New Roman" w:cs="Times New Roman"/>
        </w:rPr>
        <w:t>Parkingpal</w:t>
      </w:r>
      <w:proofErr w:type="spellEnd"/>
      <w:r w:rsidR="7D99C202" w:rsidRPr="50091227">
        <w:rPr>
          <w:rFonts w:ascii="Times New Roman" w:eastAsia="Times New Roman" w:hAnsi="Times New Roman" w:cs="Times New Roman"/>
        </w:rPr>
        <w:t xml:space="preserve"> app and </w:t>
      </w:r>
      <w:proofErr w:type="spellStart"/>
      <w:r w:rsidR="7D99C202" w:rsidRPr="50091227">
        <w:rPr>
          <w:rFonts w:ascii="Times New Roman" w:eastAsia="Times New Roman" w:hAnsi="Times New Roman" w:cs="Times New Roman"/>
        </w:rPr>
        <w:t>Parklio</w:t>
      </w:r>
      <w:r w:rsidR="40351004" w:rsidRPr="50091227">
        <w:rPr>
          <w:rFonts w:ascii="Times New Roman" w:eastAsia="Times New Roman" w:hAnsi="Times New Roman" w:cs="Times New Roman"/>
        </w:rPr>
        <w:t>’s</w:t>
      </w:r>
      <w:proofErr w:type="spellEnd"/>
      <w:r w:rsidR="7D99C202" w:rsidRPr="50091227">
        <w:rPr>
          <w:rFonts w:ascii="Times New Roman" w:eastAsia="Times New Roman" w:hAnsi="Times New Roman" w:cs="Times New Roman"/>
        </w:rPr>
        <w:t xml:space="preserve"> </w:t>
      </w:r>
      <w:r w:rsidR="6BFEA868" w:rsidRPr="50091227">
        <w:rPr>
          <w:rFonts w:ascii="Times New Roman" w:eastAsia="Times New Roman" w:hAnsi="Times New Roman" w:cs="Times New Roman"/>
        </w:rPr>
        <w:t xml:space="preserve">AI Camera. </w:t>
      </w:r>
      <w:r w:rsidR="36A1FF9E" w:rsidRPr="50091227">
        <w:rPr>
          <w:rFonts w:ascii="Times New Roman" w:eastAsia="Times New Roman" w:hAnsi="Times New Roman" w:cs="Times New Roman"/>
        </w:rPr>
        <w:t xml:space="preserve">Our app is designed for users to </w:t>
      </w:r>
      <w:r w:rsidR="45F518AD" w:rsidRPr="50091227">
        <w:rPr>
          <w:rFonts w:ascii="Times New Roman" w:eastAsia="Times New Roman" w:hAnsi="Times New Roman" w:cs="Times New Roman"/>
        </w:rPr>
        <w:t xml:space="preserve">navigate smoothly without creating any spot of confusion. </w:t>
      </w:r>
      <w:r w:rsidR="0149DDCD" w:rsidRPr="50091227">
        <w:rPr>
          <w:rFonts w:ascii="Times New Roman" w:eastAsia="Times New Roman" w:hAnsi="Times New Roman" w:cs="Times New Roman"/>
        </w:rPr>
        <w:t xml:space="preserve">It goes a step further by integrating with </w:t>
      </w:r>
      <w:proofErr w:type="spellStart"/>
      <w:r w:rsidR="0149DDCD" w:rsidRPr="50091227">
        <w:rPr>
          <w:rFonts w:ascii="Times New Roman" w:eastAsia="Times New Roman" w:hAnsi="Times New Roman" w:cs="Times New Roman"/>
        </w:rPr>
        <w:t>Parklio’s</w:t>
      </w:r>
      <w:proofErr w:type="spellEnd"/>
      <w:r w:rsidR="0149DDCD" w:rsidRPr="50091227">
        <w:rPr>
          <w:rFonts w:ascii="Times New Roman" w:eastAsia="Times New Roman" w:hAnsi="Times New Roman" w:cs="Times New Roman"/>
        </w:rPr>
        <w:t xml:space="preserve"> AI cameras to </w:t>
      </w:r>
      <w:r w:rsidR="40BB4DB7" w:rsidRPr="50091227">
        <w:rPr>
          <w:rFonts w:ascii="Times New Roman" w:eastAsia="Times New Roman" w:hAnsi="Times New Roman" w:cs="Times New Roman"/>
        </w:rPr>
        <w:t>provide</w:t>
      </w:r>
      <w:r w:rsidR="0149DDCD" w:rsidRPr="50091227">
        <w:rPr>
          <w:rFonts w:ascii="Times New Roman" w:eastAsia="Times New Roman" w:hAnsi="Times New Roman" w:cs="Times New Roman"/>
        </w:rPr>
        <w:t xml:space="preserve"> the users with ac</w:t>
      </w:r>
      <w:r w:rsidR="5FE11666" w:rsidRPr="50091227">
        <w:rPr>
          <w:rFonts w:ascii="Times New Roman" w:eastAsia="Times New Roman" w:hAnsi="Times New Roman" w:cs="Times New Roman"/>
        </w:rPr>
        <w:t>curate data</w:t>
      </w:r>
      <w:r w:rsidR="4553EDEF" w:rsidRPr="50091227">
        <w:rPr>
          <w:rFonts w:ascii="Times New Roman" w:eastAsia="Times New Roman" w:hAnsi="Times New Roman" w:cs="Times New Roman"/>
        </w:rPr>
        <w:t xml:space="preserve">. </w:t>
      </w:r>
      <w:r w:rsidR="6AE3429A" w:rsidRPr="50091227">
        <w:rPr>
          <w:rFonts w:ascii="Times New Roman" w:eastAsia="Times New Roman" w:hAnsi="Times New Roman" w:cs="Times New Roman"/>
        </w:rPr>
        <w:t xml:space="preserve">Below we will go into detail </w:t>
      </w:r>
      <w:r w:rsidR="3B78BBDF" w:rsidRPr="50091227">
        <w:rPr>
          <w:rFonts w:ascii="Times New Roman" w:eastAsia="Times New Roman" w:hAnsi="Times New Roman" w:cs="Times New Roman"/>
        </w:rPr>
        <w:t>about</w:t>
      </w:r>
      <w:r w:rsidR="6AE3429A" w:rsidRPr="50091227">
        <w:rPr>
          <w:rFonts w:ascii="Times New Roman" w:eastAsia="Times New Roman" w:hAnsi="Times New Roman" w:cs="Times New Roman"/>
        </w:rPr>
        <w:t xml:space="preserve"> why our system is better and how it can he</w:t>
      </w:r>
      <w:r w:rsidR="1C712961" w:rsidRPr="50091227">
        <w:rPr>
          <w:rFonts w:ascii="Times New Roman" w:eastAsia="Times New Roman" w:hAnsi="Times New Roman" w:cs="Times New Roman"/>
        </w:rPr>
        <w:t>lp resolve the parking problems on campus.</w:t>
      </w:r>
    </w:p>
    <w:p w14:paraId="43190C2B" w14:textId="4F408AB4" w:rsidR="2D0A5C5E" w:rsidRDefault="379B4BF0" w:rsidP="50091227">
      <w:pPr>
        <w:spacing w:line="360" w:lineRule="auto"/>
        <w:ind w:firstLine="720"/>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Data Accuracy:</w:t>
      </w:r>
      <w:r w:rsidR="24A6E578" w:rsidRPr="50091227">
        <w:rPr>
          <w:rFonts w:ascii="Times New Roman" w:eastAsia="Times New Roman" w:hAnsi="Times New Roman" w:cs="Times New Roman"/>
        </w:rPr>
        <w:t xml:space="preserve"> </w:t>
      </w:r>
      <w:r w:rsidR="26F5D7C9" w:rsidRPr="50091227">
        <w:rPr>
          <w:rFonts w:ascii="Times New Roman" w:eastAsia="Times New Roman" w:hAnsi="Times New Roman" w:cs="Times New Roman"/>
        </w:rPr>
        <w:t>Unlike Parking Logix and Modii</w:t>
      </w:r>
      <w:r w:rsidR="786F8824" w:rsidRPr="50091227">
        <w:rPr>
          <w:rFonts w:ascii="Times New Roman" w:eastAsia="Times New Roman" w:hAnsi="Times New Roman" w:cs="Times New Roman"/>
        </w:rPr>
        <w:t>’s</w:t>
      </w:r>
      <w:r w:rsidR="26F5D7C9" w:rsidRPr="50091227">
        <w:rPr>
          <w:rFonts w:ascii="Times New Roman" w:eastAsia="Times New Roman" w:hAnsi="Times New Roman" w:cs="Times New Roman"/>
        </w:rPr>
        <w:t xml:space="preserve"> sensors, our system use</w:t>
      </w:r>
      <w:r w:rsidR="5305387C" w:rsidRPr="50091227">
        <w:rPr>
          <w:rFonts w:ascii="Times New Roman" w:eastAsia="Times New Roman" w:hAnsi="Times New Roman" w:cs="Times New Roman"/>
        </w:rPr>
        <w:t>s</w:t>
      </w:r>
      <w:r w:rsidR="26F5D7C9" w:rsidRPr="50091227">
        <w:rPr>
          <w:rFonts w:ascii="Times New Roman" w:eastAsia="Times New Roman" w:hAnsi="Times New Roman" w:cs="Times New Roman"/>
        </w:rPr>
        <w:t xml:space="preserve"> the </w:t>
      </w:r>
      <w:r w:rsidR="310B8FFB" w:rsidRPr="50091227">
        <w:rPr>
          <w:rFonts w:ascii="Times New Roman" w:eastAsia="Times New Roman" w:hAnsi="Times New Roman" w:cs="Times New Roman"/>
        </w:rPr>
        <w:t xml:space="preserve">AI smart camera to detect and provide information to the users. </w:t>
      </w:r>
      <w:r w:rsidR="7A6A6CD6" w:rsidRPr="50091227">
        <w:rPr>
          <w:rFonts w:ascii="Times New Roman" w:eastAsia="Times New Roman" w:hAnsi="Times New Roman" w:cs="Times New Roman"/>
        </w:rPr>
        <w:t xml:space="preserve">One smart </w:t>
      </w:r>
      <w:r w:rsidR="527180D7" w:rsidRPr="50091227">
        <w:rPr>
          <w:rFonts w:ascii="Times New Roman" w:eastAsia="Times New Roman" w:hAnsi="Times New Roman" w:cs="Times New Roman"/>
        </w:rPr>
        <w:t>camera</w:t>
      </w:r>
      <w:r w:rsidR="7A6A6CD6" w:rsidRPr="50091227">
        <w:rPr>
          <w:rFonts w:ascii="Times New Roman" w:eastAsia="Times New Roman" w:hAnsi="Times New Roman" w:cs="Times New Roman"/>
        </w:rPr>
        <w:t xml:space="preserve"> can detect 200 parking spots </w:t>
      </w:r>
      <w:r w:rsidR="054FDD54" w:rsidRPr="50091227">
        <w:rPr>
          <w:rFonts w:ascii="Times New Roman" w:eastAsia="Times New Roman" w:hAnsi="Times New Roman" w:cs="Times New Roman"/>
        </w:rPr>
        <w:t>with 99% accurac</w:t>
      </w:r>
      <w:r w:rsidR="725E698C" w:rsidRPr="50091227">
        <w:rPr>
          <w:rFonts w:ascii="Times New Roman" w:eastAsia="Times New Roman" w:hAnsi="Times New Roman" w:cs="Times New Roman"/>
        </w:rPr>
        <w:t xml:space="preserve">y. This accuracy rating will </w:t>
      </w:r>
      <w:r w:rsidR="7AB08BEE" w:rsidRPr="50091227">
        <w:rPr>
          <w:rFonts w:ascii="Times New Roman" w:eastAsia="Times New Roman" w:hAnsi="Times New Roman" w:cs="Times New Roman"/>
        </w:rPr>
        <w:t>provide the users with reliable information that they can count on and can increase the student parking s</w:t>
      </w:r>
      <w:r w:rsidR="7656AB70" w:rsidRPr="50091227">
        <w:rPr>
          <w:rFonts w:ascii="Times New Roman" w:eastAsia="Times New Roman" w:hAnsi="Times New Roman" w:cs="Times New Roman"/>
        </w:rPr>
        <w:t xml:space="preserve">atisfaction rating. </w:t>
      </w:r>
    </w:p>
    <w:p w14:paraId="22054BC5" w14:textId="666EBFE8" w:rsidR="079A0DD4" w:rsidRDefault="4FCC4A75" w:rsidP="50091227">
      <w:pPr>
        <w:spacing w:line="360" w:lineRule="auto"/>
        <w:ind w:firstLine="720"/>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Data Display:</w:t>
      </w:r>
      <w:r w:rsidR="7656AB70" w:rsidRPr="50091227">
        <w:rPr>
          <w:rFonts w:ascii="Times New Roman" w:eastAsia="Times New Roman" w:hAnsi="Times New Roman" w:cs="Times New Roman"/>
        </w:rPr>
        <w:t xml:space="preserve"> How we present the data for available parking to the users </w:t>
      </w:r>
      <w:r w:rsidR="43D29A2A" w:rsidRPr="50091227">
        <w:rPr>
          <w:rFonts w:ascii="Times New Roman" w:eastAsia="Times New Roman" w:hAnsi="Times New Roman" w:cs="Times New Roman"/>
        </w:rPr>
        <w:t xml:space="preserve">is much more effective than the current system UTA is using. Instead of giving a general </w:t>
      </w:r>
      <w:r w:rsidR="45A8D56E" w:rsidRPr="50091227">
        <w:rPr>
          <w:rFonts w:ascii="Times New Roman" w:eastAsia="Times New Roman" w:hAnsi="Times New Roman" w:cs="Times New Roman"/>
        </w:rPr>
        <w:t xml:space="preserve">available </w:t>
      </w:r>
      <w:r w:rsidR="3E72C3F5" w:rsidRPr="50091227">
        <w:rPr>
          <w:rFonts w:ascii="Times New Roman" w:eastAsia="Times New Roman" w:hAnsi="Times New Roman" w:cs="Times New Roman"/>
        </w:rPr>
        <w:t xml:space="preserve">space reading, our system goes five steps forward </w:t>
      </w:r>
      <w:r w:rsidR="0299C9DB" w:rsidRPr="50091227">
        <w:rPr>
          <w:rFonts w:ascii="Times New Roman" w:eastAsia="Times New Roman" w:hAnsi="Times New Roman" w:cs="Times New Roman"/>
        </w:rPr>
        <w:t xml:space="preserve">by providing information on the exact available location. So, when it comes </w:t>
      </w:r>
      <w:r w:rsidR="242B92EC" w:rsidRPr="50091227">
        <w:rPr>
          <w:rFonts w:ascii="Times New Roman" w:eastAsia="Times New Roman" w:hAnsi="Times New Roman" w:cs="Times New Roman"/>
        </w:rPr>
        <w:t xml:space="preserve">to a </w:t>
      </w:r>
      <w:r w:rsidR="7268DD5D" w:rsidRPr="50091227">
        <w:rPr>
          <w:rFonts w:ascii="Times New Roman" w:eastAsia="Times New Roman" w:hAnsi="Times New Roman" w:cs="Times New Roman"/>
        </w:rPr>
        <w:t>parking garage</w:t>
      </w:r>
      <w:r w:rsidR="242B92EC" w:rsidRPr="50091227">
        <w:rPr>
          <w:rFonts w:ascii="Times New Roman" w:eastAsia="Times New Roman" w:hAnsi="Times New Roman" w:cs="Times New Roman"/>
        </w:rPr>
        <w:t xml:space="preserve"> </w:t>
      </w:r>
      <w:proofErr w:type="gramStart"/>
      <w:r w:rsidR="242B92EC" w:rsidRPr="50091227">
        <w:rPr>
          <w:rFonts w:ascii="Times New Roman" w:eastAsia="Times New Roman" w:hAnsi="Times New Roman" w:cs="Times New Roman"/>
        </w:rPr>
        <w:t>similar to</w:t>
      </w:r>
      <w:proofErr w:type="gramEnd"/>
      <w:r w:rsidR="242B92EC" w:rsidRPr="50091227">
        <w:rPr>
          <w:rFonts w:ascii="Times New Roman" w:eastAsia="Times New Roman" w:hAnsi="Times New Roman" w:cs="Times New Roman"/>
        </w:rPr>
        <w:t xml:space="preserve"> the </w:t>
      </w:r>
      <w:r w:rsidR="3AC3854C" w:rsidRPr="50091227">
        <w:rPr>
          <w:rFonts w:ascii="Times New Roman" w:eastAsia="Times New Roman" w:hAnsi="Times New Roman" w:cs="Times New Roman"/>
        </w:rPr>
        <w:t>W</w:t>
      </w:r>
      <w:r w:rsidR="242B92EC" w:rsidRPr="50091227">
        <w:rPr>
          <w:rFonts w:ascii="Times New Roman" w:eastAsia="Times New Roman" w:hAnsi="Times New Roman" w:cs="Times New Roman"/>
        </w:rPr>
        <w:t xml:space="preserve">est </w:t>
      </w:r>
      <w:r w:rsidR="475E0DBC" w:rsidRPr="50091227">
        <w:rPr>
          <w:rFonts w:ascii="Times New Roman" w:eastAsia="Times New Roman" w:hAnsi="Times New Roman" w:cs="Times New Roman"/>
        </w:rPr>
        <w:t>C</w:t>
      </w:r>
      <w:r w:rsidR="242B92EC" w:rsidRPr="50091227">
        <w:rPr>
          <w:rFonts w:ascii="Times New Roman" w:eastAsia="Times New Roman" w:hAnsi="Times New Roman" w:cs="Times New Roman"/>
        </w:rPr>
        <w:t>ampus one</w:t>
      </w:r>
      <w:r w:rsidR="75F40B1C" w:rsidRPr="50091227">
        <w:rPr>
          <w:rFonts w:ascii="Times New Roman" w:eastAsia="Times New Roman" w:hAnsi="Times New Roman" w:cs="Times New Roman"/>
        </w:rPr>
        <w:t xml:space="preserve"> which</w:t>
      </w:r>
      <w:r w:rsidR="242B92EC" w:rsidRPr="50091227">
        <w:rPr>
          <w:rFonts w:ascii="Times New Roman" w:eastAsia="Times New Roman" w:hAnsi="Times New Roman" w:cs="Times New Roman"/>
        </w:rPr>
        <w:t xml:space="preserve"> has multiple </w:t>
      </w:r>
      <w:r w:rsidR="214955BE" w:rsidRPr="50091227">
        <w:rPr>
          <w:rFonts w:ascii="Times New Roman" w:eastAsia="Times New Roman" w:hAnsi="Times New Roman" w:cs="Times New Roman"/>
        </w:rPr>
        <w:t>levels,</w:t>
      </w:r>
      <w:r w:rsidR="4F2DEAF7" w:rsidRPr="50091227">
        <w:rPr>
          <w:rFonts w:ascii="Times New Roman" w:eastAsia="Times New Roman" w:hAnsi="Times New Roman" w:cs="Times New Roman"/>
        </w:rPr>
        <w:t xml:space="preserve"> our system would </w:t>
      </w:r>
      <w:r w:rsidR="6D76394B" w:rsidRPr="50091227">
        <w:rPr>
          <w:rFonts w:ascii="Times New Roman" w:eastAsia="Times New Roman" w:hAnsi="Times New Roman" w:cs="Times New Roman"/>
        </w:rPr>
        <w:t>tell</w:t>
      </w:r>
      <w:r w:rsidR="4F2DEAF7" w:rsidRPr="50091227">
        <w:rPr>
          <w:rFonts w:ascii="Times New Roman" w:eastAsia="Times New Roman" w:hAnsi="Times New Roman" w:cs="Times New Roman"/>
        </w:rPr>
        <w:t xml:space="preserve"> the users </w:t>
      </w:r>
      <w:r w:rsidR="3503C7D3" w:rsidRPr="50091227">
        <w:rPr>
          <w:rFonts w:ascii="Times New Roman" w:eastAsia="Times New Roman" w:hAnsi="Times New Roman" w:cs="Times New Roman"/>
        </w:rPr>
        <w:t>the exact</w:t>
      </w:r>
      <w:r w:rsidR="4F2DEAF7" w:rsidRPr="50091227">
        <w:rPr>
          <w:rFonts w:ascii="Times New Roman" w:eastAsia="Times New Roman" w:hAnsi="Times New Roman" w:cs="Times New Roman"/>
        </w:rPr>
        <w:t xml:space="preserve"> space number </w:t>
      </w:r>
      <w:r w:rsidR="3BB7B538" w:rsidRPr="50091227">
        <w:rPr>
          <w:rFonts w:ascii="Times New Roman" w:eastAsia="Times New Roman" w:hAnsi="Times New Roman" w:cs="Times New Roman"/>
        </w:rPr>
        <w:t xml:space="preserve">and the level that </w:t>
      </w:r>
      <w:r w:rsidR="335B22F4" w:rsidRPr="50091227">
        <w:rPr>
          <w:rFonts w:ascii="Times New Roman" w:eastAsia="Times New Roman" w:hAnsi="Times New Roman" w:cs="Times New Roman"/>
        </w:rPr>
        <w:t>the open spot is</w:t>
      </w:r>
      <w:r w:rsidR="3BB7B538" w:rsidRPr="50091227">
        <w:rPr>
          <w:rFonts w:ascii="Times New Roman" w:eastAsia="Times New Roman" w:hAnsi="Times New Roman" w:cs="Times New Roman"/>
        </w:rPr>
        <w:t xml:space="preserve"> available on. This eliminates the need for </w:t>
      </w:r>
      <w:r w:rsidR="443B08F6" w:rsidRPr="50091227">
        <w:rPr>
          <w:rFonts w:ascii="Times New Roman" w:eastAsia="Times New Roman" w:hAnsi="Times New Roman" w:cs="Times New Roman"/>
        </w:rPr>
        <w:t xml:space="preserve">endless driving and </w:t>
      </w:r>
      <w:r w:rsidR="42193634" w:rsidRPr="50091227">
        <w:rPr>
          <w:rFonts w:ascii="Times New Roman" w:eastAsia="Times New Roman" w:hAnsi="Times New Roman" w:cs="Times New Roman"/>
        </w:rPr>
        <w:t>saves</w:t>
      </w:r>
      <w:r w:rsidR="7BAB4F2E" w:rsidRPr="50091227">
        <w:rPr>
          <w:rFonts w:ascii="Times New Roman" w:eastAsia="Times New Roman" w:hAnsi="Times New Roman" w:cs="Times New Roman"/>
        </w:rPr>
        <w:t xml:space="preserve"> </w:t>
      </w:r>
      <w:r w:rsidR="0782146B" w:rsidRPr="50091227">
        <w:rPr>
          <w:rFonts w:ascii="Times New Roman" w:eastAsia="Times New Roman" w:hAnsi="Times New Roman" w:cs="Times New Roman"/>
        </w:rPr>
        <w:t xml:space="preserve">the </w:t>
      </w:r>
      <w:r w:rsidR="64B231CA" w:rsidRPr="50091227">
        <w:rPr>
          <w:rFonts w:ascii="Times New Roman" w:eastAsia="Times New Roman" w:hAnsi="Times New Roman" w:cs="Times New Roman"/>
        </w:rPr>
        <w:t>user's</w:t>
      </w:r>
      <w:r w:rsidR="0782146B" w:rsidRPr="50091227">
        <w:rPr>
          <w:rFonts w:ascii="Times New Roman" w:eastAsia="Times New Roman" w:hAnsi="Times New Roman" w:cs="Times New Roman"/>
        </w:rPr>
        <w:t xml:space="preserve"> </w:t>
      </w:r>
      <w:r w:rsidR="3974DFD3" w:rsidRPr="50091227">
        <w:rPr>
          <w:rFonts w:ascii="Times New Roman" w:eastAsia="Times New Roman" w:hAnsi="Times New Roman" w:cs="Times New Roman"/>
        </w:rPr>
        <w:t xml:space="preserve">tones of their </w:t>
      </w:r>
      <w:r w:rsidR="0782146B" w:rsidRPr="50091227">
        <w:rPr>
          <w:rFonts w:ascii="Times New Roman" w:eastAsia="Times New Roman" w:hAnsi="Times New Roman" w:cs="Times New Roman"/>
        </w:rPr>
        <w:t xml:space="preserve">precious </w:t>
      </w:r>
      <w:r w:rsidR="5F0E1D8A" w:rsidRPr="50091227">
        <w:rPr>
          <w:rFonts w:ascii="Times New Roman" w:eastAsia="Times New Roman" w:hAnsi="Times New Roman" w:cs="Times New Roman"/>
        </w:rPr>
        <w:t>time</w:t>
      </w:r>
      <w:r w:rsidR="0782146B" w:rsidRPr="50091227">
        <w:rPr>
          <w:rFonts w:ascii="Times New Roman" w:eastAsia="Times New Roman" w:hAnsi="Times New Roman" w:cs="Times New Roman"/>
        </w:rPr>
        <w:t xml:space="preserve">. </w:t>
      </w:r>
    </w:p>
    <w:p w14:paraId="5835FCD4" w14:textId="7AEC95CB" w:rsidR="3E888712" w:rsidRDefault="4F4B0E68" w:rsidP="222FDFF3">
      <w:pPr>
        <w:spacing w:line="360" w:lineRule="auto"/>
        <w:ind w:firstLine="720"/>
        <w:rPr>
          <w:rFonts w:ascii="Times New Roman" w:eastAsia="Times New Roman" w:hAnsi="Times New Roman" w:cs="Times New Roman"/>
        </w:rPr>
      </w:pPr>
      <w:r w:rsidRPr="222FDFF3">
        <w:rPr>
          <w:rFonts w:ascii="Times New Roman" w:eastAsia="Times New Roman" w:hAnsi="Times New Roman" w:cs="Times New Roman"/>
          <w:u w:val="single"/>
        </w:rPr>
        <w:t>Installation</w:t>
      </w:r>
      <w:r w:rsidR="1B1D650D" w:rsidRPr="222FDFF3">
        <w:rPr>
          <w:rFonts w:ascii="Times New Roman" w:eastAsia="Times New Roman" w:hAnsi="Times New Roman" w:cs="Times New Roman"/>
          <w:u w:val="single"/>
        </w:rPr>
        <w:t xml:space="preserve"> Benefits:</w:t>
      </w:r>
      <w:r w:rsidR="1B1D650D" w:rsidRPr="222FDFF3">
        <w:rPr>
          <w:rFonts w:ascii="Times New Roman" w:eastAsia="Times New Roman" w:hAnsi="Times New Roman" w:cs="Times New Roman"/>
        </w:rPr>
        <w:t xml:space="preserve"> The </w:t>
      </w:r>
      <w:proofErr w:type="spellStart"/>
      <w:r w:rsidR="1B1D650D" w:rsidRPr="222FDFF3">
        <w:rPr>
          <w:rFonts w:ascii="Times New Roman" w:eastAsia="Times New Roman" w:hAnsi="Times New Roman" w:cs="Times New Roman"/>
        </w:rPr>
        <w:t>Parklio</w:t>
      </w:r>
      <w:proofErr w:type="spellEnd"/>
      <w:r w:rsidR="1B1D650D" w:rsidRPr="222FDFF3">
        <w:rPr>
          <w:rFonts w:ascii="Times New Roman" w:eastAsia="Times New Roman" w:hAnsi="Times New Roman" w:cs="Times New Roman"/>
        </w:rPr>
        <w:t xml:space="preserve"> cameras are pole mounted, meaning they</w:t>
      </w:r>
      <w:r w:rsidR="4070C2F8" w:rsidRPr="222FDFF3">
        <w:rPr>
          <w:rFonts w:ascii="Times New Roman" w:eastAsia="Times New Roman" w:hAnsi="Times New Roman" w:cs="Times New Roman"/>
        </w:rPr>
        <w:t xml:space="preserve"> are always ou</w:t>
      </w:r>
      <w:r w:rsidR="10B0C54F" w:rsidRPr="222FDFF3">
        <w:rPr>
          <w:rFonts w:ascii="Times New Roman" w:eastAsia="Times New Roman" w:hAnsi="Times New Roman" w:cs="Times New Roman"/>
        </w:rPr>
        <w:t xml:space="preserve">t </w:t>
      </w:r>
      <w:r w:rsidR="4070C2F8" w:rsidRPr="222FDFF3">
        <w:rPr>
          <w:rFonts w:ascii="Times New Roman" w:eastAsia="Times New Roman" w:hAnsi="Times New Roman" w:cs="Times New Roman"/>
        </w:rPr>
        <w:t>o</w:t>
      </w:r>
      <w:r w:rsidR="0A9F1E8D" w:rsidRPr="222FDFF3">
        <w:rPr>
          <w:rFonts w:ascii="Times New Roman" w:eastAsia="Times New Roman" w:hAnsi="Times New Roman" w:cs="Times New Roman"/>
        </w:rPr>
        <w:t>f</w:t>
      </w:r>
      <w:r w:rsidR="4070C2F8" w:rsidRPr="222FDFF3">
        <w:rPr>
          <w:rFonts w:ascii="Times New Roman" w:eastAsia="Times New Roman" w:hAnsi="Times New Roman" w:cs="Times New Roman"/>
        </w:rPr>
        <w:t xml:space="preserve"> the way. Where Parking Logix's sensors are mounted on the floor at the entrance and exits</w:t>
      </w:r>
      <w:r w:rsidR="2C704425" w:rsidRPr="222FDFF3">
        <w:rPr>
          <w:rFonts w:ascii="Times New Roman" w:eastAsia="Times New Roman" w:hAnsi="Times New Roman" w:cs="Times New Roman"/>
        </w:rPr>
        <w:t xml:space="preserve"> of every lot. Parking Logix’s bulky floor sensors can make it difficult for lower </w:t>
      </w:r>
      <w:r w:rsidR="0DBCEC8C" w:rsidRPr="222FDFF3">
        <w:rPr>
          <w:rFonts w:ascii="Times New Roman" w:eastAsia="Times New Roman" w:hAnsi="Times New Roman" w:cs="Times New Roman"/>
        </w:rPr>
        <w:t xml:space="preserve">vehicles to safely enter or exit the lot as </w:t>
      </w:r>
      <w:r w:rsidR="33179D61" w:rsidRPr="222FDFF3">
        <w:rPr>
          <w:rFonts w:ascii="Times New Roman" w:eastAsia="Times New Roman" w:hAnsi="Times New Roman" w:cs="Times New Roman"/>
        </w:rPr>
        <w:t xml:space="preserve">the users </w:t>
      </w:r>
      <w:r w:rsidR="0DBCEC8C" w:rsidRPr="222FDFF3">
        <w:rPr>
          <w:rFonts w:ascii="Times New Roman" w:eastAsia="Times New Roman" w:hAnsi="Times New Roman" w:cs="Times New Roman"/>
        </w:rPr>
        <w:t xml:space="preserve">would always have to worry about </w:t>
      </w:r>
      <w:r w:rsidR="7D63291A" w:rsidRPr="222FDFF3">
        <w:rPr>
          <w:rFonts w:ascii="Times New Roman" w:eastAsia="Times New Roman" w:hAnsi="Times New Roman" w:cs="Times New Roman"/>
        </w:rPr>
        <w:t>scraping</w:t>
      </w:r>
      <w:r w:rsidR="7145B385" w:rsidRPr="222FDFF3">
        <w:rPr>
          <w:rFonts w:ascii="Times New Roman" w:eastAsia="Times New Roman" w:hAnsi="Times New Roman" w:cs="Times New Roman"/>
        </w:rPr>
        <w:t xml:space="preserve"> the underside of their vehicles.</w:t>
      </w:r>
      <w:r w:rsidR="4FBD374F" w:rsidRPr="222FDFF3">
        <w:rPr>
          <w:rFonts w:ascii="Times New Roman" w:eastAsia="Times New Roman" w:hAnsi="Times New Roman" w:cs="Times New Roman"/>
        </w:rPr>
        <w:t xml:space="preserve"> The pole mounted easy to install camera are out of the way making the parking lot accessible to </w:t>
      </w:r>
      <w:r w:rsidR="485108F2" w:rsidRPr="222FDFF3">
        <w:rPr>
          <w:rFonts w:ascii="Times New Roman" w:eastAsia="Times New Roman" w:hAnsi="Times New Roman" w:cs="Times New Roman"/>
        </w:rPr>
        <w:t xml:space="preserve">any type of vehicles. </w:t>
      </w:r>
    </w:p>
    <w:p w14:paraId="69BC44D3" w14:textId="47669CA5" w:rsidR="00B538E8" w:rsidRDefault="6AB488ED" w:rsidP="50091227">
      <w:pPr>
        <w:spacing w:line="360" w:lineRule="auto"/>
        <w:rPr>
          <w:rFonts w:ascii="Times New Roman" w:eastAsia="Times New Roman" w:hAnsi="Times New Roman" w:cs="Times New Roman"/>
        </w:rPr>
      </w:pPr>
      <w:r w:rsidRPr="50091227">
        <w:rPr>
          <w:rFonts w:ascii="Times New Roman" w:eastAsia="Times New Roman" w:hAnsi="Times New Roman" w:cs="Times New Roman"/>
          <w:caps/>
          <w:color w:val="007789" w:themeColor="accent1" w:themeShade="BF"/>
        </w:rPr>
        <w:lastRenderedPageBreak/>
        <w:t>S</w:t>
      </w:r>
      <w:r w:rsidR="2844A293" w:rsidRPr="50091227">
        <w:rPr>
          <w:rFonts w:ascii="Times New Roman" w:eastAsia="Times New Roman" w:hAnsi="Times New Roman" w:cs="Times New Roman"/>
          <w:caps/>
          <w:color w:val="007789" w:themeColor="accent1" w:themeShade="BF"/>
        </w:rPr>
        <w:t>ENSORS VS CAMERAS</w:t>
      </w:r>
      <w:r w:rsidR="2F22E5D3">
        <w:br/>
      </w:r>
      <w:r w:rsidR="2F22E5D3">
        <w:tab/>
      </w:r>
      <w:r w:rsidR="491B0C04" w:rsidRPr="50091227">
        <w:rPr>
          <w:rFonts w:ascii="Times New Roman" w:eastAsia="Times New Roman" w:hAnsi="Times New Roman" w:cs="Times New Roman"/>
        </w:rPr>
        <w:t>We already know that UTA is a commuter university</w:t>
      </w:r>
      <w:r w:rsidR="4CC4003F" w:rsidRPr="50091227">
        <w:rPr>
          <w:rFonts w:ascii="Times New Roman" w:eastAsia="Times New Roman" w:hAnsi="Times New Roman" w:cs="Times New Roman"/>
        </w:rPr>
        <w:t>, meaning</w:t>
      </w:r>
      <w:r w:rsidR="507A70C2" w:rsidRPr="50091227">
        <w:rPr>
          <w:rFonts w:ascii="Times New Roman" w:eastAsia="Times New Roman" w:hAnsi="Times New Roman" w:cs="Times New Roman"/>
        </w:rPr>
        <w:t xml:space="preserve"> </w:t>
      </w:r>
      <w:r w:rsidR="4CC4003F" w:rsidRPr="50091227">
        <w:rPr>
          <w:rFonts w:ascii="Times New Roman" w:eastAsia="Times New Roman" w:hAnsi="Times New Roman" w:cs="Times New Roman"/>
        </w:rPr>
        <w:t xml:space="preserve">that many people commute at least 20-40 minutes to get to campus. </w:t>
      </w:r>
      <w:r w:rsidR="6C3B0582" w:rsidRPr="50091227">
        <w:rPr>
          <w:rFonts w:ascii="Times New Roman" w:eastAsia="Times New Roman" w:hAnsi="Times New Roman" w:cs="Times New Roman"/>
        </w:rPr>
        <w:t>Navigating to campus and struggling to locate parking can be a frustrating endeavor</w:t>
      </w:r>
      <w:r w:rsidR="7642A658" w:rsidRPr="50091227">
        <w:rPr>
          <w:rFonts w:ascii="Times New Roman" w:eastAsia="Times New Roman" w:hAnsi="Times New Roman" w:cs="Times New Roman"/>
        </w:rPr>
        <w:t xml:space="preserve"> and sometimes this even makes you late for your classes. </w:t>
      </w:r>
      <w:r w:rsidR="71E14F8C" w:rsidRPr="50091227">
        <w:rPr>
          <w:rFonts w:ascii="Times New Roman" w:eastAsia="Times New Roman" w:hAnsi="Times New Roman" w:cs="Times New Roman"/>
        </w:rPr>
        <w:t>Parking space detection systems are used to monitor parking availability and provide real-time parking information to drivers.</w:t>
      </w:r>
    </w:p>
    <w:p w14:paraId="4FFF9AB0" w14:textId="496E4D76" w:rsidR="00B538E8" w:rsidRDefault="71E14F8C"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 There are two main types of parking space detection systems: sensors and cameras. W</w:t>
      </w:r>
      <w:r w:rsidR="7642A658" w:rsidRPr="50091227">
        <w:rPr>
          <w:rFonts w:ascii="Times New Roman" w:eastAsia="Times New Roman" w:hAnsi="Times New Roman" w:cs="Times New Roman"/>
        </w:rPr>
        <w:t xml:space="preserve">e recommend </w:t>
      </w:r>
      <w:r w:rsidR="236DADAB" w:rsidRPr="50091227">
        <w:rPr>
          <w:rFonts w:ascii="Times New Roman" w:eastAsia="Times New Roman" w:hAnsi="Times New Roman" w:cs="Times New Roman"/>
        </w:rPr>
        <w:t xml:space="preserve">that </w:t>
      </w:r>
      <w:r w:rsidR="7642A658" w:rsidRPr="50091227">
        <w:rPr>
          <w:rFonts w:ascii="Times New Roman" w:eastAsia="Times New Roman" w:hAnsi="Times New Roman" w:cs="Times New Roman"/>
        </w:rPr>
        <w:t>UTA change from</w:t>
      </w:r>
      <w:r w:rsidR="66778C3D" w:rsidRPr="50091227">
        <w:rPr>
          <w:rFonts w:ascii="Times New Roman" w:eastAsia="Times New Roman" w:hAnsi="Times New Roman" w:cs="Times New Roman"/>
        </w:rPr>
        <w:t xml:space="preserve"> parking</w:t>
      </w:r>
      <w:r w:rsidR="7642A658" w:rsidRPr="50091227">
        <w:rPr>
          <w:rFonts w:ascii="Times New Roman" w:eastAsia="Times New Roman" w:hAnsi="Times New Roman" w:cs="Times New Roman"/>
        </w:rPr>
        <w:t xml:space="preserve"> sensor</w:t>
      </w:r>
      <w:r w:rsidR="66AAA210" w:rsidRPr="50091227">
        <w:rPr>
          <w:rFonts w:ascii="Times New Roman" w:eastAsia="Times New Roman" w:hAnsi="Times New Roman" w:cs="Times New Roman"/>
        </w:rPr>
        <w:t xml:space="preserve"> </w:t>
      </w:r>
      <w:r w:rsidR="7642A658" w:rsidRPr="50091227">
        <w:rPr>
          <w:rFonts w:ascii="Times New Roman" w:eastAsia="Times New Roman" w:hAnsi="Times New Roman" w:cs="Times New Roman"/>
        </w:rPr>
        <w:t>pads to</w:t>
      </w:r>
      <w:r w:rsidR="12552783" w:rsidRPr="50091227">
        <w:rPr>
          <w:rFonts w:ascii="Times New Roman" w:eastAsia="Times New Roman" w:hAnsi="Times New Roman" w:cs="Times New Roman"/>
        </w:rPr>
        <w:t xml:space="preserve"> a</w:t>
      </w:r>
      <w:r w:rsidR="7642A658" w:rsidRPr="50091227">
        <w:rPr>
          <w:rFonts w:ascii="Times New Roman" w:eastAsia="Times New Roman" w:hAnsi="Times New Roman" w:cs="Times New Roman"/>
        </w:rPr>
        <w:t xml:space="preserve"> camera detection parking management system. Curre</w:t>
      </w:r>
      <w:r w:rsidR="58840E91" w:rsidRPr="50091227">
        <w:rPr>
          <w:rFonts w:ascii="Times New Roman" w:eastAsia="Times New Roman" w:hAnsi="Times New Roman" w:cs="Times New Roman"/>
        </w:rPr>
        <w:t xml:space="preserve">ntly, UTA has partnered up with </w:t>
      </w:r>
      <w:r w:rsidR="188FE822" w:rsidRPr="50091227">
        <w:rPr>
          <w:rFonts w:ascii="Times New Roman" w:eastAsia="Times New Roman" w:hAnsi="Times New Roman" w:cs="Times New Roman"/>
        </w:rPr>
        <w:t>P</w:t>
      </w:r>
      <w:r w:rsidR="58840E91" w:rsidRPr="50091227">
        <w:rPr>
          <w:rFonts w:ascii="Times New Roman" w:eastAsia="Times New Roman" w:hAnsi="Times New Roman" w:cs="Times New Roman"/>
        </w:rPr>
        <w:t xml:space="preserve">arking </w:t>
      </w:r>
      <w:r w:rsidR="66F32456" w:rsidRPr="50091227">
        <w:rPr>
          <w:rFonts w:ascii="Times New Roman" w:eastAsia="Times New Roman" w:hAnsi="Times New Roman" w:cs="Times New Roman"/>
        </w:rPr>
        <w:t>L</w:t>
      </w:r>
      <w:r w:rsidR="58840E91" w:rsidRPr="50091227">
        <w:rPr>
          <w:rFonts w:ascii="Times New Roman" w:eastAsia="Times New Roman" w:hAnsi="Times New Roman" w:cs="Times New Roman"/>
        </w:rPr>
        <w:t xml:space="preserve">ogix </w:t>
      </w:r>
      <w:r w:rsidR="022B988B" w:rsidRPr="50091227">
        <w:rPr>
          <w:rFonts w:ascii="Times New Roman" w:eastAsia="Times New Roman" w:hAnsi="Times New Roman" w:cs="Times New Roman"/>
        </w:rPr>
        <w:t>to set</w:t>
      </w:r>
      <w:r w:rsidR="7A3984DC" w:rsidRPr="50091227">
        <w:rPr>
          <w:rFonts w:ascii="Times New Roman" w:eastAsia="Times New Roman" w:hAnsi="Times New Roman" w:cs="Times New Roman"/>
        </w:rPr>
        <w:t xml:space="preserve"> </w:t>
      </w:r>
      <w:r w:rsidR="022B988B" w:rsidRPr="50091227">
        <w:rPr>
          <w:rFonts w:ascii="Times New Roman" w:eastAsia="Times New Roman" w:hAnsi="Times New Roman" w:cs="Times New Roman"/>
        </w:rPr>
        <w:t>up sensors in the parking lots around campus</w:t>
      </w:r>
      <w:r w:rsidR="56B2E185" w:rsidRPr="50091227">
        <w:rPr>
          <w:rFonts w:ascii="Times New Roman" w:eastAsia="Times New Roman" w:hAnsi="Times New Roman" w:cs="Times New Roman"/>
        </w:rPr>
        <w:t>. Sensors can be a great help</w:t>
      </w:r>
      <w:r w:rsidR="0759A4E5" w:rsidRPr="50091227">
        <w:rPr>
          <w:rFonts w:ascii="Times New Roman" w:eastAsia="Times New Roman" w:hAnsi="Times New Roman" w:cs="Times New Roman"/>
        </w:rPr>
        <w:t xml:space="preserve">. </w:t>
      </w:r>
      <w:r w:rsidR="0DDA70D7" w:rsidRPr="50091227">
        <w:rPr>
          <w:rFonts w:ascii="Times New Roman" w:eastAsia="Times New Roman" w:hAnsi="Times New Roman" w:cs="Times New Roman"/>
        </w:rPr>
        <w:t>Parking space detection sensors are typically installed in-ground, below each parking space. They use various technologies, such as ultrasonic, magnetic, or electromagnetic sensors, to detect the presence or absence of a vehicle. These sensors are generally inexpensive and easy to install, making them a</w:t>
      </w:r>
      <w:r w:rsidR="1624961D" w:rsidRPr="50091227">
        <w:rPr>
          <w:rFonts w:ascii="Times New Roman" w:eastAsia="Times New Roman" w:hAnsi="Times New Roman" w:cs="Times New Roman"/>
        </w:rPr>
        <w:t xml:space="preserve"> </w:t>
      </w:r>
      <w:r w:rsidR="0DDA70D7" w:rsidRPr="50091227">
        <w:rPr>
          <w:rFonts w:ascii="Times New Roman" w:eastAsia="Times New Roman" w:hAnsi="Times New Roman" w:cs="Times New Roman"/>
        </w:rPr>
        <w:t>viable option for large parking lots.</w:t>
      </w:r>
    </w:p>
    <w:p w14:paraId="4934E7A9" w14:textId="18AC2814" w:rsidR="00B538E8" w:rsidRDefault="58C8262C"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The advantages of these sensors are that they are low cost and </w:t>
      </w:r>
      <w:r w:rsidR="0D542CFD" w:rsidRPr="50091227">
        <w:rPr>
          <w:rFonts w:ascii="Times New Roman" w:eastAsia="Times New Roman" w:hAnsi="Times New Roman" w:cs="Times New Roman"/>
        </w:rPr>
        <w:t>are easy to</w:t>
      </w:r>
      <w:r w:rsidRPr="50091227">
        <w:rPr>
          <w:rFonts w:ascii="Times New Roman" w:eastAsia="Times New Roman" w:hAnsi="Times New Roman" w:cs="Times New Roman"/>
        </w:rPr>
        <w:t xml:space="preserve"> </w:t>
      </w:r>
      <w:r w:rsidR="110F801A" w:rsidRPr="50091227">
        <w:rPr>
          <w:rFonts w:ascii="Times New Roman" w:eastAsia="Times New Roman" w:hAnsi="Times New Roman" w:cs="Times New Roman"/>
        </w:rPr>
        <w:t>install</w:t>
      </w:r>
      <w:r w:rsidRPr="50091227">
        <w:rPr>
          <w:rFonts w:ascii="Times New Roman" w:eastAsia="Times New Roman" w:hAnsi="Times New Roman" w:cs="Times New Roman"/>
        </w:rPr>
        <w:t>. They have reliable detection in most weather conditions and are durable and resistant to damage</w:t>
      </w:r>
      <w:r w:rsidR="1603677D" w:rsidRPr="50091227">
        <w:rPr>
          <w:rFonts w:ascii="Times New Roman" w:eastAsia="Times New Roman" w:hAnsi="Times New Roman" w:cs="Times New Roman"/>
        </w:rPr>
        <w:t xml:space="preserve"> and they are also battery powered which means they are completely self-sufficient and do not require an external power source to operate</w:t>
      </w:r>
      <w:r w:rsidR="3064B0F5" w:rsidRPr="50091227">
        <w:rPr>
          <w:rFonts w:ascii="Times New Roman" w:eastAsia="Times New Roman" w:hAnsi="Times New Roman" w:cs="Times New Roman"/>
        </w:rPr>
        <w:t>.</w:t>
      </w:r>
      <w:r w:rsidR="1603677D" w:rsidRPr="50091227">
        <w:rPr>
          <w:rFonts w:ascii="Times New Roman" w:eastAsia="Times New Roman" w:hAnsi="Times New Roman" w:cs="Times New Roman"/>
        </w:rPr>
        <w:t xml:space="preserve"> </w:t>
      </w:r>
      <w:r w:rsidR="0FFFDAB1" w:rsidRPr="50091227">
        <w:rPr>
          <w:rFonts w:ascii="Times New Roman" w:eastAsia="Times New Roman" w:hAnsi="Times New Roman" w:cs="Times New Roman"/>
        </w:rPr>
        <w:t>B</w:t>
      </w:r>
      <w:r w:rsidRPr="50091227">
        <w:rPr>
          <w:rFonts w:ascii="Times New Roman" w:eastAsia="Times New Roman" w:hAnsi="Times New Roman" w:cs="Times New Roman"/>
        </w:rPr>
        <w:t>ut when we look at the disadvan</w:t>
      </w:r>
      <w:r w:rsidR="29A3D9C5" w:rsidRPr="50091227">
        <w:rPr>
          <w:rFonts w:ascii="Times New Roman" w:eastAsia="Times New Roman" w:hAnsi="Times New Roman" w:cs="Times New Roman"/>
        </w:rPr>
        <w:t>tages of sensors it cancels out its advantages by a lot. The biggest disadvantage of sensor pads is that we need lots of them. For a parking lot that has 100 parking spots</w:t>
      </w:r>
      <w:r w:rsidR="2CB90B9A" w:rsidRPr="50091227">
        <w:rPr>
          <w:rFonts w:ascii="Times New Roman" w:eastAsia="Times New Roman" w:hAnsi="Times New Roman" w:cs="Times New Roman"/>
        </w:rPr>
        <w:t>,</w:t>
      </w:r>
      <w:r w:rsidR="29A3D9C5" w:rsidRPr="50091227">
        <w:rPr>
          <w:rFonts w:ascii="Times New Roman" w:eastAsia="Times New Roman" w:hAnsi="Times New Roman" w:cs="Times New Roman"/>
        </w:rPr>
        <w:t xml:space="preserve"> you wil</w:t>
      </w:r>
      <w:r w:rsidR="0ADDA9A9" w:rsidRPr="50091227">
        <w:rPr>
          <w:rFonts w:ascii="Times New Roman" w:eastAsia="Times New Roman" w:hAnsi="Times New Roman" w:cs="Times New Roman"/>
        </w:rPr>
        <w:t>l need 100 sensor pads</w:t>
      </w:r>
      <w:r w:rsidR="536461C7" w:rsidRPr="50091227">
        <w:rPr>
          <w:rFonts w:ascii="Times New Roman" w:eastAsia="Times New Roman" w:hAnsi="Times New Roman" w:cs="Times New Roman"/>
        </w:rPr>
        <w:t>, one</w:t>
      </w:r>
      <w:r w:rsidR="0ADDA9A9" w:rsidRPr="50091227">
        <w:rPr>
          <w:rFonts w:ascii="Times New Roman" w:eastAsia="Times New Roman" w:hAnsi="Times New Roman" w:cs="Times New Roman"/>
        </w:rPr>
        <w:t xml:space="preserve"> for each of the spot</w:t>
      </w:r>
      <w:r w:rsidR="6E2D2C01" w:rsidRPr="50091227">
        <w:rPr>
          <w:rFonts w:ascii="Times New Roman" w:eastAsia="Times New Roman" w:hAnsi="Times New Roman" w:cs="Times New Roman"/>
        </w:rPr>
        <w:t>s. When it comes to accurately monitoring the occupancy of outdoor parking lots, no single sensor detection mechanism can provide sufficient precision</w:t>
      </w:r>
      <w:r w:rsidR="7C769714" w:rsidRPr="50091227">
        <w:rPr>
          <w:rFonts w:ascii="Times New Roman" w:eastAsia="Times New Roman" w:hAnsi="Times New Roman" w:cs="Times New Roman"/>
        </w:rPr>
        <w:t xml:space="preserve">. </w:t>
      </w:r>
      <w:r w:rsidR="6CD14D27" w:rsidRPr="50091227">
        <w:rPr>
          <w:rFonts w:ascii="Times New Roman" w:eastAsia="Times New Roman" w:hAnsi="Times New Roman" w:cs="Times New Roman"/>
        </w:rPr>
        <w:t xml:space="preserve">That is why we recommend UTA </w:t>
      </w:r>
      <w:r w:rsidR="7B64DA06" w:rsidRPr="50091227">
        <w:rPr>
          <w:rFonts w:ascii="Times New Roman" w:eastAsia="Times New Roman" w:hAnsi="Times New Roman" w:cs="Times New Roman"/>
        </w:rPr>
        <w:t>switch</w:t>
      </w:r>
      <w:r w:rsidR="6CD14D27" w:rsidRPr="50091227">
        <w:rPr>
          <w:rFonts w:ascii="Times New Roman" w:eastAsia="Times New Roman" w:hAnsi="Times New Roman" w:cs="Times New Roman"/>
        </w:rPr>
        <w:t xml:space="preserve"> over to the camera detection system and especially the </w:t>
      </w:r>
      <w:proofErr w:type="spellStart"/>
      <w:r w:rsidR="7F7209BF" w:rsidRPr="50091227">
        <w:rPr>
          <w:rFonts w:ascii="Times New Roman" w:eastAsia="Times New Roman" w:hAnsi="Times New Roman" w:cs="Times New Roman"/>
        </w:rPr>
        <w:t>P</w:t>
      </w:r>
      <w:r w:rsidR="6CD14D27" w:rsidRPr="50091227">
        <w:rPr>
          <w:rFonts w:ascii="Times New Roman" w:eastAsia="Times New Roman" w:hAnsi="Times New Roman" w:cs="Times New Roman"/>
        </w:rPr>
        <w:t>arklio’s</w:t>
      </w:r>
      <w:proofErr w:type="spellEnd"/>
      <w:r w:rsidR="6CD14D27" w:rsidRPr="50091227">
        <w:rPr>
          <w:rFonts w:ascii="Times New Roman" w:eastAsia="Times New Roman" w:hAnsi="Times New Roman" w:cs="Times New Roman"/>
        </w:rPr>
        <w:t xml:space="preserve"> detect system which we will talk about in the next section.</w:t>
      </w:r>
    </w:p>
    <w:p w14:paraId="26C46C8F" w14:textId="585959F3" w:rsidR="00B538E8" w:rsidRDefault="58177409"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The </w:t>
      </w:r>
      <w:r w:rsidR="335E3F28" w:rsidRPr="50091227">
        <w:rPr>
          <w:rFonts w:ascii="Times New Roman" w:eastAsia="Times New Roman" w:hAnsi="Times New Roman" w:cs="Times New Roman"/>
        </w:rPr>
        <w:t xml:space="preserve">Parking Detection Camera is a smart parking solution that uses cutting-edge camera technology and AI to automate parking spot surveillance. Parking detection camera </w:t>
      </w:r>
      <w:r w:rsidR="0998F761" w:rsidRPr="50091227">
        <w:rPr>
          <w:rFonts w:ascii="Times New Roman" w:eastAsia="Times New Roman" w:hAnsi="Times New Roman" w:cs="Times New Roman"/>
        </w:rPr>
        <w:t>systems</w:t>
      </w:r>
      <w:r w:rsidR="15F856AE" w:rsidRPr="50091227">
        <w:rPr>
          <w:rFonts w:ascii="Times New Roman" w:eastAsia="Times New Roman" w:hAnsi="Times New Roman" w:cs="Times New Roman"/>
        </w:rPr>
        <w:t xml:space="preserve"> have lots of advantages over the sensor system. </w:t>
      </w:r>
      <w:r w:rsidR="5C62C413" w:rsidRPr="50091227">
        <w:rPr>
          <w:rFonts w:ascii="Times New Roman" w:eastAsia="Times New Roman" w:hAnsi="Times New Roman" w:cs="Times New Roman"/>
        </w:rPr>
        <w:t>Detect cameras are designed for indoor/outdoor use and are resistant to any heavy weather conditions. Parking detection cameras are mounted overhead or on poles, providing a wider field of view and the ability to monitor multiple parking spaces simultaneously. They use image processing and machine learning algorithms to analyze video footage and identify vehicles, even in low-light conditions.</w:t>
      </w:r>
      <w:r w:rsidR="5BABB99F" w:rsidRPr="50091227">
        <w:rPr>
          <w:rFonts w:ascii="Times New Roman" w:eastAsia="Times New Roman" w:hAnsi="Times New Roman" w:cs="Times New Roman"/>
        </w:rPr>
        <w:t xml:space="preserve"> Wider field of view is a very big deal because instead of using 100 different sensors you can just install one camera that can detect 100 different parking spots</w:t>
      </w:r>
      <w:r w:rsidR="748A89DC" w:rsidRPr="50091227">
        <w:rPr>
          <w:rFonts w:ascii="Times New Roman" w:eastAsia="Times New Roman" w:hAnsi="Times New Roman" w:cs="Times New Roman"/>
        </w:rPr>
        <w:t>. It will be expensive</w:t>
      </w:r>
      <w:r w:rsidR="401BF48A" w:rsidRPr="50091227">
        <w:rPr>
          <w:rFonts w:ascii="Times New Roman" w:eastAsia="Times New Roman" w:hAnsi="Times New Roman" w:cs="Times New Roman"/>
        </w:rPr>
        <w:t>,</w:t>
      </w:r>
      <w:r w:rsidR="748A89DC" w:rsidRPr="50091227">
        <w:rPr>
          <w:rFonts w:ascii="Times New Roman" w:eastAsia="Times New Roman" w:hAnsi="Times New Roman" w:cs="Times New Roman"/>
        </w:rPr>
        <w:t xml:space="preserve"> but it provides a much better </w:t>
      </w:r>
      <w:r w:rsidR="1A35378B" w:rsidRPr="50091227">
        <w:rPr>
          <w:rFonts w:ascii="Times New Roman" w:eastAsia="Times New Roman" w:hAnsi="Times New Roman" w:cs="Times New Roman"/>
        </w:rPr>
        <w:t xml:space="preserve">system that </w:t>
      </w:r>
      <w:r w:rsidR="5BABB99F" w:rsidRPr="50091227">
        <w:rPr>
          <w:rFonts w:ascii="Times New Roman" w:eastAsia="Times New Roman" w:hAnsi="Times New Roman" w:cs="Times New Roman"/>
        </w:rPr>
        <w:t xml:space="preserve">can end up saving </w:t>
      </w:r>
      <w:r w:rsidR="09C8461F" w:rsidRPr="50091227">
        <w:rPr>
          <w:rFonts w:ascii="Times New Roman" w:eastAsia="Times New Roman" w:hAnsi="Times New Roman" w:cs="Times New Roman"/>
        </w:rPr>
        <w:t xml:space="preserve">you a lot </w:t>
      </w:r>
      <w:r w:rsidR="44D8CE1D" w:rsidRPr="50091227">
        <w:rPr>
          <w:rFonts w:ascii="Times New Roman" w:eastAsia="Times New Roman" w:hAnsi="Times New Roman" w:cs="Times New Roman"/>
        </w:rPr>
        <w:t>in</w:t>
      </w:r>
      <w:r w:rsidR="09C8461F" w:rsidRPr="50091227">
        <w:rPr>
          <w:rFonts w:ascii="Times New Roman" w:eastAsia="Times New Roman" w:hAnsi="Times New Roman" w:cs="Times New Roman"/>
        </w:rPr>
        <w:t xml:space="preserve"> the long run </w:t>
      </w:r>
      <w:proofErr w:type="gramStart"/>
      <w:r w:rsidR="09C8461F" w:rsidRPr="50091227">
        <w:rPr>
          <w:rFonts w:ascii="Times New Roman" w:eastAsia="Times New Roman" w:hAnsi="Times New Roman" w:cs="Times New Roman"/>
        </w:rPr>
        <w:t>and also</w:t>
      </w:r>
      <w:proofErr w:type="gramEnd"/>
      <w:r w:rsidR="09C8461F" w:rsidRPr="50091227">
        <w:rPr>
          <w:rFonts w:ascii="Times New Roman" w:eastAsia="Times New Roman" w:hAnsi="Times New Roman" w:cs="Times New Roman"/>
        </w:rPr>
        <w:t xml:space="preserve"> doesn’t require as much maintenance as sensors. </w:t>
      </w:r>
    </w:p>
    <w:p w14:paraId="2AED4D10" w14:textId="15F4E840" w:rsidR="06F26025" w:rsidRDefault="1D47F351" w:rsidP="4F3C7A6A">
      <w:pPr>
        <w:spacing w:line="360" w:lineRule="auto"/>
        <w:rPr>
          <w:rFonts w:ascii="Times New Roman" w:eastAsia="Times New Roman" w:hAnsi="Times New Roman" w:cs="Times New Roman"/>
          <w:caps/>
          <w:color w:val="007789" w:themeColor="accent1" w:themeShade="BF"/>
        </w:rPr>
      </w:pPr>
      <w:r w:rsidRPr="44780324">
        <w:rPr>
          <w:rFonts w:ascii="Times New Roman" w:eastAsia="Times New Roman" w:hAnsi="Times New Roman" w:cs="Times New Roman"/>
          <w:caps/>
          <w:color w:val="007789" w:themeColor="accent1" w:themeShade="BF"/>
        </w:rPr>
        <w:t>Parklio features</w:t>
      </w:r>
    </w:p>
    <w:p w14:paraId="228173D4" w14:textId="7F7A1D19" w:rsidR="69243C63" w:rsidRDefault="69243C63" w:rsidP="44780324">
      <w:pPr>
        <w:spacing w:line="360" w:lineRule="auto"/>
        <w:rPr>
          <w:rFonts w:ascii="Times New Roman" w:eastAsia="Times New Roman" w:hAnsi="Times New Roman" w:cs="Times New Roman"/>
        </w:rPr>
      </w:pPr>
      <w:r w:rsidRPr="44780324">
        <w:rPr>
          <w:rFonts w:ascii="Times New Roman" w:eastAsia="Times New Roman" w:hAnsi="Times New Roman" w:cs="Times New Roman"/>
        </w:rPr>
        <w:lastRenderedPageBreak/>
        <w:t>There are a lot of parking detection systems out there that provide cameras with AI</w:t>
      </w:r>
      <w:r w:rsidR="1EFD5A81" w:rsidRPr="44780324">
        <w:rPr>
          <w:rFonts w:ascii="Times New Roman" w:eastAsia="Times New Roman" w:hAnsi="Times New Roman" w:cs="Times New Roman"/>
        </w:rPr>
        <w:t>-</w:t>
      </w:r>
      <w:r w:rsidRPr="44780324">
        <w:rPr>
          <w:rFonts w:ascii="Times New Roman" w:eastAsia="Times New Roman" w:hAnsi="Times New Roman" w:cs="Times New Roman"/>
        </w:rPr>
        <w:t>powered automation spot detection technology but not every camera can be integrated with the existing s</w:t>
      </w:r>
      <w:r w:rsidR="1E411148" w:rsidRPr="44780324">
        <w:rPr>
          <w:rFonts w:ascii="Times New Roman" w:eastAsia="Times New Roman" w:hAnsi="Times New Roman" w:cs="Times New Roman"/>
        </w:rPr>
        <w:t>ystem</w:t>
      </w:r>
      <w:r w:rsidR="71991936" w:rsidRPr="44780324">
        <w:rPr>
          <w:rFonts w:ascii="Times New Roman" w:eastAsia="Times New Roman" w:hAnsi="Times New Roman" w:cs="Times New Roman"/>
        </w:rPr>
        <w:t xml:space="preserve">. This was one of the major reasons we decided to go with the devices that </w:t>
      </w:r>
      <w:proofErr w:type="spellStart"/>
      <w:r w:rsidR="71991936" w:rsidRPr="44780324">
        <w:rPr>
          <w:rFonts w:ascii="Times New Roman" w:eastAsia="Times New Roman" w:hAnsi="Times New Roman" w:cs="Times New Roman"/>
        </w:rPr>
        <w:t>parklio</w:t>
      </w:r>
      <w:proofErr w:type="spellEnd"/>
      <w:r w:rsidR="71991936" w:rsidRPr="44780324">
        <w:rPr>
          <w:rFonts w:ascii="Times New Roman" w:eastAsia="Times New Roman" w:hAnsi="Times New Roman" w:cs="Times New Roman"/>
        </w:rPr>
        <w:t xml:space="preserve"> offers. </w:t>
      </w:r>
      <w:proofErr w:type="spellStart"/>
      <w:r w:rsidR="71991936" w:rsidRPr="44780324">
        <w:rPr>
          <w:rFonts w:ascii="Times New Roman" w:eastAsia="Times New Roman" w:hAnsi="Times New Roman" w:cs="Times New Roman"/>
        </w:rPr>
        <w:t>Parklio</w:t>
      </w:r>
      <w:proofErr w:type="spellEnd"/>
      <w:r w:rsidR="71991936" w:rsidRPr="44780324">
        <w:rPr>
          <w:rFonts w:ascii="Times New Roman" w:eastAsia="Times New Roman" w:hAnsi="Times New Roman" w:cs="Times New Roman"/>
        </w:rPr>
        <w:t xml:space="preserve"> offers a lot of devices but the devices that we recommend UTA are: </w:t>
      </w:r>
      <w:proofErr w:type="spellStart"/>
      <w:r w:rsidR="71991936" w:rsidRPr="44780324">
        <w:rPr>
          <w:rFonts w:ascii="Times New Roman" w:eastAsia="Times New Roman" w:hAnsi="Times New Roman" w:cs="Times New Roman"/>
        </w:rPr>
        <w:t>Parklio</w:t>
      </w:r>
      <w:proofErr w:type="spellEnd"/>
      <w:r w:rsidR="71991936" w:rsidRPr="44780324">
        <w:rPr>
          <w:rFonts w:ascii="Times New Roman" w:eastAsia="Times New Roman" w:hAnsi="Times New Roman" w:cs="Times New Roman"/>
        </w:rPr>
        <w:t xml:space="preserve"> smart parking barrier, </w:t>
      </w:r>
      <w:proofErr w:type="spellStart"/>
      <w:r w:rsidR="71991936" w:rsidRPr="44780324">
        <w:rPr>
          <w:rFonts w:ascii="Times New Roman" w:eastAsia="Times New Roman" w:hAnsi="Times New Roman" w:cs="Times New Roman"/>
        </w:rPr>
        <w:t>Parklio</w:t>
      </w:r>
      <w:proofErr w:type="spellEnd"/>
      <w:r w:rsidR="71991936" w:rsidRPr="44780324">
        <w:rPr>
          <w:rFonts w:ascii="Times New Roman" w:eastAsia="Times New Roman" w:hAnsi="Times New Roman" w:cs="Times New Roman"/>
        </w:rPr>
        <w:t xml:space="preserve"> ANPR (Automatic Number Plate Recognition), and </w:t>
      </w:r>
      <w:proofErr w:type="spellStart"/>
      <w:r w:rsidR="000076A3" w:rsidRPr="44780324">
        <w:rPr>
          <w:rFonts w:ascii="Times New Roman" w:eastAsia="Times New Roman" w:hAnsi="Times New Roman" w:cs="Times New Roman"/>
        </w:rPr>
        <w:t>Parklio</w:t>
      </w:r>
      <w:proofErr w:type="spellEnd"/>
      <w:r w:rsidR="000076A3" w:rsidRPr="44780324">
        <w:rPr>
          <w:rFonts w:ascii="Times New Roman" w:eastAsia="Times New Roman" w:hAnsi="Times New Roman" w:cs="Times New Roman"/>
        </w:rPr>
        <w:t xml:space="preserve"> detect. Each of these devices provides its unique features </w:t>
      </w:r>
      <w:r w:rsidR="4F716C37" w:rsidRPr="44780324">
        <w:rPr>
          <w:rFonts w:ascii="Times New Roman" w:eastAsia="Times New Roman" w:hAnsi="Times New Roman" w:cs="Times New Roman"/>
        </w:rPr>
        <w:t xml:space="preserve">but makes each device beneficial in its own way. </w:t>
      </w:r>
    </w:p>
    <w:p w14:paraId="5AADEBF2" w14:textId="31A758F3" w:rsidR="356A68D7" w:rsidRDefault="356A68D7" w:rsidP="44780324">
      <w:pPr>
        <w:spacing w:line="360" w:lineRule="auto"/>
        <w:rPr>
          <w:rFonts w:ascii="Times New Roman" w:eastAsia="Times New Roman" w:hAnsi="Times New Roman" w:cs="Times New Roman"/>
        </w:rPr>
      </w:pPr>
      <w:proofErr w:type="spellStart"/>
      <w:r w:rsidRPr="44780324">
        <w:rPr>
          <w:rStyle w:val="Heading3Char"/>
          <w:rFonts w:ascii="Times New Roman" w:eastAsia="Times New Roman" w:hAnsi="Times New Roman" w:cs="Times New Roman"/>
          <w:b/>
          <w:sz w:val="22"/>
          <w:szCs w:val="22"/>
          <w:u w:val="single"/>
        </w:rPr>
        <w:t>Parklio</w:t>
      </w:r>
      <w:proofErr w:type="spellEnd"/>
      <w:r w:rsidRPr="44780324">
        <w:rPr>
          <w:rStyle w:val="Heading3Char"/>
          <w:rFonts w:ascii="Times New Roman" w:eastAsia="Times New Roman" w:hAnsi="Times New Roman" w:cs="Times New Roman"/>
          <w:b/>
          <w:sz w:val="22"/>
          <w:szCs w:val="22"/>
          <w:u w:val="single"/>
        </w:rPr>
        <w:t xml:space="preserve"> Smart Parking Barrier:</w:t>
      </w:r>
      <w:r w:rsidRPr="44780324">
        <w:rPr>
          <w:rFonts w:ascii="Times New Roman" w:eastAsia="Times New Roman" w:hAnsi="Times New Roman" w:cs="Times New Roman"/>
        </w:rPr>
        <w:t xml:space="preserve"> </w:t>
      </w:r>
      <w:r>
        <w:br/>
      </w:r>
      <w:r w:rsidRPr="44780324">
        <w:rPr>
          <w:rFonts w:ascii="Times New Roman" w:eastAsia="Times New Roman" w:hAnsi="Times New Roman" w:cs="Times New Roman"/>
        </w:rPr>
        <w:t xml:space="preserve">The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Smart Parking Barrier is a smartphone-controlled parking barrier that protects your parking space and allows key sharing among the users.</w:t>
      </w:r>
      <w:r>
        <w:br/>
      </w:r>
      <w:r w:rsidRPr="44780324">
        <w:rPr>
          <w:rStyle w:val="Heading3Char"/>
          <w:rFonts w:ascii="Times New Roman" w:eastAsia="Times New Roman" w:hAnsi="Times New Roman" w:cs="Times New Roman"/>
          <w:b/>
          <w:sz w:val="22"/>
          <w:szCs w:val="22"/>
          <w:u w:val="single"/>
        </w:rPr>
        <w:t>Features:</w:t>
      </w:r>
      <w:r>
        <w:br/>
      </w:r>
      <w:r w:rsidRPr="44780324">
        <w:rPr>
          <w:rStyle w:val="Heading3Char"/>
          <w:rFonts w:ascii="Times New Roman" w:eastAsia="Times New Roman" w:hAnsi="Times New Roman" w:cs="Times New Roman"/>
          <w:b/>
          <w:sz w:val="22"/>
          <w:szCs w:val="22"/>
          <w:u w:val="single"/>
        </w:rPr>
        <w:t>Smartphone control:</w:t>
      </w:r>
      <w:r w:rsidRPr="44780324">
        <w:rPr>
          <w:rFonts w:ascii="Times New Roman" w:eastAsia="Times New Roman" w:hAnsi="Times New Roman" w:cs="Times New Roman"/>
        </w:rPr>
        <w:t xml:space="preserve"> The barrier can be opened and closed using a smartphone app.</w:t>
      </w:r>
    </w:p>
    <w:p w14:paraId="17AFD05D" w14:textId="6DFCDA1C" w:rsidR="356A68D7" w:rsidRDefault="356A68D7"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Key sharing:</w:t>
      </w:r>
      <w:r w:rsidRPr="44780324">
        <w:rPr>
          <w:rFonts w:ascii="Times New Roman" w:eastAsia="Times New Roman" w:hAnsi="Times New Roman" w:cs="Times New Roman"/>
        </w:rPr>
        <w:t xml:space="preserve"> You can share your parking space with others by giving them access to the app.</w:t>
      </w:r>
    </w:p>
    <w:p w14:paraId="318BA63A" w14:textId="540F017F" w:rsidR="356A68D7" w:rsidRDefault="356A68D7"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Automatic close:</w:t>
      </w:r>
      <w:r w:rsidRPr="44780324">
        <w:rPr>
          <w:rFonts w:ascii="Times New Roman" w:eastAsia="Times New Roman" w:hAnsi="Times New Roman" w:cs="Times New Roman"/>
        </w:rPr>
        <w:t xml:space="preserve"> The barrier will automatically close after a vehicle leaves, providing you with a convenient and stress-free experience.</w:t>
      </w:r>
    </w:p>
    <w:p w14:paraId="0BD64DA3" w14:textId="5A3CF3DC" w:rsidR="356A68D7" w:rsidRDefault="356A68D7"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Built-in sensor technology:</w:t>
      </w:r>
      <w:r w:rsidRPr="44780324">
        <w:rPr>
          <w:rFonts w:ascii="Times New Roman" w:eastAsia="Times New Roman" w:hAnsi="Times New Roman" w:cs="Times New Roman"/>
        </w:rPr>
        <w:t xml:space="preserve"> The barrier is equipped with built-in sensor technology that can detect if a car is parked over the barrier.</w:t>
      </w:r>
    </w:p>
    <w:p w14:paraId="3C033E92" w14:textId="3FF1EEE2" w:rsidR="356A68D7" w:rsidRDefault="356A68D7"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Sleek design:</w:t>
      </w:r>
      <w:r w:rsidRPr="44780324">
        <w:rPr>
          <w:rFonts w:ascii="Times New Roman" w:eastAsia="Times New Roman" w:hAnsi="Times New Roman" w:cs="Times New Roman"/>
        </w:rPr>
        <w:t xml:space="preserve"> The barrier has a sleek and modern design that complements any parking lot.</w:t>
      </w:r>
    </w:p>
    <w:p w14:paraId="70A3C0E7" w14:textId="79E37363" w:rsidR="75523E54" w:rsidRDefault="75523E54" w:rsidP="44780324">
      <w:pPr>
        <w:spacing w:line="360" w:lineRule="auto"/>
        <w:rPr>
          <w:rFonts w:ascii="Times New Roman" w:eastAsia="Times New Roman" w:hAnsi="Times New Roman" w:cs="Times New Roman"/>
        </w:rPr>
      </w:pPr>
      <w:proofErr w:type="spellStart"/>
      <w:r w:rsidRPr="44780324">
        <w:rPr>
          <w:rStyle w:val="Heading3Char"/>
          <w:rFonts w:ascii="Times New Roman" w:eastAsia="Times New Roman" w:hAnsi="Times New Roman" w:cs="Times New Roman"/>
          <w:b/>
          <w:sz w:val="22"/>
          <w:szCs w:val="22"/>
          <w:u w:val="single"/>
        </w:rPr>
        <w:t>Parklio</w:t>
      </w:r>
      <w:proofErr w:type="spellEnd"/>
      <w:r w:rsidRPr="44780324">
        <w:rPr>
          <w:rStyle w:val="Heading3Char"/>
          <w:rFonts w:ascii="Times New Roman" w:eastAsia="Times New Roman" w:hAnsi="Times New Roman" w:cs="Times New Roman"/>
          <w:b/>
          <w:sz w:val="22"/>
          <w:szCs w:val="22"/>
          <w:u w:val="single"/>
        </w:rPr>
        <w:t xml:space="preserve"> ANPR</w:t>
      </w:r>
      <w:r>
        <w:br/>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ANPR (Automatic Number Plate Recognition) is an intelligent parking management system that utilizes computer vision and machine learning algorithms to accurately identify and recognize vehicle license plates. It leverages high-resolution cameras to capture images of vehicles entering and exiting a parking lot, extracting their license plate </w:t>
      </w:r>
      <w:proofErr w:type="gramStart"/>
      <w:r w:rsidRPr="44780324">
        <w:rPr>
          <w:rFonts w:ascii="Times New Roman" w:eastAsia="Times New Roman" w:hAnsi="Times New Roman" w:cs="Times New Roman"/>
        </w:rPr>
        <w:t>numbers</w:t>
      </w:r>
      <w:proofErr w:type="gramEnd"/>
      <w:r w:rsidRPr="44780324">
        <w:rPr>
          <w:rFonts w:ascii="Times New Roman" w:eastAsia="Times New Roman" w:hAnsi="Times New Roman" w:cs="Times New Roman"/>
        </w:rPr>
        <w:t xml:space="preserve"> and processing them for further analysis.</w:t>
      </w:r>
    </w:p>
    <w:p w14:paraId="59C639CA" w14:textId="2E71BF61" w:rsidR="75523E54" w:rsidRDefault="75523E54"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Features:</w:t>
      </w:r>
      <w:r>
        <w:br/>
      </w:r>
      <w:r w:rsidRPr="44780324">
        <w:rPr>
          <w:rStyle w:val="Heading3Char"/>
          <w:rFonts w:ascii="Times New Roman" w:eastAsia="Times New Roman" w:hAnsi="Times New Roman" w:cs="Times New Roman"/>
          <w:b/>
          <w:sz w:val="22"/>
          <w:szCs w:val="22"/>
          <w:u w:val="single"/>
        </w:rPr>
        <w:t>Real-time Parking Occupancy Monitoring:</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ANPR continuously monitors vehicle movements within the parking lot, providing real-time insights into occupancy levels and available parking spaces. This information can be displayed on digital signage or integrated with parking guidance systems to direct drivers to open spaces.</w:t>
      </w:r>
    </w:p>
    <w:p w14:paraId="1360BD14" w14:textId="641D7319" w:rsidR="75523E54" w:rsidRDefault="75523E54"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Access Control and Automated Ticketing:</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ANPR can enforce parking rules and restrict access to authorized vehicles. By comparing captured license plates against a whitelist or blacklist, the system can grant entry to permitted vehicles or issue parking tickets to unauthorized ones.</w:t>
      </w:r>
    </w:p>
    <w:p w14:paraId="1332E1D5" w14:textId="7C701910" w:rsidR="75523E54" w:rsidRDefault="75523E54"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lastRenderedPageBreak/>
        <w:t>Parking Fee Collection:</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ANPR simplifies parking fee collection by automatically identifying vehicles entering and exiting the lot. Upon exit, the system can calculate the parking duration and generate a corresponding fee, which can be charged to a linked payment account or sent as a physical invoice.</w:t>
      </w:r>
    </w:p>
    <w:p w14:paraId="333FD57B" w14:textId="3CFEAD16" w:rsidR="75523E54" w:rsidRDefault="75523E54"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Parking Violations Detection:</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ANPR can detect and enforce parking violations, such as overstaying, illegal parking, or parking in restricted areas. By cross-referencing license plates with parking regulations, the system can identify violators and issue the appropriate tickets or penalties.</w:t>
      </w:r>
    </w:p>
    <w:p w14:paraId="7FADAC0F" w14:textId="17F021DC" w:rsidR="75523E54" w:rsidRDefault="7A62278F" w:rsidP="44780324">
      <w:pPr>
        <w:spacing w:line="360" w:lineRule="auto"/>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Parking Data Analytics:</w:t>
      </w:r>
      <w:r w:rsidRPr="50091227">
        <w:rPr>
          <w:rFonts w:ascii="Times New Roman" w:eastAsia="Times New Roman" w:hAnsi="Times New Roman" w:cs="Times New Roman"/>
        </w:rPr>
        <w:t xml:space="preserve"> </w:t>
      </w:r>
      <w:proofErr w:type="spellStart"/>
      <w:r w:rsidRPr="50091227">
        <w:rPr>
          <w:rFonts w:ascii="Times New Roman" w:eastAsia="Times New Roman" w:hAnsi="Times New Roman" w:cs="Times New Roman"/>
        </w:rPr>
        <w:t>Parklio</w:t>
      </w:r>
      <w:proofErr w:type="spellEnd"/>
      <w:r w:rsidRPr="50091227">
        <w:rPr>
          <w:rFonts w:ascii="Times New Roman" w:eastAsia="Times New Roman" w:hAnsi="Times New Roman" w:cs="Times New Roman"/>
        </w:rPr>
        <w:t xml:space="preserve"> ANPR generates comprehensive parking data analytics, providing valuable insights into parking utilization patterns, vehicle types, and peak parking times. This data can be used to optimize parking management strategies, allocate resources effectively, and make data-driven decisions.</w:t>
      </w:r>
    </w:p>
    <w:p w14:paraId="0168578B" w14:textId="5C4365C2" w:rsidR="50091227" w:rsidRDefault="50091227" w:rsidP="50091227">
      <w:pPr>
        <w:spacing w:line="360" w:lineRule="auto"/>
        <w:rPr>
          <w:rStyle w:val="Heading3Char"/>
          <w:rFonts w:ascii="Times New Roman" w:eastAsia="Times New Roman" w:hAnsi="Times New Roman" w:cs="Times New Roman"/>
          <w:b/>
          <w:bCs/>
          <w:sz w:val="22"/>
          <w:szCs w:val="22"/>
          <w:u w:val="single"/>
        </w:rPr>
      </w:pPr>
    </w:p>
    <w:p w14:paraId="0707AF81" w14:textId="78C160AD" w:rsidR="4A1DE1AB" w:rsidRDefault="4A1DE1AB" w:rsidP="44780324">
      <w:pPr>
        <w:spacing w:line="360" w:lineRule="auto"/>
        <w:rPr>
          <w:rStyle w:val="Heading3Char"/>
          <w:rFonts w:ascii="Times New Roman" w:eastAsia="Times New Roman" w:hAnsi="Times New Roman" w:cs="Times New Roman"/>
          <w:b/>
          <w:sz w:val="22"/>
          <w:szCs w:val="22"/>
          <w:u w:val="single"/>
        </w:rPr>
      </w:pPr>
      <w:proofErr w:type="spellStart"/>
      <w:r w:rsidRPr="44780324">
        <w:rPr>
          <w:rStyle w:val="Heading3Char"/>
          <w:rFonts w:ascii="Times New Roman" w:eastAsia="Times New Roman" w:hAnsi="Times New Roman" w:cs="Times New Roman"/>
          <w:b/>
          <w:sz w:val="22"/>
          <w:szCs w:val="22"/>
          <w:u w:val="single"/>
        </w:rPr>
        <w:t>Parklio</w:t>
      </w:r>
      <w:proofErr w:type="spellEnd"/>
      <w:r w:rsidRPr="44780324">
        <w:rPr>
          <w:rStyle w:val="Heading3Char"/>
          <w:rFonts w:ascii="Times New Roman" w:eastAsia="Times New Roman" w:hAnsi="Times New Roman" w:cs="Times New Roman"/>
          <w:b/>
          <w:sz w:val="22"/>
          <w:szCs w:val="22"/>
          <w:u w:val="single"/>
        </w:rPr>
        <w:t xml:space="preserve"> Detect: </w:t>
      </w:r>
    </w:p>
    <w:p w14:paraId="3AE998BE" w14:textId="2977D8F7" w:rsidR="4A1DE1AB" w:rsidRDefault="4A1DE1AB" w:rsidP="44780324">
      <w:pPr>
        <w:spacing w:line="360" w:lineRule="auto"/>
        <w:rPr>
          <w:rFonts w:ascii="Times New Roman" w:eastAsia="Times New Roman" w:hAnsi="Times New Roman" w:cs="Times New Roman"/>
        </w:rPr>
      </w:pP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Detect is an AI-powered parking monitoring system that uses a single camera to detect up to 70 parking spaces. It is accurate in all weather conditions and can identify the type, color, and license plate number of vehicles.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Detect can be used with existing security or cameras that are specifically designed for parking monitoring and offers a variety of features, including real-time parking occupancy data, parking analytics, and vehicle classification.</w:t>
      </w:r>
    </w:p>
    <w:p w14:paraId="6B4350EB" w14:textId="44E682DC" w:rsidR="4A1DE1AB" w:rsidRDefault="4A1DE1AB"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Features:</w:t>
      </w:r>
      <w:r w:rsidRPr="44780324">
        <w:rPr>
          <w:rFonts w:ascii="Times New Roman" w:eastAsia="Times New Roman" w:hAnsi="Times New Roman" w:cs="Times New Roman"/>
        </w:rPr>
        <w:t xml:space="preserve"> </w:t>
      </w:r>
      <w:r>
        <w:br/>
      </w:r>
      <w:r w:rsidRPr="44780324">
        <w:rPr>
          <w:rStyle w:val="Heading3Char"/>
          <w:rFonts w:ascii="Times New Roman" w:eastAsia="Times New Roman" w:hAnsi="Times New Roman" w:cs="Times New Roman"/>
          <w:b/>
          <w:sz w:val="22"/>
          <w:szCs w:val="22"/>
          <w:u w:val="single"/>
        </w:rPr>
        <w:t>Smart Reporting:</w:t>
      </w:r>
      <w:r w:rsidRPr="44780324">
        <w:rPr>
          <w:rFonts w:ascii="Times New Roman" w:eastAsia="Times New Roman" w:hAnsi="Times New Roman" w:cs="Times New Roman"/>
        </w:rPr>
        <w:t xml:space="preserve"> </w:t>
      </w:r>
      <w:r w:rsidR="7976DD06" w:rsidRPr="603B1DE9">
        <w:rPr>
          <w:rFonts w:ascii="Times New Roman" w:eastAsia="Times New Roman" w:hAnsi="Times New Roman" w:cs="Times New Roman"/>
        </w:rPr>
        <w:t>P</w:t>
      </w:r>
      <w:r w:rsidRPr="603B1DE9">
        <w:rPr>
          <w:rFonts w:ascii="Times New Roman" w:eastAsia="Times New Roman" w:hAnsi="Times New Roman" w:cs="Times New Roman"/>
        </w:rPr>
        <w:t>rovides</w:t>
      </w:r>
      <w:r w:rsidRPr="44780324">
        <w:rPr>
          <w:rFonts w:ascii="Times New Roman" w:eastAsia="Times New Roman" w:hAnsi="Times New Roman" w:cs="Times New Roman"/>
        </w:rPr>
        <w:t xml:space="preserve"> real-time reports on parking occupancy detection, vehicle duration, peak hours, and the parking lot zones that are more occupied than others</w:t>
      </w:r>
    </w:p>
    <w:p w14:paraId="3394C697" w14:textId="54F6D0F1" w:rsidR="4A1DE1AB" w:rsidRDefault="66439DE8"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License Plate Recognition</w:t>
      </w:r>
      <w:r w:rsidR="4A1DE1AB" w:rsidRPr="44780324">
        <w:rPr>
          <w:rStyle w:val="Heading3Char"/>
          <w:rFonts w:ascii="Times New Roman" w:eastAsia="Times New Roman" w:hAnsi="Times New Roman" w:cs="Times New Roman"/>
          <w:b/>
          <w:sz w:val="22"/>
          <w:szCs w:val="22"/>
          <w:u w:val="single"/>
        </w:rPr>
        <w:t>:</w:t>
      </w:r>
      <w:r w:rsidR="4A1DE1AB" w:rsidRPr="44780324">
        <w:rPr>
          <w:rFonts w:ascii="Times New Roman" w:eastAsia="Times New Roman" w:hAnsi="Times New Roman" w:cs="Times New Roman"/>
        </w:rPr>
        <w:t xml:space="preserve"> Using license plate recognition in the Detect system, you will be able to identify </w:t>
      </w:r>
      <w:r w:rsidR="5937E301" w:rsidRPr="44780324">
        <w:rPr>
          <w:rFonts w:ascii="Times New Roman" w:eastAsia="Times New Roman" w:hAnsi="Times New Roman" w:cs="Times New Roman"/>
        </w:rPr>
        <w:t>the vehicle's</w:t>
      </w:r>
      <w:r w:rsidR="4A1DE1AB" w:rsidRPr="44780324">
        <w:rPr>
          <w:rFonts w:ascii="Times New Roman" w:eastAsia="Times New Roman" w:hAnsi="Times New Roman" w:cs="Times New Roman"/>
        </w:rPr>
        <w:t xml:space="preserve"> type and color </w:t>
      </w:r>
      <w:r w:rsidR="5937E301" w:rsidRPr="44780324">
        <w:rPr>
          <w:rFonts w:ascii="Times New Roman" w:eastAsia="Times New Roman" w:hAnsi="Times New Roman" w:cs="Times New Roman"/>
        </w:rPr>
        <w:t>and</w:t>
      </w:r>
      <w:r w:rsidR="4A1DE1AB" w:rsidRPr="44780324">
        <w:rPr>
          <w:rFonts w:ascii="Times New Roman" w:eastAsia="Times New Roman" w:hAnsi="Times New Roman" w:cs="Times New Roman"/>
        </w:rPr>
        <w:t xml:space="preserve"> its license plate number, providing vital parking lot occupancy data.</w:t>
      </w:r>
    </w:p>
    <w:p w14:paraId="51BB67F9" w14:textId="7270DEE9" w:rsidR="4A1DE1AB" w:rsidRDefault="4A1DE1AB"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 xml:space="preserve">99% </w:t>
      </w:r>
      <w:r w:rsidR="5937E301" w:rsidRPr="44780324">
        <w:rPr>
          <w:rStyle w:val="Heading3Char"/>
          <w:rFonts w:ascii="Times New Roman" w:eastAsia="Times New Roman" w:hAnsi="Times New Roman" w:cs="Times New Roman"/>
          <w:b/>
          <w:sz w:val="22"/>
          <w:szCs w:val="22"/>
          <w:u w:val="single"/>
        </w:rPr>
        <w:t>Detection Rate</w:t>
      </w:r>
      <w:r w:rsidRPr="44780324">
        <w:rPr>
          <w:rStyle w:val="Heading3Char"/>
          <w:rFonts w:ascii="Times New Roman" w:eastAsia="Times New Roman" w:hAnsi="Times New Roman" w:cs="Times New Roman"/>
          <w:b/>
          <w:sz w:val="22"/>
          <w:szCs w:val="22"/>
          <w:u w:val="single"/>
        </w:rPr>
        <w:t>:</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Detect offers highly accurate parking lot monitoring and vehicle identification, with a 99% accuracy rate for various types of vehicles, including cars, trucks, and motorcycles.</w:t>
      </w:r>
    </w:p>
    <w:p w14:paraId="447F1250" w14:textId="69B2DD64" w:rsidR="4A1DE1AB" w:rsidRDefault="1398D249"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Easy Remote Access</w:t>
      </w:r>
      <w:r w:rsidR="4A1DE1AB" w:rsidRPr="44780324">
        <w:rPr>
          <w:rStyle w:val="Heading3Char"/>
          <w:rFonts w:ascii="Times New Roman" w:eastAsia="Times New Roman" w:hAnsi="Times New Roman" w:cs="Times New Roman"/>
          <w:b/>
          <w:sz w:val="22"/>
          <w:szCs w:val="22"/>
          <w:u w:val="single"/>
        </w:rPr>
        <w:t>:</w:t>
      </w:r>
      <w:r w:rsidR="4A1DE1AB" w:rsidRPr="44780324">
        <w:rPr>
          <w:rFonts w:ascii="Times New Roman" w:eastAsia="Times New Roman" w:hAnsi="Times New Roman" w:cs="Times New Roman"/>
        </w:rPr>
        <w:t xml:space="preserve"> Easily monitor your parking lot occupancy from a distance using the cloud</w:t>
      </w:r>
      <w:r w:rsidR="7798F1F1" w:rsidRPr="44780324">
        <w:rPr>
          <w:rFonts w:ascii="Times New Roman" w:eastAsia="Times New Roman" w:hAnsi="Times New Roman" w:cs="Times New Roman"/>
        </w:rPr>
        <w:t xml:space="preserve"> </w:t>
      </w:r>
      <w:r w:rsidR="4A1DE1AB" w:rsidRPr="44780324">
        <w:rPr>
          <w:rFonts w:ascii="Times New Roman" w:eastAsia="Times New Roman" w:hAnsi="Times New Roman" w:cs="Times New Roman"/>
        </w:rPr>
        <w:t xml:space="preserve">based </w:t>
      </w:r>
      <w:proofErr w:type="spellStart"/>
      <w:r w:rsidR="4A1DE1AB" w:rsidRPr="44780324">
        <w:rPr>
          <w:rFonts w:ascii="Times New Roman" w:eastAsia="Times New Roman" w:hAnsi="Times New Roman" w:cs="Times New Roman"/>
        </w:rPr>
        <w:t>Parklio</w:t>
      </w:r>
      <w:proofErr w:type="spellEnd"/>
      <w:r w:rsidR="4A1DE1AB" w:rsidRPr="44780324">
        <w:rPr>
          <w:rFonts w:ascii="Times New Roman" w:eastAsia="Times New Roman" w:hAnsi="Times New Roman" w:cs="Times New Roman"/>
        </w:rPr>
        <w:t xml:space="preserve"> Parking Management System via your web browser. This allows for convenient access to parking </w:t>
      </w:r>
      <w:r w:rsidR="4A1DE1AB" w:rsidRPr="44780324">
        <w:rPr>
          <w:rFonts w:ascii="Times New Roman" w:eastAsia="Times New Roman" w:hAnsi="Times New Roman" w:cs="Times New Roman"/>
        </w:rPr>
        <w:lastRenderedPageBreak/>
        <w:t xml:space="preserve">data from any location. If you already have your own management system, you can just integrate the </w:t>
      </w:r>
      <w:proofErr w:type="spellStart"/>
      <w:r w:rsidR="4A1DE1AB" w:rsidRPr="44780324">
        <w:rPr>
          <w:rFonts w:ascii="Times New Roman" w:eastAsia="Times New Roman" w:hAnsi="Times New Roman" w:cs="Times New Roman"/>
        </w:rPr>
        <w:t>Parklio</w:t>
      </w:r>
      <w:proofErr w:type="spellEnd"/>
      <w:r w:rsidR="4A1DE1AB" w:rsidRPr="44780324">
        <w:rPr>
          <w:rFonts w:ascii="Times New Roman" w:eastAsia="Times New Roman" w:hAnsi="Times New Roman" w:cs="Times New Roman"/>
        </w:rPr>
        <w:t xml:space="preserve"> API</w:t>
      </w:r>
      <w:r w:rsidR="38B2505A" w:rsidRPr="44780324">
        <w:rPr>
          <w:rFonts w:ascii="Times New Roman" w:eastAsia="Times New Roman" w:hAnsi="Times New Roman" w:cs="Times New Roman"/>
        </w:rPr>
        <w:t>.</w:t>
      </w:r>
    </w:p>
    <w:p w14:paraId="73FFBB4F" w14:textId="45A2B513" w:rsidR="4A1DE1AB" w:rsidRDefault="54B230B1"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On-Street Detection</w:t>
      </w:r>
      <w:r w:rsidR="4A1DE1AB" w:rsidRPr="44780324">
        <w:rPr>
          <w:rStyle w:val="Heading3Char"/>
          <w:rFonts w:ascii="Times New Roman" w:eastAsia="Times New Roman" w:hAnsi="Times New Roman" w:cs="Times New Roman"/>
          <w:b/>
          <w:sz w:val="22"/>
          <w:szCs w:val="22"/>
          <w:u w:val="single"/>
        </w:rPr>
        <w:t>:</w:t>
      </w:r>
      <w:r w:rsidR="4A1DE1AB" w:rsidRPr="44780324">
        <w:rPr>
          <w:rFonts w:ascii="Times New Roman" w:eastAsia="Times New Roman" w:hAnsi="Times New Roman" w:cs="Times New Roman"/>
        </w:rPr>
        <w:t xml:space="preserve"> With its advanced AI parking space detection, the Detect allows you to also monitor unmarked parking spaces in various residential zones and on the street. One Detect camera can replace 70 in-ground parking sensors, which makes it both cost-effective and user-friendly.</w:t>
      </w:r>
    </w:p>
    <w:p w14:paraId="44A720A9" w14:textId="3D205EC6" w:rsidR="7DD7E3AC" w:rsidRDefault="7DD7E3AC" w:rsidP="44780324">
      <w:pPr>
        <w:spacing w:line="360" w:lineRule="auto"/>
        <w:rPr>
          <w:rFonts w:ascii="Times New Roman" w:eastAsia="Times New Roman" w:hAnsi="Times New Roman" w:cs="Times New Roman"/>
        </w:rPr>
      </w:pPr>
      <w:r w:rsidRPr="44780324">
        <w:rPr>
          <w:rFonts w:ascii="Times New Roman" w:eastAsia="Times New Roman" w:hAnsi="Times New Roman" w:cs="Times New Roman"/>
        </w:rPr>
        <w:t xml:space="preserve">The best thing about </w:t>
      </w:r>
      <w:proofErr w:type="spellStart"/>
      <w:r w:rsidR="0D24FBD7" w:rsidRPr="44780324">
        <w:rPr>
          <w:rFonts w:ascii="Times New Roman" w:eastAsia="Times New Roman" w:hAnsi="Times New Roman" w:cs="Times New Roman"/>
        </w:rPr>
        <w:t>Parklio</w:t>
      </w:r>
      <w:proofErr w:type="spellEnd"/>
      <w:r w:rsidR="0D24FBD7" w:rsidRPr="44780324">
        <w:rPr>
          <w:rFonts w:ascii="Times New Roman" w:eastAsia="Times New Roman" w:hAnsi="Times New Roman" w:cs="Times New Roman"/>
        </w:rPr>
        <w:t xml:space="preserve"> D</w:t>
      </w:r>
      <w:r w:rsidRPr="44780324">
        <w:rPr>
          <w:rFonts w:ascii="Times New Roman" w:eastAsia="Times New Roman" w:hAnsi="Times New Roman" w:cs="Times New Roman"/>
        </w:rPr>
        <w:t xml:space="preserve">etect is that if you have your own camera that supports the </w:t>
      </w:r>
      <w:r w:rsidR="26B9324A" w:rsidRPr="44780324">
        <w:rPr>
          <w:rFonts w:ascii="Times New Roman" w:eastAsia="Times New Roman" w:hAnsi="Times New Roman" w:cs="Times New Roman"/>
        </w:rPr>
        <w:t xml:space="preserve">detection feature it can easily be integrated with </w:t>
      </w:r>
      <w:r w:rsidR="57F3C151" w:rsidRPr="44780324">
        <w:rPr>
          <w:rFonts w:ascii="Times New Roman" w:eastAsia="Times New Roman" w:hAnsi="Times New Roman" w:cs="Times New Roman"/>
        </w:rPr>
        <w:t xml:space="preserve">the </w:t>
      </w:r>
      <w:proofErr w:type="spellStart"/>
      <w:r w:rsidR="24DEC3EE" w:rsidRPr="44780324">
        <w:rPr>
          <w:rFonts w:ascii="Times New Roman" w:eastAsia="Times New Roman" w:hAnsi="Times New Roman" w:cs="Times New Roman"/>
        </w:rPr>
        <w:t>Parklio</w:t>
      </w:r>
      <w:proofErr w:type="spellEnd"/>
      <w:r w:rsidR="24DEC3EE" w:rsidRPr="44780324">
        <w:rPr>
          <w:rFonts w:ascii="Times New Roman" w:eastAsia="Times New Roman" w:hAnsi="Times New Roman" w:cs="Times New Roman"/>
        </w:rPr>
        <w:t xml:space="preserve"> D</w:t>
      </w:r>
      <w:r w:rsidR="26B9324A" w:rsidRPr="44780324">
        <w:rPr>
          <w:rFonts w:ascii="Times New Roman" w:eastAsia="Times New Roman" w:hAnsi="Times New Roman" w:cs="Times New Roman"/>
        </w:rPr>
        <w:t xml:space="preserve">etect system. </w:t>
      </w:r>
      <w:proofErr w:type="spellStart"/>
      <w:r w:rsidR="26B9324A" w:rsidRPr="44780324">
        <w:rPr>
          <w:rFonts w:ascii="Times New Roman" w:eastAsia="Times New Roman" w:hAnsi="Times New Roman" w:cs="Times New Roman"/>
        </w:rPr>
        <w:t>Parklio</w:t>
      </w:r>
      <w:proofErr w:type="spellEnd"/>
      <w:r w:rsidR="26B9324A" w:rsidRPr="44780324">
        <w:rPr>
          <w:rFonts w:ascii="Times New Roman" w:eastAsia="Times New Roman" w:hAnsi="Times New Roman" w:cs="Times New Roman"/>
        </w:rPr>
        <w:t xml:space="preserve"> detect comes with 3 different devices. You </w:t>
      </w:r>
      <w:r w:rsidR="646701D0" w:rsidRPr="44780324">
        <w:rPr>
          <w:rFonts w:ascii="Times New Roman" w:eastAsia="Times New Roman" w:hAnsi="Times New Roman" w:cs="Times New Roman"/>
        </w:rPr>
        <w:t>do not</w:t>
      </w:r>
      <w:r w:rsidR="26B9324A" w:rsidRPr="44780324">
        <w:rPr>
          <w:rFonts w:ascii="Times New Roman" w:eastAsia="Times New Roman" w:hAnsi="Times New Roman" w:cs="Times New Roman"/>
        </w:rPr>
        <w:t xml:space="preserve"> need all 3 devices to make the detect system work, a</w:t>
      </w:r>
      <w:r w:rsidR="7D4B49FD" w:rsidRPr="44780324">
        <w:rPr>
          <w:rFonts w:ascii="Times New Roman" w:eastAsia="Times New Roman" w:hAnsi="Times New Roman" w:cs="Times New Roman"/>
        </w:rPr>
        <w:t xml:space="preserve">ll you need is </w:t>
      </w:r>
      <w:proofErr w:type="gramStart"/>
      <w:r w:rsidR="7D4B49FD" w:rsidRPr="44780324">
        <w:rPr>
          <w:rFonts w:ascii="Times New Roman" w:eastAsia="Times New Roman" w:hAnsi="Times New Roman" w:cs="Times New Roman"/>
        </w:rPr>
        <w:t>their</w:t>
      </w:r>
      <w:proofErr w:type="gramEnd"/>
      <w:r w:rsidR="7D4B49FD" w:rsidRPr="44780324">
        <w:rPr>
          <w:rFonts w:ascii="Times New Roman" w:eastAsia="Times New Roman" w:hAnsi="Times New Roman" w:cs="Times New Roman"/>
        </w:rPr>
        <w:t xml:space="preserve"> detect box which has all the features of </w:t>
      </w:r>
      <w:proofErr w:type="spellStart"/>
      <w:r w:rsidR="7D4B49FD" w:rsidRPr="44780324">
        <w:rPr>
          <w:rFonts w:ascii="Times New Roman" w:eastAsia="Times New Roman" w:hAnsi="Times New Roman" w:cs="Times New Roman"/>
        </w:rPr>
        <w:t>Parklio</w:t>
      </w:r>
      <w:proofErr w:type="spellEnd"/>
      <w:r w:rsidR="7D4B49FD" w:rsidRPr="44780324">
        <w:rPr>
          <w:rFonts w:ascii="Times New Roman" w:eastAsia="Times New Roman" w:hAnsi="Times New Roman" w:cs="Times New Roman"/>
        </w:rPr>
        <w:t xml:space="preserve"> detect. Those 3 devices are:</w:t>
      </w:r>
    </w:p>
    <w:p w14:paraId="4DCA198C" w14:textId="455031D5" w:rsidR="5C98D331" w:rsidRDefault="4A1DE1AB"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3 Devices:</w:t>
      </w:r>
      <w:r w:rsidRPr="44780324">
        <w:rPr>
          <w:rFonts w:ascii="Times New Roman" w:eastAsia="Times New Roman" w:hAnsi="Times New Roman" w:cs="Times New Roman"/>
        </w:rPr>
        <w:t xml:space="preserve"> </w:t>
      </w:r>
      <w:r>
        <w:br/>
      </w:r>
      <w:r w:rsidR="2C6BCAA5" w:rsidRPr="44780324">
        <w:rPr>
          <w:rStyle w:val="Heading3Char"/>
          <w:rFonts w:ascii="Times New Roman" w:eastAsia="Times New Roman" w:hAnsi="Times New Roman" w:cs="Times New Roman"/>
          <w:b/>
          <w:sz w:val="22"/>
          <w:szCs w:val="22"/>
          <w:u w:val="single"/>
        </w:rPr>
        <w:t>Smart Detect Camera</w:t>
      </w:r>
      <w:r w:rsidRPr="44780324">
        <w:rPr>
          <w:rStyle w:val="Heading3Char"/>
          <w:rFonts w:ascii="Times New Roman" w:eastAsia="Times New Roman" w:hAnsi="Times New Roman" w:cs="Times New Roman"/>
          <w:b/>
          <w:sz w:val="22"/>
          <w:szCs w:val="22"/>
          <w:u w:val="single"/>
        </w:rPr>
        <w:t>:</w:t>
      </w:r>
      <w:r w:rsidRPr="44780324">
        <w:rPr>
          <w:rFonts w:ascii="Times New Roman" w:eastAsia="Times New Roman" w:hAnsi="Times New Roman" w:cs="Times New Roman"/>
        </w:rPr>
        <w:t xml:space="preserve">  Detects up to 70 parking spaces, Wall mount, Pole mount (Optional)</w:t>
      </w:r>
    </w:p>
    <w:p w14:paraId="4B92C6B9" w14:textId="7C02B6B1" w:rsidR="5C98D331" w:rsidRDefault="2F636691"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Detect Box</w:t>
      </w:r>
      <w:r w:rsidR="4A1DE1AB" w:rsidRPr="44780324">
        <w:rPr>
          <w:rStyle w:val="Heading3Char"/>
          <w:rFonts w:ascii="Times New Roman" w:eastAsia="Times New Roman" w:hAnsi="Times New Roman" w:cs="Times New Roman"/>
          <w:b/>
          <w:sz w:val="22"/>
          <w:szCs w:val="22"/>
          <w:u w:val="single"/>
        </w:rPr>
        <w:t>:</w:t>
      </w:r>
      <w:r w:rsidR="4A1DE1AB" w:rsidRPr="44780324">
        <w:rPr>
          <w:rFonts w:ascii="Times New Roman" w:eastAsia="Times New Roman" w:hAnsi="Times New Roman" w:cs="Times New Roman"/>
        </w:rPr>
        <w:t xml:space="preserve"> Parking data analysis, </w:t>
      </w:r>
      <w:r w:rsidR="149BD573" w:rsidRPr="44780324">
        <w:rPr>
          <w:rFonts w:ascii="Times New Roman" w:eastAsia="Times New Roman" w:hAnsi="Times New Roman" w:cs="Times New Roman"/>
        </w:rPr>
        <w:t>support</w:t>
      </w:r>
      <w:r w:rsidR="4A1DE1AB" w:rsidRPr="44780324">
        <w:rPr>
          <w:rFonts w:ascii="Times New Roman" w:eastAsia="Times New Roman" w:hAnsi="Times New Roman" w:cs="Times New Roman"/>
        </w:rPr>
        <w:t xml:space="preserve"> up to 6 cameras, Built-in ANPR (optional), Vehicle classification (7 types)</w:t>
      </w:r>
    </w:p>
    <w:p w14:paraId="3EC794A8" w14:textId="09DF377B" w:rsidR="59A9508C" w:rsidRDefault="219B6271" w:rsidP="59A9508C">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Display</w:t>
      </w:r>
      <w:r w:rsidR="4A1DE1AB" w:rsidRPr="44780324">
        <w:rPr>
          <w:rStyle w:val="Heading3Char"/>
          <w:rFonts w:ascii="Times New Roman" w:eastAsia="Times New Roman" w:hAnsi="Times New Roman" w:cs="Times New Roman"/>
          <w:b/>
          <w:sz w:val="22"/>
          <w:szCs w:val="22"/>
          <w:u w:val="single"/>
        </w:rPr>
        <w:t>:</w:t>
      </w:r>
      <w:r w:rsidR="4A1DE1AB" w:rsidRPr="44780324">
        <w:rPr>
          <w:rFonts w:ascii="Times New Roman" w:eastAsia="Times New Roman" w:hAnsi="Times New Roman" w:cs="Times New Roman"/>
        </w:rPr>
        <w:t xml:space="preserve"> Informs the driver of the parking lot's current occupancy and directs him/her to available parking spaces. It is available in different sizes.</w:t>
      </w:r>
    </w:p>
    <w:p w14:paraId="17EFCA4D" w14:textId="3644F85A" w:rsidR="276E8A13" w:rsidRDefault="1D47F351" w:rsidP="276E8A13">
      <w:pPr>
        <w:spacing w:line="360" w:lineRule="auto"/>
        <w:rPr>
          <w:rFonts w:ascii="Times New Roman" w:eastAsia="Times New Roman" w:hAnsi="Times New Roman" w:cs="Times New Roman"/>
          <w:caps/>
          <w:color w:val="007789" w:themeColor="accent1" w:themeShade="BF"/>
        </w:rPr>
      </w:pPr>
      <w:r w:rsidRPr="44780324">
        <w:rPr>
          <w:rFonts w:ascii="Times New Roman" w:eastAsia="Times New Roman" w:hAnsi="Times New Roman" w:cs="Times New Roman"/>
          <w:caps/>
          <w:color w:val="007789" w:themeColor="accent1" w:themeShade="BF"/>
        </w:rPr>
        <w:t>Pros &amp; Cons</w:t>
      </w:r>
      <w:r w:rsidR="7697397F" w:rsidRPr="44780324">
        <w:rPr>
          <w:rFonts w:ascii="Times New Roman" w:eastAsia="Times New Roman" w:hAnsi="Times New Roman" w:cs="Times New Roman"/>
          <w:caps/>
          <w:color w:val="007789" w:themeColor="accent1" w:themeShade="BF"/>
        </w:rPr>
        <w:t xml:space="preserve"> of parklio system</w:t>
      </w:r>
    </w:p>
    <w:p w14:paraId="3C2900BC" w14:textId="1C961A19" w:rsidR="0C9201A1" w:rsidRDefault="0C9201A1" w:rsidP="44780324">
      <w:pPr>
        <w:spacing w:line="360" w:lineRule="auto"/>
        <w:rPr>
          <w:rFonts w:ascii="Times New Roman" w:eastAsia="Times New Roman" w:hAnsi="Times New Roman" w:cs="Times New Roman"/>
        </w:rPr>
      </w:pPr>
      <w:r w:rsidRPr="44780324">
        <w:rPr>
          <w:rFonts w:ascii="Times New Roman" w:eastAsia="Times New Roman" w:hAnsi="Times New Roman" w:cs="Times New Roman"/>
        </w:rPr>
        <w:t xml:space="preserve">While </w:t>
      </w:r>
      <w:proofErr w:type="spellStart"/>
      <w:r w:rsidRPr="44780324">
        <w:rPr>
          <w:rFonts w:ascii="Times New Roman" w:eastAsia="Times New Roman" w:hAnsi="Times New Roman" w:cs="Times New Roman"/>
        </w:rPr>
        <w:t>Parklio</w:t>
      </w:r>
      <w:proofErr w:type="spellEnd"/>
      <w:r w:rsidRPr="44780324">
        <w:rPr>
          <w:rFonts w:ascii="Times New Roman" w:eastAsia="Times New Roman" w:hAnsi="Times New Roman" w:cs="Times New Roman"/>
        </w:rPr>
        <w:t xml:space="preserve"> does sound like a system that is perfect for a parking management system it does have its pros and cons which are very important to consider befo</w:t>
      </w:r>
      <w:r w:rsidR="1E60A573" w:rsidRPr="44780324">
        <w:rPr>
          <w:rFonts w:ascii="Times New Roman" w:eastAsia="Times New Roman" w:hAnsi="Times New Roman" w:cs="Times New Roman"/>
        </w:rPr>
        <w:t>re buying a product like this or changing your whole parking system</w:t>
      </w:r>
      <w:r w:rsidR="71C994B4" w:rsidRPr="44780324">
        <w:rPr>
          <w:rFonts w:ascii="Times New Roman" w:eastAsia="Times New Roman" w:hAnsi="Times New Roman" w:cs="Times New Roman"/>
        </w:rPr>
        <w:t xml:space="preserve"> because this can be an expensive </w:t>
      </w:r>
      <w:proofErr w:type="spellStart"/>
      <w:r w:rsidR="71C994B4" w:rsidRPr="44780324">
        <w:rPr>
          <w:rFonts w:ascii="Times New Roman" w:eastAsia="Times New Roman" w:hAnsi="Times New Roman" w:cs="Times New Roman"/>
        </w:rPr>
        <w:t>pruchase</w:t>
      </w:r>
      <w:proofErr w:type="spellEnd"/>
      <w:r w:rsidR="71C994B4" w:rsidRPr="44780324">
        <w:rPr>
          <w:rFonts w:ascii="Times New Roman" w:eastAsia="Times New Roman" w:hAnsi="Times New Roman" w:cs="Times New Roman"/>
        </w:rPr>
        <w:t xml:space="preserve"> and you don’t want to take any risky chances. </w:t>
      </w:r>
      <w:r w:rsidRPr="44780324">
        <w:rPr>
          <w:rFonts w:ascii="Times New Roman" w:eastAsia="Times New Roman" w:hAnsi="Times New Roman" w:cs="Times New Roman"/>
        </w:rPr>
        <w:t xml:space="preserve"> </w:t>
      </w:r>
    </w:p>
    <w:p w14:paraId="171F9EA5" w14:textId="2C903A5E" w:rsidR="50612FA2" w:rsidRDefault="50612FA2" w:rsidP="44780324">
      <w:pPr>
        <w:spacing w:line="360" w:lineRule="auto"/>
        <w:rPr>
          <w:rStyle w:val="Heading3Char"/>
          <w:rFonts w:ascii="Times New Roman" w:eastAsia="Times New Roman" w:hAnsi="Times New Roman" w:cs="Times New Roman"/>
          <w:b/>
          <w:sz w:val="22"/>
          <w:szCs w:val="22"/>
          <w:u w:val="single"/>
        </w:rPr>
      </w:pPr>
      <w:r w:rsidRPr="44780324">
        <w:rPr>
          <w:rStyle w:val="Heading3Char"/>
          <w:rFonts w:ascii="Times New Roman" w:eastAsia="Times New Roman" w:hAnsi="Times New Roman" w:cs="Times New Roman"/>
          <w:b/>
          <w:sz w:val="22"/>
          <w:szCs w:val="22"/>
          <w:u w:val="single"/>
        </w:rPr>
        <w:t>Pros:</w:t>
      </w:r>
    </w:p>
    <w:p w14:paraId="3B21D685" w14:textId="21068D50" w:rsidR="50612FA2" w:rsidRDefault="50612FA2"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Easy to install and maintain:</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Parklio's</w:t>
      </w:r>
      <w:proofErr w:type="spellEnd"/>
      <w:r w:rsidRPr="44780324">
        <w:rPr>
          <w:rFonts w:ascii="Times New Roman" w:eastAsia="Times New Roman" w:hAnsi="Times New Roman" w:cs="Times New Roman"/>
        </w:rPr>
        <w:t xml:space="preserve"> camera-based system is relatively straightforward to install and maintain compared to other parking management systems that require in-ground sensors or complex infrastructure.</w:t>
      </w:r>
    </w:p>
    <w:p w14:paraId="1D5D0AA6" w14:textId="355F40CF" w:rsidR="50612FA2" w:rsidRDefault="50612FA2"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Vehicle tracking and monitoring:</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Parklio's</w:t>
      </w:r>
      <w:proofErr w:type="spellEnd"/>
      <w:r w:rsidRPr="44780324">
        <w:rPr>
          <w:rFonts w:ascii="Times New Roman" w:eastAsia="Times New Roman" w:hAnsi="Times New Roman" w:cs="Times New Roman"/>
        </w:rPr>
        <w:t xml:space="preserve"> system can not only detect parking occupancy but also track and monitor vehicle movements within the parking area. This provides valuable insights into parking utilization patterns and driver behavior.</w:t>
      </w:r>
    </w:p>
    <w:p w14:paraId="45B7372A" w14:textId="0F8A10B6" w:rsidR="50612FA2" w:rsidRDefault="50612FA2"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lastRenderedPageBreak/>
        <w:t>Advanced analytics and data insights:</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Parklio's</w:t>
      </w:r>
      <w:proofErr w:type="spellEnd"/>
      <w:r w:rsidRPr="44780324">
        <w:rPr>
          <w:rFonts w:ascii="Times New Roman" w:eastAsia="Times New Roman" w:hAnsi="Times New Roman" w:cs="Times New Roman"/>
        </w:rPr>
        <w:t xml:space="preserve"> system generates comprehensive analytics and data reports that provide valuable insights into consumer behavior, parking utilization trends, and potential areas for improvement.</w:t>
      </w:r>
    </w:p>
    <w:p w14:paraId="44AF9E3E" w14:textId="0F9ECBEE" w:rsidR="50612FA2" w:rsidRDefault="5CCCD1ED" w:rsidP="44780324">
      <w:pPr>
        <w:spacing w:line="360" w:lineRule="auto"/>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Integration with existing solutions:</w:t>
      </w:r>
      <w:r w:rsidRPr="50091227">
        <w:rPr>
          <w:rFonts w:ascii="Times New Roman" w:eastAsia="Times New Roman" w:hAnsi="Times New Roman" w:cs="Times New Roman"/>
        </w:rPr>
        <w:t xml:space="preserve"> </w:t>
      </w:r>
      <w:proofErr w:type="spellStart"/>
      <w:r w:rsidRPr="50091227">
        <w:rPr>
          <w:rFonts w:ascii="Times New Roman" w:eastAsia="Times New Roman" w:hAnsi="Times New Roman" w:cs="Times New Roman"/>
        </w:rPr>
        <w:t>Parklio's</w:t>
      </w:r>
      <w:proofErr w:type="spellEnd"/>
      <w:r w:rsidRPr="50091227">
        <w:rPr>
          <w:rFonts w:ascii="Times New Roman" w:eastAsia="Times New Roman" w:hAnsi="Times New Roman" w:cs="Times New Roman"/>
        </w:rPr>
        <w:t xml:space="preserve"> system can be integrated with existing parking management systems, access control systems, and other relevant software solutions to create a unified and streamlined parking management platform.</w:t>
      </w:r>
    </w:p>
    <w:p w14:paraId="542D6FE6" w14:textId="7ED6B212" w:rsidR="50091227" w:rsidRDefault="50091227" w:rsidP="50091227">
      <w:pPr>
        <w:spacing w:line="360" w:lineRule="auto"/>
        <w:rPr>
          <w:rStyle w:val="Heading3Char"/>
          <w:rFonts w:ascii="Times New Roman" w:eastAsia="Times New Roman" w:hAnsi="Times New Roman" w:cs="Times New Roman"/>
          <w:b/>
          <w:bCs/>
          <w:sz w:val="22"/>
          <w:szCs w:val="22"/>
          <w:u w:val="single"/>
        </w:rPr>
      </w:pPr>
    </w:p>
    <w:p w14:paraId="697BFB7F" w14:textId="0BDFC1A3" w:rsidR="50612FA2" w:rsidRDefault="50612FA2" w:rsidP="44780324">
      <w:pPr>
        <w:spacing w:line="360" w:lineRule="auto"/>
        <w:rPr>
          <w:rStyle w:val="Heading3Char"/>
          <w:rFonts w:ascii="Times New Roman" w:eastAsia="Times New Roman" w:hAnsi="Times New Roman" w:cs="Times New Roman"/>
          <w:b/>
          <w:sz w:val="22"/>
          <w:szCs w:val="22"/>
          <w:u w:val="single"/>
        </w:rPr>
      </w:pPr>
      <w:r w:rsidRPr="44780324">
        <w:rPr>
          <w:rStyle w:val="Heading3Char"/>
          <w:rFonts w:ascii="Times New Roman" w:eastAsia="Times New Roman" w:hAnsi="Times New Roman" w:cs="Times New Roman"/>
          <w:b/>
          <w:sz w:val="22"/>
          <w:szCs w:val="22"/>
          <w:u w:val="single"/>
        </w:rPr>
        <w:t>Cons:</w:t>
      </w:r>
    </w:p>
    <w:p w14:paraId="19F40AB6" w14:textId="307A6555" w:rsidR="50612FA2" w:rsidRDefault="50612FA2" w:rsidP="44780324">
      <w:pPr>
        <w:spacing w:line="360" w:lineRule="auto"/>
        <w:rPr>
          <w:rFonts w:ascii="Times New Roman" w:eastAsia="Times New Roman" w:hAnsi="Times New Roman" w:cs="Times New Roman"/>
        </w:rPr>
      </w:pPr>
      <w:r w:rsidRPr="44780324">
        <w:rPr>
          <w:rStyle w:val="Heading3Char"/>
          <w:rFonts w:ascii="Times New Roman" w:eastAsia="Times New Roman" w:hAnsi="Times New Roman" w:cs="Times New Roman"/>
          <w:b/>
          <w:sz w:val="22"/>
          <w:szCs w:val="22"/>
          <w:u w:val="single"/>
        </w:rPr>
        <w:t>Higher cost compared to sensors:</w:t>
      </w:r>
      <w:r w:rsidRPr="44780324">
        <w:rPr>
          <w:rFonts w:ascii="Times New Roman" w:eastAsia="Times New Roman" w:hAnsi="Times New Roman" w:cs="Times New Roman"/>
        </w:rPr>
        <w:t xml:space="preserve"> </w:t>
      </w:r>
      <w:proofErr w:type="spellStart"/>
      <w:r w:rsidRPr="44780324">
        <w:rPr>
          <w:rFonts w:ascii="Times New Roman" w:eastAsia="Times New Roman" w:hAnsi="Times New Roman" w:cs="Times New Roman"/>
        </w:rPr>
        <w:t>Parklio's</w:t>
      </w:r>
      <w:proofErr w:type="spellEnd"/>
      <w:r w:rsidRPr="44780324">
        <w:rPr>
          <w:rFonts w:ascii="Times New Roman" w:eastAsia="Times New Roman" w:hAnsi="Times New Roman" w:cs="Times New Roman"/>
        </w:rPr>
        <w:t xml:space="preserve"> camera-based system typically has a higher initial cost compared to parking space detection sensors, which are often used in large, open parking lots.</w:t>
      </w:r>
    </w:p>
    <w:p w14:paraId="213C9D77" w14:textId="738A5806" w:rsidR="51B33E19" w:rsidRDefault="0AC9F1A0" w:rsidP="51B33E19">
      <w:pPr>
        <w:spacing w:line="360" w:lineRule="auto"/>
        <w:rPr>
          <w:rFonts w:ascii="Times New Roman" w:eastAsia="Times New Roman" w:hAnsi="Times New Roman" w:cs="Times New Roman"/>
        </w:rPr>
      </w:pPr>
      <w:r w:rsidRPr="50091227">
        <w:rPr>
          <w:rStyle w:val="Heading3Char"/>
          <w:rFonts w:ascii="Times New Roman" w:eastAsia="Times New Roman" w:hAnsi="Times New Roman" w:cs="Times New Roman"/>
          <w:b/>
          <w:bCs/>
          <w:sz w:val="22"/>
          <w:szCs w:val="22"/>
          <w:u w:val="single"/>
        </w:rPr>
        <w:t>Power dependency:</w:t>
      </w:r>
      <w:r w:rsidRPr="50091227">
        <w:rPr>
          <w:rFonts w:ascii="Times New Roman" w:eastAsia="Times New Roman" w:hAnsi="Times New Roman" w:cs="Times New Roman"/>
        </w:rPr>
        <w:t xml:space="preserve"> </w:t>
      </w:r>
      <w:proofErr w:type="spellStart"/>
      <w:r w:rsidRPr="50091227">
        <w:rPr>
          <w:rFonts w:ascii="Times New Roman" w:eastAsia="Times New Roman" w:hAnsi="Times New Roman" w:cs="Times New Roman"/>
        </w:rPr>
        <w:t>Parklio's</w:t>
      </w:r>
      <w:proofErr w:type="spellEnd"/>
      <w:r w:rsidRPr="50091227">
        <w:rPr>
          <w:rFonts w:ascii="Times New Roman" w:eastAsia="Times New Roman" w:hAnsi="Times New Roman" w:cs="Times New Roman"/>
        </w:rPr>
        <w:t xml:space="preserve"> system requires a constant and stable source of power to operate effectively. This may pose challenges in areas with unreliable power supply</w:t>
      </w:r>
      <w:r w:rsidR="70734400" w:rsidRPr="50091227">
        <w:rPr>
          <w:rFonts w:ascii="Times New Roman" w:eastAsia="Times New Roman" w:hAnsi="Times New Roman" w:cs="Times New Roman"/>
        </w:rPr>
        <w:t>.</w:t>
      </w:r>
    </w:p>
    <w:p w14:paraId="0927BCA7" w14:textId="63021EEC" w:rsidR="50091227" w:rsidRDefault="50091227" w:rsidP="50091227">
      <w:pPr>
        <w:spacing w:line="360" w:lineRule="auto"/>
        <w:rPr>
          <w:rFonts w:ascii="Times New Roman" w:eastAsia="Times New Roman" w:hAnsi="Times New Roman" w:cs="Times New Roman"/>
          <w:caps/>
          <w:color w:val="007789" w:themeColor="accent1" w:themeShade="BF"/>
        </w:rPr>
      </w:pPr>
    </w:p>
    <w:p w14:paraId="7FE548E8" w14:textId="25F1713A" w:rsidR="1C3C44CE" w:rsidRDefault="1C3C44CE" w:rsidP="51B33E19">
      <w:pPr>
        <w:spacing w:line="360" w:lineRule="auto"/>
        <w:rPr>
          <w:rFonts w:ascii="Times New Roman" w:eastAsia="Times New Roman" w:hAnsi="Times New Roman" w:cs="Times New Roman"/>
          <w:caps/>
          <w:color w:val="007789" w:themeColor="accent1" w:themeShade="BF"/>
        </w:rPr>
      </w:pPr>
      <w:r w:rsidRPr="51B33E19">
        <w:rPr>
          <w:rFonts w:ascii="Times New Roman" w:eastAsia="Times New Roman" w:hAnsi="Times New Roman" w:cs="Times New Roman"/>
          <w:caps/>
          <w:color w:val="007789" w:themeColor="accent1" w:themeShade="BF"/>
        </w:rPr>
        <w:t>Parklio API &amp; sdk</w:t>
      </w:r>
    </w:p>
    <w:p w14:paraId="37D55D48" w14:textId="44D197A3" w:rsidR="2059C226" w:rsidRDefault="2059C226" w:rsidP="51B33E19">
      <w:pPr>
        <w:spacing w:line="360" w:lineRule="auto"/>
        <w:rPr>
          <w:rFonts w:ascii="Times New Roman" w:eastAsia="Times New Roman" w:hAnsi="Times New Roman" w:cs="Times New Roman"/>
        </w:rPr>
      </w:pPr>
      <w:r w:rsidRPr="51B33E19">
        <w:rPr>
          <w:rFonts w:ascii="Times New Roman" w:eastAsia="Times New Roman" w:hAnsi="Times New Roman" w:cs="Times New Roman"/>
        </w:rPr>
        <w:t xml:space="preserve">While the documentation for the API and access to the SDK are closely guarded by </w:t>
      </w:r>
      <w:proofErr w:type="spellStart"/>
      <w:r w:rsidRPr="51B33E19">
        <w:rPr>
          <w:rFonts w:ascii="Times New Roman" w:eastAsia="Times New Roman" w:hAnsi="Times New Roman" w:cs="Times New Roman"/>
        </w:rPr>
        <w:t>Parklio</w:t>
      </w:r>
      <w:proofErr w:type="spellEnd"/>
      <w:r w:rsidRPr="51B33E19">
        <w:rPr>
          <w:rFonts w:ascii="Times New Roman" w:eastAsia="Times New Roman" w:hAnsi="Times New Roman" w:cs="Times New Roman"/>
        </w:rPr>
        <w:t xml:space="preserve"> and require signing a non-disclosure agreement to view, here are the key features </w:t>
      </w:r>
      <w:r w:rsidR="7DB173AB" w:rsidRPr="51B33E19">
        <w:rPr>
          <w:rFonts w:ascii="Times New Roman" w:eastAsia="Times New Roman" w:hAnsi="Times New Roman" w:cs="Times New Roman"/>
        </w:rPr>
        <w:t xml:space="preserve">for the </w:t>
      </w:r>
      <w:proofErr w:type="spellStart"/>
      <w:r w:rsidR="7DB173AB" w:rsidRPr="51B33E19">
        <w:rPr>
          <w:rFonts w:ascii="Times New Roman" w:eastAsia="Times New Roman" w:hAnsi="Times New Roman" w:cs="Times New Roman"/>
        </w:rPr>
        <w:t>Parklio</w:t>
      </w:r>
      <w:proofErr w:type="spellEnd"/>
      <w:r w:rsidR="7DB173AB" w:rsidRPr="51B33E19">
        <w:rPr>
          <w:rFonts w:ascii="Times New Roman" w:eastAsia="Times New Roman" w:hAnsi="Times New Roman" w:cs="Times New Roman"/>
        </w:rPr>
        <w:t xml:space="preserve"> API and SDK.</w:t>
      </w:r>
    </w:p>
    <w:p w14:paraId="4FA7827F" w14:textId="0DEB0CBD" w:rsidR="51BD4C7D" w:rsidRDefault="51BD4C7D"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Seamless Integration:</w:t>
      </w:r>
      <w:r w:rsidR="7DB173AB" w:rsidRPr="51B33E19">
        <w:rPr>
          <w:rFonts w:ascii="Times New Roman" w:eastAsia="Times New Roman" w:hAnsi="Times New Roman" w:cs="Times New Roman"/>
        </w:rPr>
        <w:t xml:space="preserve"> The </w:t>
      </w:r>
      <w:proofErr w:type="spellStart"/>
      <w:r w:rsidR="7DB173AB" w:rsidRPr="51B33E19">
        <w:rPr>
          <w:rFonts w:ascii="Times New Roman" w:eastAsia="Times New Roman" w:hAnsi="Times New Roman" w:cs="Times New Roman"/>
        </w:rPr>
        <w:t>Parklio</w:t>
      </w:r>
      <w:proofErr w:type="spellEnd"/>
      <w:r w:rsidR="7DB173AB" w:rsidRPr="51B33E19">
        <w:rPr>
          <w:rFonts w:ascii="Times New Roman" w:eastAsia="Times New Roman" w:hAnsi="Times New Roman" w:cs="Times New Roman"/>
        </w:rPr>
        <w:t xml:space="preserve"> API is customizable and can easily be integrated into existing websites, mobile apps, and car navigation systems. </w:t>
      </w:r>
      <w:r w:rsidR="6912A85C" w:rsidRPr="51B33E19">
        <w:rPr>
          <w:rFonts w:ascii="Times New Roman" w:eastAsia="Times New Roman" w:hAnsi="Times New Roman" w:cs="Times New Roman"/>
        </w:rPr>
        <w:t>It provides the flexibility to interact with your data according to your needs, be it through automation, integration, or complete customization.</w:t>
      </w:r>
    </w:p>
    <w:p w14:paraId="688EF426" w14:textId="44029409" w:rsidR="2FD5DDE1" w:rsidRDefault="2FD5DDE1"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Parking Management System:</w:t>
      </w:r>
      <w:r w:rsidR="6912A85C" w:rsidRPr="51B33E19">
        <w:rPr>
          <w:rFonts w:ascii="Times New Roman" w:eastAsia="Times New Roman" w:hAnsi="Times New Roman" w:cs="Times New Roman"/>
        </w:rPr>
        <w:t xml:space="preserve"> Via a secure web-enabled Parking Management System (PMS), the ability to monitor real-time activity at all parking locations is enabled round the clock. It </w:t>
      </w:r>
      <w:r w:rsidR="690408AF" w:rsidRPr="51B33E19">
        <w:rPr>
          <w:rFonts w:ascii="Times New Roman" w:eastAsia="Times New Roman" w:hAnsi="Times New Roman" w:cs="Times New Roman"/>
        </w:rPr>
        <w:t xml:space="preserve">allows for the management of finances, employees, and customers from any location. The PMS also provides advantages for customers through real-time information, </w:t>
      </w:r>
      <w:r w:rsidR="3D84B216" w:rsidRPr="51B33E19">
        <w:rPr>
          <w:rFonts w:ascii="Times New Roman" w:eastAsia="Times New Roman" w:hAnsi="Times New Roman" w:cs="Times New Roman"/>
        </w:rPr>
        <w:t>parking space reservations, a fully automated parking lot, and a seamless user experience,</w:t>
      </w:r>
    </w:p>
    <w:p w14:paraId="51F19916" w14:textId="209E3197" w:rsidR="275ED8BF" w:rsidRDefault="275ED8BF"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Increase Revenue:</w:t>
      </w:r>
      <w:r w:rsidR="3D84B216" w:rsidRPr="51B33E19">
        <w:rPr>
          <w:rFonts w:ascii="Times New Roman" w:eastAsia="Times New Roman" w:hAnsi="Times New Roman" w:cs="Times New Roman"/>
        </w:rPr>
        <w:t xml:space="preserve"> The API provides a convenient method of payment for customers through digital payments. It also offers a look into user behavior through analytics reports, allowing for optim</w:t>
      </w:r>
      <w:r w:rsidR="77713C42" w:rsidRPr="51B33E19">
        <w:rPr>
          <w:rFonts w:ascii="Times New Roman" w:eastAsia="Times New Roman" w:hAnsi="Times New Roman" w:cs="Times New Roman"/>
        </w:rPr>
        <w:t xml:space="preserve">ization, improved business practices, and reduction of costs. The reports provide revenue, cost, and occupancy </w:t>
      </w:r>
      <w:r w:rsidR="77713C42" w:rsidRPr="51B33E19">
        <w:rPr>
          <w:rFonts w:ascii="Times New Roman" w:eastAsia="Times New Roman" w:hAnsi="Times New Roman" w:cs="Times New Roman"/>
        </w:rPr>
        <w:lastRenderedPageBreak/>
        <w:t>metrics and are user-friendly. T</w:t>
      </w:r>
      <w:r w:rsidR="2AA4AE56" w:rsidRPr="51B33E19">
        <w:rPr>
          <w:rFonts w:ascii="Times New Roman" w:eastAsia="Times New Roman" w:hAnsi="Times New Roman" w:cs="Times New Roman"/>
        </w:rPr>
        <w:t>hey also help to understand how the parking lot is performing and leverage the information to increase parking revenue.</w:t>
      </w:r>
    </w:p>
    <w:p w14:paraId="7604FFD3" w14:textId="3E705566" w:rsidR="4EDCAABF" w:rsidRDefault="4EDCAABF"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Efficiency and Traffic:</w:t>
      </w:r>
      <w:r w:rsidR="2AA4AE56" w:rsidRPr="51B33E19">
        <w:rPr>
          <w:rFonts w:ascii="Times New Roman" w:eastAsia="Times New Roman" w:hAnsi="Times New Roman" w:cs="Times New Roman"/>
        </w:rPr>
        <w:t xml:space="preserve"> Maximize the efficiency of parking lots, reduce operating costs, and decrease traffic with the intelligent solutions provided by the </w:t>
      </w:r>
      <w:proofErr w:type="spellStart"/>
      <w:r w:rsidR="2AA4AE56" w:rsidRPr="51B33E19">
        <w:rPr>
          <w:rFonts w:ascii="Times New Roman" w:eastAsia="Times New Roman" w:hAnsi="Times New Roman" w:cs="Times New Roman"/>
        </w:rPr>
        <w:t>Parklio</w:t>
      </w:r>
      <w:proofErr w:type="spellEnd"/>
      <w:r w:rsidR="33706719" w:rsidRPr="51B33E19">
        <w:rPr>
          <w:rFonts w:ascii="Times New Roman" w:eastAsia="Times New Roman" w:hAnsi="Times New Roman" w:cs="Times New Roman"/>
        </w:rPr>
        <w:t xml:space="preserve"> API. The monitoring of parking space occupancy and utilization while analyzing traffic patterns is also enabled by the API.</w:t>
      </w:r>
    </w:p>
    <w:p w14:paraId="57AA83CD" w14:textId="228438F4" w:rsidR="722949F4" w:rsidRDefault="722949F4"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Customer Satisfaction:</w:t>
      </w:r>
      <w:r w:rsidR="33706719" w:rsidRPr="51B33E19">
        <w:rPr>
          <w:rFonts w:ascii="Times New Roman" w:eastAsia="Times New Roman" w:hAnsi="Times New Roman" w:cs="Times New Roman"/>
        </w:rPr>
        <w:t xml:space="preserve"> Customer satisfaction is ensured by guaranteeing that the customers’ reserved parking space is available and waiting. W</w:t>
      </w:r>
      <w:r w:rsidR="33ADB215" w:rsidRPr="51B33E19">
        <w:rPr>
          <w:rFonts w:ascii="Times New Roman" w:eastAsia="Times New Roman" w:hAnsi="Times New Roman" w:cs="Times New Roman"/>
        </w:rPr>
        <w:t xml:space="preserve">ith the help of the API, real-time parking information is delivered that allows customers to navigate to their parking space, shortening the time spent searching for a parking space. The </w:t>
      </w:r>
      <w:proofErr w:type="spellStart"/>
      <w:r w:rsidR="33ADB215" w:rsidRPr="51B33E19">
        <w:rPr>
          <w:rFonts w:ascii="Times New Roman" w:eastAsia="Times New Roman" w:hAnsi="Times New Roman" w:cs="Times New Roman"/>
        </w:rPr>
        <w:t>Parklio</w:t>
      </w:r>
      <w:proofErr w:type="spellEnd"/>
      <w:r w:rsidR="33ADB215" w:rsidRPr="51B33E19">
        <w:rPr>
          <w:rFonts w:ascii="Times New Roman" w:eastAsia="Times New Roman" w:hAnsi="Times New Roman" w:cs="Times New Roman"/>
        </w:rPr>
        <w:t xml:space="preserve"> bar</w:t>
      </w:r>
      <w:r w:rsidR="585EB987" w:rsidRPr="51B33E19">
        <w:rPr>
          <w:rFonts w:ascii="Times New Roman" w:eastAsia="Times New Roman" w:hAnsi="Times New Roman" w:cs="Times New Roman"/>
        </w:rPr>
        <w:t>rier can be controlled as well if one is in use.</w:t>
      </w:r>
    </w:p>
    <w:p w14:paraId="078D28BC" w14:textId="34BC59F4" w:rsidR="1A30CAE5" w:rsidRDefault="1A30CAE5"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Integration Support:</w:t>
      </w:r>
      <w:r w:rsidR="585EB987" w:rsidRPr="51B33E19">
        <w:rPr>
          <w:rFonts w:ascii="Times New Roman" w:eastAsia="Times New Roman" w:hAnsi="Times New Roman" w:cs="Times New Roman"/>
        </w:rPr>
        <w:t xml:space="preserve"> Integration time can vary depending on the complexity of the of the company’s software, but </w:t>
      </w:r>
      <w:proofErr w:type="spellStart"/>
      <w:r w:rsidR="585EB987" w:rsidRPr="51B33E19">
        <w:rPr>
          <w:rFonts w:ascii="Times New Roman" w:eastAsia="Times New Roman" w:hAnsi="Times New Roman" w:cs="Times New Roman"/>
        </w:rPr>
        <w:t>Parklio</w:t>
      </w:r>
      <w:proofErr w:type="spellEnd"/>
      <w:r w:rsidR="585EB987" w:rsidRPr="51B33E19">
        <w:rPr>
          <w:rFonts w:ascii="Times New Roman" w:eastAsia="Times New Roman" w:hAnsi="Times New Roman" w:cs="Times New Roman"/>
        </w:rPr>
        <w:t xml:space="preserve"> will send detailed documentation to the development team and provide regular suppor</w:t>
      </w:r>
      <w:r w:rsidR="277E9EC7" w:rsidRPr="51B33E19">
        <w:rPr>
          <w:rFonts w:ascii="Times New Roman" w:eastAsia="Times New Roman" w:hAnsi="Times New Roman" w:cs="Times New Roman"/>
        </w:rPr>
        <w:t>t to ensure a smooth integration process.</w:t>
      </w:r>
    </w:p>
    <w:p w14:paraId="49EF85DA" w14:textId="7C48D364" w:rsidR="3C1AC229" w:rsidRDefault="3C1AC229"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SDK Support:</w:t>
      </w:r>
      <w:r w:rsidR="277E9EC7" w:rsidRPr="51B33E19">
        <w:rPr>
          <w:rFonts w:ascii="Times New Roman" w:eastAsia="Times New Roman" w:hAnsi="Times New Roman" w:cs="Times New Roman"/>
        </w:rPr>
        <w:t xml:space="preserve"> By using the Software Development Kit (SDK), </w:t>
      </w:r>
      <w:proofErr w:type="spellStart"/>
      <w:r w:rsidR="277E9EC7" w:rsidRPr="51B33E19">
        <w:rPr>
          <w:rFonts w:ascii="Times New Roman" w:eastAsia="Times New Roman" w:hAnsi="Times New Roman" w:cs="Times New Roman"/>
        </w:rPr>
        <w:t>Parklio</w:t>
      </w:r>
      <w:proofErr w:type="spellEnd"/>
      <w:r w:rsidR="277E9EC7" w:rsidRPr="51B33E19">
        <w:rPr>
          <w:rFonts w:ascii="Times New Roman" w:eastAsia="Times New Roman" w:hAnsi="Times New Roman" w:cs="Times New Roman"/>
        </w:rPr>
        <w:t xml:space="preserve"> products can be integrated into current Android and iOS systems. </w:t>
      </w:r>
      <w:r w:rsidR="4C1F3648" w:rsidRPr="51B33E19">
        <w:rPr>
          <w:rFonts w:ascii="Times New Roman" w:eastAsia="Times New Roman" w:hAnsi="Times New Roman" w:cs="Times New Roman"/>
        </w:rPr>
        <w:t xml:space="preserve">Developers are equipped by the SDK with the necessary tools and resources needed to include </w:t>
      </w:r>
      <w:proofErr w:type="spellStart"/>
      <w:r w:rsidR="4C1F3648" w:rsidRPr="51B33E19">
        <w:rPr>
          <w:rFonts w:ascii="Times New Roman" w:eastAsia="Times New Roman" w:hAnsi="Times New Roman" w:cs="Times New Roman"/>
        </w:rPr>
        <w:t>Parklio’s</w:t>
      </w:r>
      <w:proofErr w:type="spellEnd"/>
      <w:r w:rsidR="4C1F3648" w:rsidRPr="51B33E19">
        <w:rPr>
          <w:rFonts w:ascii="Times New Roman" w:eastAsia="Times New Roman" w:hAnsi="Times New Roman" w:cs="Times New Roman"/>
        </w:rPr>
        <w:t xml:space="preserve"> features into a company’s mobile applications.</w:t>
      </w:r>
    </w:p>
    <w:p w14:paraId="4157432C" w14:textId="4AE3BCE3" w:rsidR="3E90153A" w:rsidRDefault="3E90153A" w:rsidP="51B33E19">
      <w:pPr>
        <w:spacing w:line="360" w:lineRule="auto"/>
        <w:rPr>
          <w:rFonts w:ascii="Times New Roman" w:eastAsia="Times New Roman" w:hAnsi="Times New Roman" w:cs="Times New Roman"/>
        </w:rPr>
      </w:pPr>
      <w:r w:rsidRPr="51B33E19">
        <w:rPr>
          <w:rStyle w:val="Heading3Char"/>
          <w:rFonts w:ascii="Times New Roman" w:eastAsia="Times New Roman" w:hAnsi="Times New Roman" w:cs="Times New Roman"/>
          <w:b/>
          <w:bCs/>
          <w:sz w:val="22"/>
          <w:szCs w:val="22"/>
          <w:u w:val="single"/>
        </w:rPr>
        <w:t>Application Integration Steps:</w:t>
      </w:r>
    </w:p>
    <w:p w14:paraId="3526020F" w14:textId="4AFD54FF" w:rsidR="4B2D4FDE" w:rsidRDefault="6CA3AD40"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To integrate </w:t>
      </w:r>
      <w:proofErr w:type="spellStart"/>
      <w:r w:rsidRPr="50091227">
        <w:rPr>
          <w:rFonts w:ascii="Times New Roman" w:eastAsia="Times New Roman" w:hAnsi="Times New Roman" w:cs="Times New Roman"/>
        </w:rPr>
        <w:t>Parklio’s</w:t>
      </w:r>
      <w:proofErr w:type="spellEnd"/>
      <w:r w:rsidRPr="50091227">
        <w:rPr>
          <w:rFonts w:ascii="Times New Roman" w:eastAsia="Times New Roman" w:hAnsi="Times New Roman" w:cs="Times New Roman"/>
        </w:rPr>
        <w:t xml:space="preserve"> parking detection and ANPR capabilities into the parking application a few steps need to be followed. First, a </w:t>
      </w:r>
      <w:proofErr w:type="spellStart"/>
      <w:r w:rsidRPr="50091227">
        <w:rPr>
          <w:rFonts w:ascii="Times New Roman" w:eastAsia="Times New Roman" w:hAnsi="Times New Roman" w:cs="Times New Roman"/>
        </w:rPr>
        <w:t>Parklio</w:t>
      </w:r>
      <w:proofErr w:type="spellEnd"/>
      <w:r w:rsidRPr="50091227">
        <w:rPr>
          <w:rFonts w:ascii="Times New Roman" w:eastAsia="Times New Roman" w:hAnsi="Times New Roman" w:cs="Times New Roman"/>
        </w:rPr>
        <w:t xml:space="preserve"> Developer account needs to </w:t>
      </w:r>
      <w:r w:rsidR="592D675F" w:rsidRPr="50091227">
        <w:rPr>
          <w:rFonts w:ascii="Times New Roman" w:eastAsia="Times New Roman" w:hAnsi="Times New Roman" w:cs="Times New Roman"/>
        </w:rPr>
        <w:t xml:space="preserve">be established. After this, an integration method must be chosen. Choose the </w:t>
      </w:r>
      <w:proofErr w:type="spellStart"/>
      <w:r w:rsidR="592D675F" w:rsidRPr="50091227">
        <w:rPr>
          <w:rFonts w:ascii="Times New Roman" w:eastAsia="Times New Roman" w:hAnsi="Times New Roman" w:cs="Times New Roman"/>
        </w:rPr>
        <w:t>Parklio</w:t>
      </w:r>
      <w:proofErr w:type="spellEnd"/>
      <w:r w:rsidR="592D675F" w:rsidRPr="50091227">
        <w:rPr>
          <w:rFonts w:ascii="Times New Roman" w:eastAsia="Times New Roman" w:hAnsi="Times New Roman" w:cs="Times New Roman"/>
        </w:rPr>
        <w:t xml:space="preserve"> API and or SDK to create an original system and modify it as needed.</w:t>
      </w:r>
      <w:r w:rsidR="5CDA1816" w:rsidRPr="50091227">
        <w:rPr>
          <w:rFonts w:ascii="Times New Roman" w:eastAsia="Times New Roman" w:hAnsi="Times New Roman" w:cs="Times New Roman"/>
        </w:rPr>
        <w:t xml:space="preserve"> API credentials with then need to be obtained, followed by implementing API calls or SDK integration. Parking data provided by the API will need to be handled.</w:t>
      </w:r>
      <w:r w:rsidR="12200C76" w:rsidRPr="50091227">
        <w:rPr>
          <w:rFonts w:ascii="Times New Roman" w:eastAsia="Times New Roman" w:hAnsi="Times New Roman" w:cs="Times New Roman"/>
        </w:rPr>
        <w:t xml:space="preserve"> Proper testing should then be done and finally the deployment of the parking application. </w:t>
      </w:r>
      <w:proofErr w:type="spellStart"/>
      <w:r w:rsidR="12200C76" w:rsidRPr="50091227">
        <w:rPr>
          <w:rFonts w:ascii="Times New Roman" w:eastAsia="Times New Roman" w:hAnsi="Times New Roman" w:cs="Times New Roman"/>
        </w:rPr>
        <w:t>Parklio</w:t>
      </w:r>
      <w:proofErr w:type="spellEnd"/>
      <w:r w:rsidR="12200C76" w:rsidRPr="50091227">
        <w:rPr>
          <w:rFonts w:ascii="Times New Roman" w:eastAsia="Times New Roman" w:hAnsi="Times New Roman" w:cs="Times New Roman"/>
        </w:rPr>
        <w:t xml:space="preserve"> can be contacted for support during any of the steps mentioned if needed.</w:t>
      </w:r>
    </w:p>
    <w:p w14:paraId="4FC758CC" w14:textId="7B04886E" w:rsidR="44780324" w:rsidRDefault="44780324" w:rsidP="44780324">
      <w:pPr>
        <w:pStyle w:val="Heading2"/>
        <w:spacing w:line="360" w:lineRule="auto"/>
        <w:rPr>
          <w:rFonts w:ascii="Times New Roman" w:eastAsia="Times New Roman" w:hAnsi="Times New Roman" w:cs="Times New Roman"/>
          <w:sz w:val="22"/>
        </w:rPr>
      </w:pPr>
    </w:p>
    <w:p w14:paraId="36B5889A" w14:textId="2149F852" w:rsidR="005E2A4D" w:rsidRDefault="005E2A4D" w:rsidP="6B5AF1F4">
      <w:pPr>
        <w:pStyle w:val="Heading2"/>
        <w:spacing w:line="360" w:lineRule="auto"/>
        <w:rPr>
          <w:rFonts w:ascii="Times New Roman" w:eastAsia="Times New Roman" w:hAnsi="Times New Roman" w:cs="Times New Roman"/>
          <w:sz w:val="22"/>
        </w:rPr>
      </w:pPr>
      <w:r w:rsidRPr="1E21774C">
        <w:rPr>
          <w:rFonts w:ascii="Times New Roman" w:eastAsia="Times New Roman" w:hAnsi="Times New Roman" w:cs="Times New Roman"/>
          <w:sz w:val="22"/>
        </w:rPr>
        <w:t>Hypothesis</w:t>
      </w:r>
    </w:p>
    <w:p w14:paraId="6D8E9E4A" w14:textId="77777777" w:rsidR="00E20A2A" w:rsidRDefault="005577FA" w:rsidP="6B5AF1F4">
      <w:pPr>
        <w:spacing w:line="360" w:lineRule="auto"/>
        <w:rPr>
          <w:rFonts w:ascii="Times New Roman" w:eastAsia="Times New Roman" w:hAnsi="Times New Roman" w:cs="Times New Roman"/>
        </w:rPr>
      </w:pPr>
      <w:r w:rsidRPr="1E21774C">
        <w:rPr>
          <w:rFonts w:ascii="Times New Roman" w:eastAsia="Times New Roman" w:hAnsi="Times New Roman" w:cs="Times New Roman"/>
        </w:rPr>
        <w:t>Pricing</w:t>
      </w:r>
    </w:p>
    <w:p w14:paraId="663A13CE" w14:textId="2A8CD7AB" w:rsidR="00665CBB" w:rsidRDefault="76DA396A"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The financial aspects of putting in place a technology-driven parking optimization solution are shown by the cost breakdown for </w:t>
      </w:r>
      <w:proofErr w:type="spellStart"/>
      <w:r w:rsidRPr="50091227">
        <w:rPr>
          <w:rFonts w:ascii="Times New Roman" w:eastAsia="Times New Roman" w:hAnsi="Times New Roman" w:cs="Times New Roman"/>
        </w:rPr>
        <w:t>Parklio</w:t>
      </w:r>
      <w:proofErr w:type="spellEnd"/>
      <w:r w:rsidRPr="50091227">
        <w:rPr>
          <w:rFonts w:ascii="Times New Roman" w:eastAsia="Times New Roman" w:hAnsi="Times New Roman" w:cs="Times New Roman"/>
        </w:rPr>
        <w:t xml:space="preserve"> smart barriers and parking management systems. For UTA </w:t>
      </w:r>
      <w:r w:rsidRPr="50091227">
        <w:rPr>
          <w:rFonts w:ascii="Times New Roman" w:eastAsia="Times New Roman" w:hAnsi="Times New Roman" w:cs="Times New Roman"/>
        </w:rPr>
        <w:lastRenderedPageBreak/>
        <w:t>decision-makers to make an informed decision about modernizing the current parking infrastructure, they must comprehend the subtleties of these expenses.</w:t>
      </w:r>
    </w:p>
    <w:p w14:paraId="5D16A7B1" w14:textId="77777777" w:rsidR="00665CBB" w:rsidRDefault="76DA396A"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The range in price of individual units, which starts at a few hundred dollars and goes up to over a thousand dollars, for </w:t>
      </w:r>
      <w:proofErr w:type="spellStart"/>
      <w:r w:rsidRPr="50091227">
        <w:rPr>
          <w:rFonts w:ascii="Times New Roman" w:eastAsia="Times New Roman" w:hAnsi="Times New Roman" w:cs="Times New Roman"/>
        </w:rPr>
        <w:t>Parklio</w:t>
      </w:r>
      <w:proofErr w:type="spellEnd"/>
      <w:r w:rsidRPr="50091227">
        <w:rPr>
          <w:rFonts w:ascii="Times New Roman" w:eastAsia="Times New Roman" w:hAnsi="Times New Roman" w:cs="Times New Roman"/>
        </w:rPr>
        <w:t xml:space="preserve"> smart barriers is indicative of the variety of models and features the company offers. The degree of technical complexity included into each barrier directly affects the associated costs. Simple barrier control models are suited for smaller-scale installations or locations with minimal parking needs since they are priced accordingly and are intended for simpler applications.</w:t>
      </w:r>
    </w:p>
    <w:p w14:paraId="492C13AE" w14:textId="48A29F05" w:rsidR="00665CBB" w:rsidRDefault="76DA396A" w:rsidP="50091227">
      <w:pPr>
        <w:spacing w:line="360" w:lineRule="auto"/>
        <w:ind w:firstLine="720"/>
        <w:rPr>
          <w:rFonts w:ascii="Times New Roman" w:eastAsia="Times New Roman" w:hAnsi="Times New Roman" w:cs="Times New Roman"/>
        </w:rPr>
      </w:pPr>
      <w:r w:rsidRPr="1664ADF1">
        <w:rPr>
          <w:rFonts w:ascii="Times New Roman" w:eastAsia="Times New Roman" w:hAnsi="Times New Roman" w:cs="Times New Roman"/>
        </w:rPr>
        <w:t xml:space="preserve">The expenses increase when one moves into the world of parking management </w:t>
      </w:r>
      <w:proofErr w:type="gramStart"/>
      <w:r w:rsidRPr="1664ADF1">
        <w:rPr>
          <w:rFonts w:ascii="Times New Roman" w:eastAsia="Times New Roman" w:hAnsi="Times New Roman" w:cs="Times New Roman"/>
        </w:rPr>
        <w:t xml:space="preserve">systems as a whole, </w:t>
      </w:r>
      <w:r w:rsidR="6408D45D" w:rsidRPr="1664ADF1">
        <w:rPr>
          <w:rFonts w:ascii="Times New Roman" w:eastAsia="Times New Roman" w:hAnsi="Times New Roman" w:cs="Times New Roman"/>
        </w:rPr>
        <w:t>considering</w:t>
      </w:r>
      <w:proofErr w:type="gramEnd"/>
      <w:r w:rsidRPr="1664ADF1">
        <w:rPr>
          <w:rFonts w:ascii="Times New Roman" w:eastAsia="Times New Roman" w:hAnsi="Times New Roman" w:cs="Times New Roman"/>
        </w:rPr>
        <w:t xml:space="preserve"> both software and hardware components. The initial expenditures of a small to medium-sized deployment generally range from $10,000 to $50,000 and include a basic parking management system. Barrier control, minimum hardware, and basic software functionality are included in this entry-level investment, which makes it appropriate for locations with very simple parking requirements.</w:t>
      </w:r>
    </w:p>
    <w:p w14:paraId="3AFBE702" w14:textId="77777777" w:rsidR="00665CBB" w:rsidRPr="00885901" w:rsidRDefault="76DA396A"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In the case of a medium- to large-scale deployment, the investment increases to include a full parking management system, with initial expenses rising to $50,000 to $200,000 or more. Advanced capabilities that are essential for managing bigger parking lots or several sites are included in this enhanced system. One of the most important features is the integration of mobile apps, which allow customers to easily interact with the parking system and obtain real-time information. Additionally, license plate recognition technology enhances security and monitoring capabilities, contributing to a more sophisticated and robust solution.</w:t>
      </w:r>
    </w:p>
    <w:p w14:paraId="6CDA07AC" w14:textId="77777777" w:rsidR="00665CBB" w:rsidRDefault="76DA396A"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In the business space, where start-up expenses can reach $200,000 or more, the emphasis is on big installations over many parking lots. For institutions such as UTA, this degree of investment makes sense, given the scale of the campus and the variety of parking requirements of a student body that numbers more than 45,000. An enterprise-level solution has extremely complex capabilities and integrations in addition to basic functionality. Its goal is to offer a complete and state-of-the-art parking experience by managing the intricacies of a large parking infrastructure, which may cover several locations.</w:t>
      </w:r>
    </w:p>
    <w:p w14:paraId="2C2468E0" w14:textId="69222B46" w:rsidR="00665CBB" w:rsidRPr="00885901" w:rsidRDefault="76DA396A"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The expenses incurred by </w:t>
      </w:r>
      <w:proofErr w:type="spellStart"/>
      <w:r w:rsidRPr="50091227">
        <w:rPr>
          <w:rFonts w:ascii="Times New Roman" w:eastAsia="Times New Roman" w:hAnsi="Times New Roman" w:cs="Times New Roman"/>
        </w:rPr>
        <w:t>Parklio</w:t>
      </w:r>
      <w:proofErr w:type="spellEnd"/>
      <w:r w:rsidRPr="50091227">
        <w:rPr>
          <w:rFonts w:ascii="Times New Roman" w:eastAsia="Times New Roman" w:hAnsi="Times New Roman" w:cs="Times New Roman"/>
        </w:rPr>
        <w:t xml:space="preserve"> smart barriers and parking management systems may be understood as a calculated move to improve the parking ecosystem's effectiveness, accessibility, and overall user experience. The range of pricing points fits the varied demands of various implementation sizes, guaranteeing that UTA may select a solution that is in line with its </w:t>
      </w:r>
      <w:proofErr w:type="gramStart"/>
      <w:r w:rsidRPr="50091227">
        <w:rPr>
          <w:rFonts w:ascii="Times New Roman" w:eastAsia="Times New Roman" w:hAnsi="Times New Roman" w:cs="Times New Roman"/>
        </w:rPr>
        <w:t>particular goals</w:t>
      </w:r>
      <w:proofErr w:type="gramEnd"/>
      <w:r w:rsidRPr="50091227">
        <w:rPr>
          <w:rFonts w:ascii="Times New Roman" w:eastAsia="Times New Roman" w:hAnsi="Times New Roman" w:cs="Times New Roman"/>
        </w:rPr>
        <w:t xml:space="preserve"> and financial </w:t>
      </w:r>
      <w:r w:rsidRPr="50091227">
        <w:rPr>
          <w:rFonts w:ascii="Times New Roman" w:eastAsia="Times New Roman" w:hAnsi="Times New Roman" w:cs="Times New Roman"/>
        </w:rPr>
        <w:lastRenderedPageBreak/>
        <w:t xml:space="preserve">limitations. Given that UTA prides itself on being a leader in innovation, it is critical to carefully weigh these expenses when making decisions that may affect campus </w:t>
      </w:r>
      <w:bookmarkStart w:id="5" w:name="_Hlk153188645"/>
      <w:r w:rsidRPr="50091227">
        <w:rPr>
          <w:rFonts w:ascii="Times New Roman" w:eastAsia="Times New Roman" w:hAnsi="Times New Roman" w:cs="Times New Roman"/>
        </w:rPr>
        <w:t>parking in the future</w:t>
      </w:r>
      <w:bookmarkEnd w:id="5"/>
      <w:r w:rsidRPr="50091227">
        <w:rPr>
          <w:rFonts w:ascii="Times New Roman" w:eastAsia="Times New Roman" w:hAnsi="Times New Roman" w:cs="Times New Roman"/>
        </w:rPr>
        <w:t>.</w:t>
      </w:r>
    </w:p>
    <w:p w14:paraId="2CA502CF" w14:textId="187EB5B8" w:rsidR="00BE4EA1" w:rsidRDefault="005E2A4D" w:rsidP="4B18A931">
      <w:pPr>
        <w:spacing w:line="360" w:lineRule="auto"/>
        <w:rPr>
          <w:rFonts w:ascii="Times New Roman" w:eastAsia="Times New Roman" w:hAnsi="Times New Roman" w:cs="Times New Roman"/>
          <w:caps/>
          <w:color w:val="007789" w:themeColor="accent1" w:themeShade="BF"/>
        </w:rPr>
      </w:pPr>
      <w:r w:rsidRPr="1E21774C">
        <w:rPr>
          <w:rFonts w:ascii="Times New Roman" w:eastAsia="Times New Roman" w:hAnsi="Times New Roman" w:cs="Times New Roman"/>
          <w:caps/>
          <w:color w:val="007789" w:themeColor="accent1" w:themeShade="BF"/>
        </w:rPr>
        <w:t>MODel</w:t>
      </w:r>
    </w:p>
    <w:p w14:paraId="11A724B4" w14:textId="275EA32F" w:rsidR="00345139" w:rsidRPr="00573F56" w:rsidRDefault="00345139" w:rsidP="4B18A931">
      <w:pPr>
        <w:pStyle w:val="ListParagraph"/>
        <w:numPr>
          <w:ilvl w:val="0"/>
          <w:numId w:val="20"/>
        </w:numPr>
        <w:spacing w:line="360" w:lineRule="auto"/>
        <w:rPr>
          <w:rFonts w:ascii="Times New Roman" w:eastAsia="Times New Roman" w:hAnsi="Times New Roman" w:cs="Times New Roman"/>
          <w:caps/>
          <w:color w:val="007789" w:themeColor="accent1" w:themeShade="BF"/>
        </w:rPr>
      </w:pPr>
      <w:r>
        <w:rPr>
          <w:noProof/>
        </w:rPr>
        <w:drawing>
          <wp:inline distT="0" distB="0" distL="0" distR="0" wp14:anchorId="69FC64BD" wp14:editId="69DEEB71">
            <wp:extent cx="4207171" cy="968188"/>
            <wp:effectExtent l="0" t="0" r="3175" b="3810"/>
            <wp:docPr id="1826551947" name="Picture 18265519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55194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1491" cy="994496"/>
                    </a:xfrm>
                    <a:prstGeom prst="rect">
                      <a:avLst/>
                    </a:prstGeom>
                  </pic:spPr>
                </pic:pic>
              </a:graphicData>
            </a:graphic>
          </wp:inline>
        </w:drawing>
      </w:r>
    </w:p>
    <w:p w14:paraId="55A43A53" w14:textId="110ADA5D" w:rsidR="00535C73" w:rsidRPr="00573F56" w:rsidRDefault="00712A26" w:rsidP="4B18A931">
      <w:pPr>
        <w:pStyle w:val="ListParagraph"/>
        <w:numPr>
          <w:ilvl w:val="0"/>
          <w:numId w:val="20"/>
        </w:numPr>
        <w:spacing w:line="360" w:lineRule="auto"/>
        <w:rPr>
          <w:rFonts w:ascii="Times New Roman" w:eastAsia="Times New Roman" w:hAnsi="Times New Roman" w:cs="Times New Roman"/>
          <w:caps/>
          <w:color w:val="007789" w:themeColor="accent1" w:themeShade="BF"/>
        </w:rPr>
      </w:pPr>
      <w:r>
        <w:rPr>
          <w:noProof/>
        </w:rPr>
        <w:drawing>
          <wp:inline distT="0" distB="0" distL="0" distR="0" wp14:anchorId="6867CD3E" wp14:editId="17E5E716">
            <wp:extent cx="4086506" cy="2766252"/>
            <wp:effectExtent l="0" t="0" r="0" b="0"/>
            <wp:docPr id="1979170779" name="Picture 197917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1707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5813" cy="2813167"/>
                    </a:xfrm>
                    <a:prstGeom prst="rect">
                      <a:avLst/>
                    </a:prstGeom>
                  </pic:spPr>
                </pic:pic>
              </a:graphicData>
            </a:graphic>
          </wp:inline>
        </w:drawing>
      </w:r>
    </w:p>
    <w:p w14:paraId="0045D3E5" w14:textId="6500BBC6" w:rsidR="00531540" w:rsidRDefault="00F5604D" w:rsidP="4B18A931">
      <w:pPr>
        <w:pStyle w:val="ListParagraph"/>
        <w:numPr>
          <w:ilvl w:val="0"/>
          <w:numId w:val="20"/>
        </w:numPr>
        <w:spacing w:line="360" w:lineRule="auto"/>
        <w:rPr>
          <w:rFonts w:ascii="Times New Roman" w:eastAsia="Times New Roman" w:hAnsi="Times New Roman" w:cs="Times New Roman"/>
          <w:caps/>
          <w:color w:val="007789" w:themeColor="accent1" w:themeShade="BF"/>
        </w:rPr>
      </w:pPr>
      <w:r>
        <w:rPr>
          <w:noProof/>
        </w:rPr>
        <w:drawing>
          <wp:inline distT="0" distB="0" distL="0" distR="0" wp14:anchorId="080ABB14" wp14:editId="6D4A0814">
            <wp:extent cx="4625936" cy="1767840"/>
            <wp:effectExtent l="0" t="0" r="3810" b="3810"/>
            <wp:docPr id="470823181" name="Picture 470823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823181"/>
                    <pic:cNvPicPr/>
                  </pic:nvPicPr>
                  <pic:blipFill>
                    <a:blip r:embed="rId18">
                      <a:extLst>
                        <a:ext uri="{28A0092B-C50C-407E-A947-70E740481C1C}">
                          <a14:useLocalDpi xmlns:a14="http://schemas.microsoft.com/office/drawing/2010/main" val="0"/>
                        </a:ext>
                      </a:extLst>
                    </a:blip>
                    <a:stretch>
                      <a:fillRect/>
                    </a:stretch>
                  </pic:blipFill>
                  <pic:spPr>
                    <a:xfrm>
                      <a:off x="0" y="0"/>
                      <a:ext cx="4625936" cy="1767840"/>
                    </a:xfrm>
                    <a:prstGeom prst="rect">
                      <a:avLst/>
                    </a:prstGeom>
                  </pic:spPr>
                </pic:pic>
              </a:graphicData>
            </a:graphic>
          </wp:inline>
        </w:drawing>
      </w:r>
    </w:p>
    <w:p w14:paraId="49DC8363" w14:textId="7F84CC1A" w:rsidR="00054303" w:rsidRDefault="2C5275EF" w:rsidP="4B18A931">
      <w:pPr>
        <w:pStyle w:val="ListParagraph"/>
        <w:numPr>
          <w:ilvl w:val="0"/>
          <w:numId w:val="20"/>
        </w:numPr>
        <w:spacing w:line="360" w:lineRule="auto"/>
        <w:rPr>
          <w:rFonts w:ascii="Times New Roman" w:eastAsia="Times New Roman" w:hAnsi="Times New Roman" w:cs="Times New Roman"/>
          <w:caps/>
          <w:color w:val="007789" w:themeColor="accent1" w:themeShade="BF"/>
        </w:rPr>
      </w:pPr>
      <w:r>
        <w:rPr>
          <w:noProof/>
        </w:rPr>
        <w:drawing>
          <wp:inline distT="0" distB="0" distL="0" distR="0" wp14:anchorId="249700AD" wp14:editId="3F57C2E2">
            <wp:extent cx="5107829" cy="1035255"/>
            <wp:effectExtent l="0" t="0" r="0" b="0"/>
            <wp:docPr id="1976293707" name="Picture 197629370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293707"/>
                    <pic:cNvPicPr/>
                  </pic:nvPicPr>
                  <pic:blipFill>
                    <a:blip r:embed="rId19">
                      <a:extLst>
                        <a:ext uri="{28A0092B-C50C-407E-A947-70E740481C1C}">
                          <a14:useLocalDpi xmlns:a14="http://schemas.microsoft.com/office/drawing/2010/main" val="0"/>
                        </a:ext>
                      </a:extLst>
                    </a:blip>
                    <a:stretch>
                      <a:fillRect/>
                    </a:stretch>
                  </pic:blipFill>
                  <pic:spPr>
                    <a:xfrm>
                      <a:off x="0" y="0"/>
                      <a:ext cx="5107829" cy="1035255"/>
                    </a:xfrm>
                    <a:prstGeom prst="rect">
                      <a:avLst/>
                    </a:prstGeom>
                  </pic:spPr>
                </pic:pic>
              </a:graphicData>
            </a:graphic>
          </wp:inline>
        </w:drawing>
      </w:r>
    </w:p>
    <w:p w14:paraId="4E4D4C48" w14:textId="2B2CD857" w:rsidR="50091227" w:rsidRDefault="50091227" w:rsidP="50091227">
      <w:pPr>
        <w:spacing w:line="360" w:lineRule="auto"/>
        <w:ind w:left="360" w:firstLine="360"/>
        <w:rPr>
          <w:rFonts w:ascii="Times New Roman" w:eastAsia="Times New Roman" w:hAnsi="Times New Roman" w:cs="Times New Roman"/>
        </w:rPr>
      </w:pPr>
    </w:p>
    <w:p w14:paraId="07A4D693" w14:textId="0288964D" w:rsidR="00531540" w:rsidRDefault="3BC6DF07" w:rsidP="50091227">
      <w:pPr>
        <w:spacing w:line="360" w:lineRule="auto"/>
        <w:ind w:left="360" w:firstLine="360"/>
        <w:rPr>
          <w:rFonts w:ascii="Times New Roman" w:eastAsia="Times New Roman" w:hAnsi="Times New Roman" w:cs="Times New Roman"/>
          <w:caps/>
          <w:color w:val="007789" w:themeColor="accent1" w:themeShade="BF"/>
        </w:rPr>
      </w:pPr>
      <w:r w:rsidRPr="50091227">
        <w:rPr>
          <w:rFonts w:ascii="Times New Roman" w:eastAsia="Times New Roman" w:hAnsi="Times New Roman" w:cs="Times New Roman"/>
        </w:rPr>
        <w:lastRenderedPageBreak/>
        <w:t>As shown in Figure 1, it is identical to the present MAV PARK login for users who sign in</w:t>
      </w:r>
      <w:r w:rsidR="3BB48025" w:rsidRPr="50091227">
        <w:rPr>
          <w:rFonts w:ascii="Times New Roman" w:eastAsia="Times New Roman" w:hAnsi="Times New Roman" w:cs="Times New Roman"/>
        </w:rPr>
        <w:t>/up</w:t>
      </w:r>
      <w:r w:rsidRPr="50091227">
        <w:rPr>
          <w:rFonts w:ascii="Times New Roman" w:eastAsia="Times New Roman" w:hAnsi="Times New Roman" w:cs="Times New Roman"/>
        </w:rPr>
        <w:t xml:space="preserve"> using their UTA single sign-on credentials</w:t>
      </w:r>
      <w:r w:rsidR="3A770945" w:rsidRPr="50091227">
        <w:rPr>
          <w:rFonts w:ascii="Times New Roman" w:eastAsia="Times New Roman" w:hAnsi="Times New Roman" w:cs="Times New Roman"/>
        </w:rPr>
        <w:t xml:space="preserve">. </w:t>
      </w:r>
      <w:r w:rsidR="3BD6548D" w:rsidRPr="50091227">
        <w:rPr>
          <w:rFonts w:ascii="Times New Roman" w:eastAsia="Times New Roman" w:hAnsi="Times New Roman" w:cs="Times New Roman"/>
        </w:rPr>
        <w:t xml:space="preserve">We would like </w:t>
      </w:r>
      <w:proofErr w:type="gramStart"/>
      <w:r w:rsidR="6642CBA7" w:rsidRPr="50091227">
        <w:rPr>
          <w:rFonts w:ascii="Times New Roman" w:eastAsia="Times New Roman" w:hAnsi="Times New Roman" w:cs="Times New Roman"/>
        </w:rPr>
        <w:t>implement</w:t>
      </w:r>
      <w:proofErr w:type="gramEnd"/>
      <w:r w:rsidR="6642CBA7" w:rsidRPr="50091227">
        <w:rPr>
          <w:rFonts w:ascii="Times New Roman" w:eastAsia="Times New Roman" w:hAnsi="Times New Roman" w:cs="Times New Roman"/>
        </w:rPr>
        <w:t xml:space="preserve"> this</w:t>
      </w:r>
      <w:r w:rsidR="483D75C7" w:rsidRPr="50091227">
        <w:rPr>
          <w:rFonts w:ascii="Times New Roman" w:eastAsia="Times New Roman" w:hAnsi="Times New Roman" w:cs="Times New Roman"/>
        </w:rPr>
        <w:t xml:space="preserve"> on</w:t>
      </w:r>
      <w:r w:rsidR="7CBEDA7B" w:rsidRPr="50091227">
        <w:rPr>
          <w:rFonts w:ascii="Times New Roman" w:eastAsia="Times New Roman" w:hAnsi="Times New Roman" w:cs="Times New Roman"/>
        </w:rPr>
        <w:t xml:space="preserve"> our app as well </w:t>
      </w:r>
      <w:r w:rsidR="18900402" w:rsidRPr="50091227">
        <w:rPr>
          <w:rFonts w:ascii="Times New Roman" w:eastAsia="Times New Roman" w:hAnsi="Times New Roman" w:cs="Times New Roman"/>
        </w:rPr>
        <w:t>for</w:t>
      </w:r>
      <w:r w:rsidR="13132A76" w:rsidRPr="50091227">
        <w:rPr>
          <w:rFonts w:ascii="Times New Roman" w:eastAsia="Times New Roman" w:hAnsi="Times New Roman" w:cs="Times New Roman"/>
        </w:rPr>
        <w:t xml:space="preserve"> those who </w:t>
      </w:r>
      <w:r w:rsidR="787D760E" w:rsidRPr="50091227">
        <w:rPr>
          <w:rFonts w:ascii="Times New Roman" w:eastAsia="Times New Roman" w:hAnsi="Times New Roman" w:cs="Times New Roman"/>
        </w:rPr>
        <w:t>obtain</w:t>
      </w:r>
      <w:r w:rsidR="15DE906E" w:rsidRPr="50091227">
        <w:rPr>
          <w:rFonts w:ascii="Times New Roman" w:eastAsia="Times New Roman" w:hAnsi="Times New Roman" w:cs="Times New Roman"/>
        </w:rPr>
        <w:t xml:space="preserve"> </w:t>
      </w:r>
      <w:r w:rsidR="13132A76" w:rsidRPr="50091227">
        <w:rPr>
          <w:rFonts w:ascii="Times New Roman" w:eastAsia="Times New Roman" w:hAnsi="Times New Roman" w:cs="Times New Roman"/>
        </w:rPr>
        <w:t xml:space="preserve">credentials (Students and </w:t>
      </w:r>
      <w:r w:rsidR="6BB2C169" w:rsidRPr="50091227">
        <w:rPr>
          <w:rFonts w:ascii="Times New Roman" w:eastAsia="Times New Roman" w:hAnsi="Times New Roman" w:cs="Times New Roman"/>
        </w:rPr>
        <w:t>Staff</w:t>
      </w:r>
      <w:r w:rsidR="13132A76" w:rsidRPr="50091227">
        <w:rPr>
          <w:rFonts w:ascii="Times New Roman" w:eastAsia="Times New Roman" w:hAnsi="Times New Roman" w:cs="Times New Roman"/>
        </w:rPr>
        <w:t>)</w:t>
      </w:r>
      <w:r w:rsidR="18900402" w:rsidRPr="50091227">
        <w:rPr>
          <w:rFonts w:ascii="Times New Roman" w:eastAsia="Times New Roman" w:hAnsi="Times New Roman" w:cs="Times New Roman"/>
        </w:rPr>
        <w:t>. Upon sign</w:t>
      </w:r>
      <w:r w:rsidR="1D2B0E1B" w:rsidRPr="50091227">
        <w:rPr>
          <w:rFonts w:ascii="Times New Roman" w:eastAsia="Times New Roman" w:hAnsi="Times New Roman" w:cs="Times New Roman"/>
        </w:rPr>
        <w:t>-in</w:t>
      </w:r>
      <w:r w:rsidR="18900402" w:rsidRPr="50091227">
        <w:rPr>
          <w:rFonts w:ascii="Times New Roman" w:eastAsia="Times New Roman" w:hAnsi="Times New Roman" w:cs="Times New Roman"/>
        </w:rPr>
        <w:t xml:space="preserve"> </w:t>
      </w:r>
      <w:r w:rsidR="67811A96" w:rsidRPr="50091227">
        <w:rPr>
          <w:rFonts w:ascii="Times New Roman" w:eastAsia="Times New Roman" w:hAnsi="Times New Roman" w:cs="Times New Roman"/>
        </w:rPr>
        <w:t>users</w:t>
      </w:r>
      <w:r w:rsidR="18900402" w:rsidRPr="50091227">
        <w:rPr>
          <w:rFonts w:ascii="Times New Roman" w:eastAsia="Times New Roman" w:hAnsi="Times New Roman" w:cs="Times New Roman"/>
        </w:rPr>
        <w:t xml:space="preserve"> will </w:t>
      </w:r>
      <w:r w:rsidR="67811A96" w:rsidRPr="50091227">
        <w:rPr>
          <w:rFonts w:ascii="Times New Roman" w:eastAsia="Times New Roman" w:hAnsi="Times New Roman" w:cs="Times New Roman"/>
        </w:rPr>
        <w:t>remain</w:t>
      </w:r>
      <w:r w:rsidR="18900402" w:rsidRPr="50091227">
        <w:rPr>
          <w:rFonts w:ascii="Times New Roman" w:eastAsia="Times New Roman" w:hAnsi="Times New Roman" w:cs="Times New Roman"/>
        </w:rPr>
        <w:t xml:space="preserve"> </w:t>
      </w:r>
      <w:r w:rsidR="2A142481" w:rsidRPr="50091227">
        <w:rPr>
          <w:rFonts w:ascii="Times New Roman" w:eastAsia="Times New Roman" w:hAnsi="Times New Roman" w:cs="Times New Roman"/>
        </w:rPr>
        <w:t xml:space="preserve">logged </w:t>
      </w:r>
      <w:r w:rsidR="0C07E8E5" w:rsidRPr="50091227">
        <w:rPr>
          <w:rFonts w:ascii="Times New Roman" w:eastAsia="Times New Roman" w:hAnsi="Times New Roman" w:cs="Times New Roman"/>
        </w:rPr>
        <w:t>in to</w:t>
      </w:r>
      <w:r w:rsidR="18900402" w:rsidRPr="50091227">
        <w:rPr>
          <w:rFonts w:ascii="Times New Roman" w:eastAsia="Times New Roman" w:hAnsi="Times New Roman" w:cs="Times New Roman"/>
        </w:rPr>
        <w:t xml:space="preserve"> </w:t>
      </w:r>
      <w:r w:rsidR="46DB45B4" w:rsidRPr="50091227">
        <w:rPr>
          <w:rFonts w:ascii="Times New Roman" w:eastAsia="Times New Roman" w:hAnsi="Times New Roman" w:cs="Times New Roman"/>
        </w:rPr>
        <w:t>the app</w:t>
      </w:r>
      <w:r w:rsidR="508F3258" w:rsidRPr="50091227">
        <w:rPr>
          <w:rFonts w:ascii="Times New Roman" w:eastAsia="Times New Roman" w:hAnsi="Times New Roman" w:cs="Times New Roman"/>
        </w:rPr>
        <w:t xml:space="preserve"> who</w:t>
      </w:r>
      <w:r w:rsidR="46DB45B4" w:rsidRPr="50091227">
        <w:rPr>
          <w:rFonts w:ascii="Times New Roman" w:eastAsia="Times New Roman" w:hAnsi="Times New Roman" w:cs="Times New Roman"/>
        </w:rPr>
        <w:t xml:space="preserve"> will</w:t>
      </w:r>
      <w:r w:rsidR="4D19EA24" w:rsidRPr="50091227">
        <w:rPr>
          <w:rFonts w:ascii="Times New Roman" w:eastAsia="Times New Roman" w:hAnsi="Times New Roman" w:cs="Times New Roman"/>
        </w:rPr>
        <w:t xml:space="preserve"> then</w:t>
      </w:r>
      <w:r w:rsidR="46DB45B4" w:rsidRPr="50091227">
        <w:rPr>
          <w:rFonts w:ascii="Times New Roman" w:eastAsia="Times New Roman" w:hAnsi="Times New Roman" w:cs="Times New Roman"/>
        </w:rPr>
        <w:t xml:space="preserve"> be greeted with the </w:t>
      </w:r>
      <w:r w:rsidR="5E022F74" w:rsidRPr="50091227">
        <w:rPr>
          <w:rFonts w:ascii="Times New Roman" w:eastAsia="Times New Roman" w:hAnsi="Times New Roman" w:cs="Times New Roman"/>
        </w:rPr>
        <w:t>m</w:t>
      </w:r>
      <w:r w:rsidR="46DB45B4" w:rsidRPr="50091227">
        <w:rPr>
          <w:rFonts w:ascii="Times New Roman" w:eastAsia="Times New Roman" w:hAnsi="Times New Roman" w:cs="Times New Roman"/>
        </w:rPr>
        <w:t xml:space="preserve">ap of available lots </w:t>
      </w:r>
      <w:r w:rsidR="71614E36" w:rsidRPr="50091227">
        <w:rPr>
          <w:rFonts w:ascii="Times New Roman" w:eastAsia="Times New Roman" w:hAnsi="Times New Roman" w:cs="Times New Roman"/>
        </w:rPr>
        <w:t>and its details</w:t>
      </w:r>
      <w:r w:rsidR="3177ACC3" w:rsidRPr="50091227">
        <w:rPr>
          <w:rFonts w:ascii="Times New Roman" w:eastAsia="Times New Roman" w:hAnsi="Times New Roman" w:cs="Times New Roman"/>
        </w:rPr>
        <w:t xml:space="preserve"> associated to their parking pass</w:t>
      </w:r>
      <w:r w:rsidR="3A78DC7D" w:rsidRPr="50091227">
        <w:rPr>
          <w:rFonts w:ascii="Times New Roman" w:eastAsia="Times New Roman" w:hAnsi="Times New Roman" w:cs="Times New Roman"/>
        </w:rPr>
        <w:t>.</w:t>
      </w:r>
    </w:p>
    <w:p w14:paraId="237892CF" w14:textId="4A87C47B" w:rsidR="00531540" w:rsidRDefault="3A78DC7D" w:rsidP="50091227">
      <w:pPr>
        <w:spacing w:line="360" w:lineRule="auto"/>
        <w:ind w:left="360" w:firstLine="360"/>
        <w:rPr>
          <w:rFonts w:ascii="Times New Roman" w:eastAsia="Times New Roman" w:hAnsi="Times New Roman" w:cs="Times New Roman"/>
          <w:caps/>
          <w:color w:val="007789" w:themeColor="accent1" w:themeShade="BF"/>
        </w:rPr>
      </w:pPr>
      <w:r w:rsidRPr="1664ADF1">
        <w:rPr>
          <w:rFonts w:ascii="Times New Roman" w:eastAsia="Times New Roman" w:hAnsi="Times New Roman" w:cs="Times New Roman"/>
        </w:rPr>
        <w:t xml:space="preserve"> </w:t>
      </w:r>
      <w:r w:rsidR="643D9C4F" w:rsidRPr="1664ADF1">
        <w:rPr>
          <w:rFonts w:ascii="Times New Roman" w:eastAsia="Times New Roman" w:hAnsi="Times New Roman" w:cs="Times New Roman"/>
        </w:rPr>
        <w:t xml:space="preserve">Also </w:t>
      </w:r>
      <w:r w:rsidR="4D383872" w:rsidRPr="1664ADF1">
        <w:rPr>
          <w:rFonts w:ascii="Times New Roman" w:eastAsia="Times New Roman" w:hAnsi="Times New Roman" w:cs="Times New Roman"/>
        </w:rPr>
        <w:t xml:space="preserve">transferring from Mav </w:t>
      </w:r>
      <w:r w:rsidR="76DA488E" w:rsidRPr="1664ADF1">
        <w:rPr>
          <w:rFonts w:ascii="Times New Roman" w:eastAsia="Times New Roman" w:hAnsi="Times New Roman" w:cs="Times New Roman"/>
        </w:rPr>
        <w:t>P</w:t>
      </w:r>
      <w:r w:rsidR="4D383872" w:rsidRPr="1664ADF1">
        <w:rPr>
          <w:rFonts w:ascii="Times New Roman" w:eastAsia="Times New Roman" w:hAnsi="Times New Roman" w:cs="Times New Roman"/>
        </w:rPr>
        <w:t>ark o</w:t>
      </w:r>
      <w:r w:rsidR="643D9C4F" w:rsidRPr="1664ADF1">
        <w:rPr>
          <w:rFonts w:ascii="Times New Roman" w:eastAsia="Times New Roman" w:hAnsi="Times New Roman" w:cs="Times New Roman"/>
        </w:rPr>
        <w:t>n one of our menu pages, users will be able to review their vehicles and</w:t>
      </w:r>
      <w:r w:rsidR="0C3B215E" w:rsidRPr="1664ADF1">
        <w:rPr>
          <w:rFonts w:ascii="Times New Roman" w:eastAsia="Times New Roman" w:hAnsi="Times New Roman" w:cs="Times New Roman"/>
        </w:rPr>
        <w:t xml:space="preserve"> any </w:t>
      </w:r>
      <w:r w:rsidR="6B8BE2D7" w:rsidRPr="1664ADF1">
        <w:rPr>
          <w:rFonts w:ascii="Times New Roman" w:eastAsia="Times New Roman" w:hAnsi="Times New Roman" w:cs="Times New Roman"/>
        </w:rPr>
        <w:t>associated</w:t>
      </w:r>
      <w:r w:rsidR="643D9C4F" w:rsidRPr="1664ADF1">
        <w:rPr>
          <w:rFonts w:ascii="Times New Roman" w:eastAsia="Times New Roman" w:hAnsi="Times New Roman" w:cs="Times New Roman"/>
        </w:rPr>
        <w:t xml:space="preserve"> tickets</w:t>
      </w:r>
      <w:r w:rsidR="159DB321" w:rsidRPr="1664ADF1">
        <w:rPr>
          <w:rFonts w:ascii="Times New Roman" w:eastAsia="Times New Roman" w:hAnsi="Times New Roman" w:cs="Times New Roman"/>
        </w:rPr>
        <w:t>.</w:t>
      </w:r>
      <w:r w:rsidR="4CD707D7" w:rsidRPr="1664ADF1">
        <w:rPr>
          <w:rFonts w:ascii="Times New Roman" w:eastAsia="Times New Roman" w:hAnsi="Times New Roman" w:cs="Times New Roman"/>
        </w:rPr>
        <w:t xml:space="preserve"> Transferring these features into </w:t>
      </w:r>
      <w:r w:rsidR="4A2A64B7" w:rsidRPr="1664ADF1">
        <w:rPr>
          <w:rFonts w:ascii="Times New Roman" w:eastAsia="Times New Roman" w:hAnsi="Times New Roman" w:cs="Times New Roman"/>
        </w:rPr>
        <w:t>P</w:t>
      </w:r>
      <w:r w:rsidR="21EF19FA" w:rsidRPr="1664ADF1">
        <w:rPr>
          <w:rFonts w:ascii="Times New Roman" w:eastAsia="Times New Roman" w:hAnsi="Times New Roman" w:cs="Times New Roman"/>
        </w:rPr>
        <w:t xml:space="preserve">arking </w:t>
      </w:r>
      <w:r w:rsidR="1AA576E1" w:rsidRPr="1664ADF1">
        <w:rPr>
          <w:rFonts w:ascii="Times New Roman" w:eastAsia="Times New Roman" w:hAnsi="Times New Roman" w:cs="Times New Roman"/>
        </w:rPr>
        <w:t>P</w:t>
      </w:r>
      <w:r w:rsidR="21EF19FA" w:rsidRPr="1664ADF1">
        <w:rPr>
          <w:rFonts w:ascii="Times New Roman" w:eastAsia="Times New Roman" w:hAnsi="Times New Roman" w:cs="Times New Roman"/>
        </w:rPr>
        <w:t>al</w:t>
      </w:r>
      <w:r w:rsidR="4CD707D7" w:rsidRPr="1664ADF1">
        <w:rPr>
          <w:rFonts w:ascii="Times New Roman" w:eastAsia="Times New Roman" w:hAnsi="Times New Roman" w:cs="Times New Roman"/>
        </w:rPr>
        <w:t xml:space="preserve"> </w:t>
      </w:r>
      <w:r w:rsidR="1A6A65A8" w:rsidRPr="1664ADF1">
        <w:rPr>
          <w:rFonts w:ascii="Times New Roman" w:eastAsia="Times New Roman" w:hAnsi="Times New Roman" w:cs="Times New Roman"/>
        </w:rPr>
        <w:t xml:space="preserve">will help </w:t>
      </w:r>
      <w:r w:rsidR="6F62793B" w:rsidRPr="1664ADF1">
        <w:rPr>
          <w:rFonts w:ascii="Times New Roman" w:eastAsia="Times New Roman" w:hAnsi="Times New Roman" w:cs="Times New Roman"/>
        </w:rPr>
        <w:t>with</w:t>
      </w:r>
      <w:r w:rsidR="1A6A65A8" w:rsidRPr="1664ADF1">
        <w:rPr>
          <w:rFonts w:ascii="Times New Roman" w:eastAsia="Times New Roman" w:hAnsi="Times New Roman" w:cs="Times New Roman"/>
        </w:rPr>
        <w:t xml:space="preserve"> ease</w:t>
      </w:r>
      <w:r w:rsidR="21EF19FA" w:rsidRPr="1664ADF1">
        <w:rPr>
          <w:rFonts w:ascii="Times New Roman" w:eastAsia="Times New Roman" w:hAnsi="Times New Roman" w:cs="Times New Roman"/>
        </w:rPr>
        <w:t xml:space="preserve"> of use</w:t>
      </w:r>
      <w:r w:rsidR="66C0B486" w:rsidRPr="1664ADF1">
        <w:rPr>
          <w:rFonts w:ascii="Times New Roman" w:eastAsia="Times New Roman" w:hAnsi="Times New Roman" w:cs="Times New Roman"/>
        </w:rPr>
        <w:t xml:space="preserve"> and </w:t>
      </w:r>
      <w:r w:rsidR="14FFC4A2" w:rsidRPr="1664ADF1">
        <w:rPr>
          <w:rFonts w:ascii="Times New Roman" w:eastAsia="Times New Roman" w:hAnsi="Times New Roman" w:cs="Times New Roman"/>
        </w:rPr>
        <w:t>clarity</w:t>
      </w:r>
      <w:r w:rsidR="1F9C7EFE" w:rsidRPr="1664ADF1">
        <w:rPr>
          <w:rFonts w:ascii="Times New Roman" w:eastAsia="Times New Roman" w:hAnsi="Times New Roman" w:cs="Times New Roman"/>
        </w:rPr>
        <w:t>.</w:t>
      </w:r>
      <w:r w:rsidR="1A6A65A8" w:rsidRPr="1664ADF1">
        <w:rPr>
          <w:rFonts w:ascii="Times New Roman" w:eastAsia="Times New Roman" w:hAnsi="Times New Roman" w:cs="Times New Roman"/>
        </w:rPr>
        <w:t xml:space="preserve"> </w:t>
      </w:r>
      <w:r w:rsidR="5AB140B1" w:rsidRPr="1664ADF1">
        <w:rPr>
          <w:rFonts w:ascii="Times New Roman" w:eastAsia="Times New Roman" w:hAnsi="Times New Roman" w:cs="Times New Roman"/>
        </w:rPr>
        <w:t>In</w:t>
      </w:r>
      <w:r w:rsidR="048AA09C" w:rsidRPr="1664ADF1">
        <w:rPr>
          <w:rFonts w:ascii="Times New Roman" w:eastAsia="Times New Roman" w:hAnsi="Times New Roman" w:cs="Times New Roman"/>
        </w:rPr>
        <w:t xml:space="preserve"> addition to</w:t>
      </w:r>
      <w:r w:rsidR="5AB140B1" w:rsidRPr="1664ADF1">
        <w:rPr>
          <w:rFonts w:ascii="Times New Roman" w:eastAsia="Times New Roman" w:hAnsi="Times New Roman" w:cs="Times New Roman"/>
        </w:rPr>
        <w:t xml:space="preserve"> the menu tab</w:t>
      </w:r>
      <w:r w:rsidR="6AC3699E" w:rsidRPr="1664ADF1">
        <w:rPr>
          <w:rFonts w:ascii="Times New Roman" w:eastAsia="Times New Roman" w:hAnsi="Times New Roman" w:cs="Times New Roman"/>
        </w:rPr>
        <w:t xml:space="preserve"> there are</w:t>
      </w:r>
      <w:r w:rsidR="43AB2AB8" w:rsidRPr="1664ADF1">
        <w:rPr>
          <w:rFonts w:ascii="Times New Roman" w:eastAsia="Times New Roman" w:hAnsi="Times New Roman" w:cs="Times New Roman"/>
        </w:rPr>
        <w:t xml:space="preserve"> </w:t>
      </w:r>
      <w:r w:rsidR="5AB140B1" w:rsidRPr="1664ADF1">
        <w:rPr>
          <w:rFonts w:ascii="Times New Roman" w:eastAsia="Times New Roman" w:hAnsi="Times New Roman" w:cs="Times New Roman"/>
        </w:rPr>
        <w:t>t</w:t>
      </w:r>
      <w:r w:rsidR="43AB2AB8" w:rsidRPr="1664ADF1">
        <w:rPr>
          <w:rFonts w:ascii="Times New Roman" w:eastAsia="Times New Roman" w:hAnsi="Times New Roman" w:cs="Times New Roman"/>
        </w:rPr>
        <w:t xml:space="preserve">wo new </w:t>
      </w:r>
      <w:r w:rsidR="1C62F3E4" w:rsidRPr="1664ADF1">
        <w:rPr>
          <w:rFonts w:ascii="Times New Roman" w:eastAsia="Times New Roman" w:hAnsi="Times New Roman" w:cs="Times New Roman"/>
        </w:rPr>
        <w:t>features</w:t>
      </w:r>
      <w:r w:rsidR="43AB2AB8" w:rsidRPr="1664ADF1">
        <w:rPr>
          <w:rFonts w:ascii="Times New Roman" w:eastAsia="Times New Roman" w:hAnsi="Times New Roman" w:cs="Times New Roman"/>
        </w:rPr>
        <w:t xml:space="preserve"> we </w:t>
      </w:r>
      <w:r w:rsidR="78E735E2" w:rsidRPr="1664ADF1">
        <w:rPr>
          <w:rFonts w:ascii="Times New Roman" w:eastAsia="Times New Roman" w:hAnsi="Times New Roman" w:cs="Times New Roman"/>
        </w:rPr>
        <w:t>would</w:t>
      </w:r>
      <w:r w:rsidR="43AB2AB8" w:rsidRPr="1664ADF1">
        <w:rPr>
          <w:rFonts w:ascii="Times New Roman" w:eastAsia="Times New Roman" w:hAnsi="Times New Roman" w:cs="Times New Roman"/>
        </w:rPr>
        <w:t xml:space="preserve"> like to integrate </w:t>
      </w:r>
      <w:r w:rsidR="4DC2A2D3" w:rsidRPr="1664ADF1">
        <w:rPr>
          <w:rFonts w:ascii="Times New Roman" w:eastAsia="Times New Roman" w:hAnsi="Times New Roman" w:cs="Times New Roman"/>
        </w:rPr>
        <w:t xml:space="preserve">with our app </w:t>
      </w:r>
      <w:r w:rsidR="3C612E0D" w:rsidRPr="1664ADF1">
        <w:rPr>
          <w:rFonts w:ascii="Times New Roman" w:eastAsia="Times New Roman" w:hAnsi="Times New Roman" w:cs="Times New Roman"/>
        </w:rPr>
        <w:t>are</w:t>
      </w:r>
      <w:r w:rsidR="4DC2A2D3" w:rsidRPr="1664ADF1">
        <w:rPr>
          <w:rFonts w:ascii="Times New Roman" w:eastAsia="Times New Roman" w:hAnsi="Times New Roman" w:cs="Times New Roman"/>
        </w:rPr>
        <w:t xml:space="preserve"> </w:t>
      </w:r>
      <w:r w:rsidR="2FB58B06" w:rsidRPr="1664ADF1">
        <w:rPr>
          <w:rFonts w:ascii="Times New Roman" w:eastAsia="Times New Roman" w:hAnsi="Times New Roman" w:cs="Times New Roman"/>
        </w:rPr>
        <w:t>Report and Reserv</w:t>
      </w:r>
      <w:r w:rsidR="257E716E" w:rsidRPr="1664ADF1">
        <w:rPr>
          <w:rFonts w:ascii="Times New Roman" w:eastAsia="Times New Roman" w:hAnsi="Times New Roman" w:cs="Times New Roman"/>
        </w:rPr>
        <w:t>e</w:t>
      </w:r>
      <w:r w:rsidR="2FB58B06" w:rsidRPr="1664ADF1">
        <w:rPr>
          <w:rFonts w:ascii="Times New Roman" w:eastAsia="Times New Roman" w:hAnsi="Times New Roman" w:cs="Times New Roman"/>
        </w:rPr>
        <w:t xml:space="preserve"> </w:t>
      </w:r>
      <w:r w:rsidR="5CDF2EE7" w:rsidRPr="1664ADF1">
        <w:rPr>
          <w:rFonts w:ascii="Times New Roman" w:eastAsia="Times New Roman" w:hAnsi="Times New Roman" w:cs="Times New Roman"/>
        </w:rPr>
        <w:t>a</w:t>
      </w:r>
      <w:r w:rsidR="2FB58B06" w:rsidRPr="1664ADF1">
        <w:rPr>
          <w:rFonts w:ascii="Times New Roman" w:eastAsia="Times New Roman" w:hAnsi="Times New Roman" w:cs="Times New Roman"/>
        </w:rPr>
        <w:t xml:space="preserve"> </w:t>
      </w:r>
      <w:r w:rsidR="47F66A04" w:rsidRPr="1664ADF1">
        <w:rPr>
          <w:rFonts w:ascii="Times New Roman" w:eastAsia="Times New Roman" w:hAnsi="Times New Roman" w:cs="Times New Roman"/>
        </w:rPr>
        <w:t>S</w:t>
      </w:r>
      <w:r w:rsidR="2FB58B06" w:rsidRPr="1664ADF1">
        <w:rPr>
          <w:rFonts w:ascii="Times New Roman" w:eastAsia="Times New Roman" w:hAnsi="Times New Roman" w:cs="Times New Roman"/>
        </w:rPr>
        <w:t xml:space="preserve">pot. </w:t>
      </w:r>
      <w:r w:rsidR="159DB321" w:rsidRPr="1664ADF1">
        <w:rPr>
          <w:rFonts w:ascii="Times New Roman" w:eastAsia="Times New Roman" w:hAnsi="Times New Roman" w:cs="Times New Roman"/>
        </w:rPr>
        <w:t xml:space="preserve"> </w:t>
      </w:r>
      <w:r w:rsidR="56780A23" w:rsidRPr="1664ADF1">
        <w:rPr>
          <w:rFonts w:ascii="Times New Roman" w:eastAsia="Times New Roman" w:hAnsi="Times New Roman" w:cs="Times New Roman"/>
        </w:rPr>
        <w:t>Students</w:t>
      </w:r>
      <w:r w:rsidR="14254E4C" w:rsidRPr="1664ADF1">
        <w:rPr>
          <w:rFonts w:ascii="Times New Roman" w:eastAsia="Times New Roman" w:hAnsi="Times New Roman" w:cs="Times New Roman"/>
        </w:rPr>
        <w:t xml:space="preserve"> </w:t>
      </w:r>
      <w:r w:rsidR="5EECDF23" w:rsidRPr="1664ADF1">
        <w:rPr>
          <w:rFonts w:ascii="Times New Roman" w:eastAsia="Times New Roman" w:hAnsi="Times New Roman" w:cs="Times New Roman"/>
        </w:rPr>
        <w:t xml:space="preserve">can </w:t>
      </w:r>
      <w:r w:rsidR="5BFA85DA" w:rsidRPr="1664ADF1">
        <w:rPr>
          <w:rFonts w:ascii="Times New Roman" w:eastAsia="Times New Roman" w:hAnsi="Times New Roman" w:cs="Times New Roman"/>
        </w:rPr>
        <w:t>request</w:t>
      </w:r>
      <w:r w:rsidR="5EECDF23" w:rsidRPr="1664ADF1">
        <w:rPr>
          <w:rFonts w:ascii="Times New Roman" w:eastAsia="Times New Roman" w:hAnsi="Times New Roman" w:cs="Times New Roman"/>
        </w:rPr>
        <w:t xml:space="preserve"> help</w:t>
      </w:r>
      <w:r w:rsidR="2D08CA14" w:rsidRPr="1664ADF1">
        <w:rPr>
          <w:rFonts w:ascii="Times New Roman" w:eastAsia="Times New Roman" w:hAnsi="Times New Roman" w:cs="Times New Roman"/>
        </w:rPr>
        <w:t xml:space="preserve"> with car troubles</w:t>
      </w:r>
      <w:r w:rsidR="5EECDF23" w:rsidRPr="1664ADF1">
        <w:rPr>
          <w:rFonts w:ascii="Times New Roman" w:eastAsia="Times New Roman" w:hAnsi="Times New Roman" w:cs="Times New Roman"/>
        </w:rPr>
        <w:t xml:space="preserve"> and </w:t>
      </w:r>
      <w:r w:rsidR="21B7C17C" w:rsidRPr="1664ADF1">
        <w:rPr>
          <w:rFonts w:ascii="Times New Roman" w:eastAsia="Times New Roman" w:hAnsi="Times New Roman" w:cs="Times New Roman"/>
        </w:rPr>
        <w:t>report suspicious activity</w:t>
      </w:r>
      <w:r w:rsidR="73E9B5B0" w:rsidRPr="1664ADF1">
        <w:rPr>
          <w:rFonts w:ascii="Times New Roman" w:eastAsia="Times New Roman" w:hAnsi="Times New Roman" w:cs="Times New Roman"/>
        </w:rPr>
        <w:t xml:space="preserve"> along with getting insights</w:t>
      </w:r>
      <w:r w:rsidR="59260CB3" w:rsidRPr="1664ADF1">
        <w:rPr>
          <w:rFonts w:ascii="Times New Roman" w:eastAsia="Times New Roman" w:hAnsi="Times New Roman" w:cs="Times New Roman"/>
        </w:rPr>
        <w:t xml:space="preserve"> on</w:t>
      </w:r>
      <w:r w:rsidR="5D371974" w:rsidRPr="1664ADF1">
        <w:rPr>
          <w:rFonts w:ascii="Times New Roman" w:eastAsia="Times New Roman" w:hAnsi="Times New Roman" w:cs="Times New Roman"/>
        </w:rPr>
        <w:t xml:space="preserve"> </w:t>
      </w:r>
      <w:r w:rsidR="754BB756" w:rsidRPr="1664ADF1">
        <w:rPr>
          <w:rFonts w:ascii="Times New Roman" w:eastAsia="Times New Roman" w:hAnsi="Times New Roman" w:cs="Times New Roman"/>
        </w:rPr>
        <w:t>how to further improve</w:t>
      </w:r>
      <w:r w:rsidR="21B7C17C" w:rsidRPr="1664ADF1">
        <w:rPr>
          <w:rFonts w:ascii="Times New Roman" w:eastAsia="Times New Roman" w:hAnsi="Times New Roman" w:cs="Times New Roman"/>
        </w:rPr>
        <w:t xml:space="preserve">. </w:t>
      </w:r>
      <w:r w:rsidR="60B5CD1E" w:rsidRPr="1664ADF1">
        <w:rPr>
          <w:rFonts w:ascii="Times New Roman" w:eastAsia="Times New Roman" w:hAnsi="Times New Roman" w:cs="Times New Roman"/>
        </w:rPr>
        <w:t>Now</w:t>
      </w:r>
      <w:r w:rsidR="790CD39E" w:rsidRPr="1664ADF1">
        <w:rPr>
          <w:rFonts w:ascii="Times New Roman" w:eastAsia="Times New Roman" w:hAnsi="Times New Roman" w:cs="Times New Roman"/>
        </w:rPr>
        <w:t>,</w:t>
      </w:r>
      <w:r w:rsidR="60B5CD1E" w:rsidRPr="1664ADF1">
        <w:rPr>
          <w:rFonts w:ascii="Times New Roman" w:eastAsia="Times New Roman" w:hAnsi="Times New Roman" w:cs="Times New Roman"/>
        </w:rPr>
        <w:t xml:space="preserve"> </w:t>
      </w:r>
      <w:proofErr w:type="gramStart"/>
      <w:r w:rsidR="60B5CD1E" w:rsidRPr="1664ADF1">
        <w:rPr>
          <w:rFonts w:ascii="Times New Roman" w:eastAsia="Times New Roman" w:hAnsi="Times New Roman" w:cs="Times New Roman"/>
        </w:rPr>
        <w:t>Reserv</w:t>
      </w:r>
      <w:r w:rsidR="20626731" w:rsidRPr="1664ADF1">
        <w:rPr>
          <w:rFonts w:ascii="Times New Roman" w:eastAsia="Times New Roman" w:hAnsi="Times New Roman" w:cs="Times New Roman"/>
        </w:rPr>
        <w:t>e</w:t>
      </w:r>
      <w:proofErr w:type="gramEnd"/>
      <w:r w:rsidR="60B5CD1E" w:rsidRPr="1664ADF1">
        <w:rPr>
          <w:rFonts w:ascii="Times New Roman" w:eastAsia="Times New Roman" w:hAnsi="Times New Roman" w:cs="Times New Roman"/>
        </w:rPr>
        <w:t xml:space="preserve"> a </w:t>
      </w:r>
      <w:r w:rsidR="61567D38" w:rsidRPr="1664ADF1">
        <w:rPr>
          <w:rFonts w:ascii="Times New Roman" w:eastAsia="Times New Roman" w:hAnsi="Times New Roman" w:cs="Times New Roman"/>
        </w:rPr>
        <w:t>S</w:t>
      </w:r>
      <w:r w:rsidR="60B5CD1E" w:rsidRPr="1664ADF1">
        <w:rPr>
          <w:rFonts w:ascii="Times New Roman" w:eastAsia="Times New Roman" w:hAnsi="Times New Roman" w:cs="Times New Roman"/>
        </w:rPr>
        <w:t xml:space="preserve">pot could be experimental </w:t>
      </w:r>
      <w:r w:rsidR="2997FE4C" w:rsidRPr="1664ADF1">
        <w:rPr>
          <w:rFonts w:ascii="Times New Roman" w:eastAsia="Times New Roman" w:hAnsi="Times New Roman" w:cs="Times New Roman"/>
        </w:rPr>
        <w:t xml:space="preserve">as </w:t>
      </w:r>
      <w:r w:rsidR="1F89C31C" w:rsidRPr="1664ADF1">
        <w:rPr>
          <w:rFonts w:ascii="Times New Roman" w:eastAsia="Times New Roman" w:hAnsi="Times New Roman" w:cs="Times New Roman"/>
        </w:rPr>
        <w:t>l</w:t>
      </w:r>
      <w:r w:rsidR="67CC1928" w:rsidRPr="1664ADF1">
        <w:rPr>
          <w:rFonts w:ascii="Times New Roman" w:eastAsia="Times New Roman" w:hAnsi="Times New Roman" w:cs="Times New Roman"/>
        </w:rPr>
        <w:t>ots are not at full use</w:t>
      </w:r>
      <w:r w:rsidR="2B626B53" w:rsidRPr="1664ADF1">
        <w:rPr>
          <w:rFonts w:ascii="Times New Roman" w:eastAsia="Times New Roman" w:hAnsi="Times New Roman" w:cs="Times New Roman"/>
        </w:rPr>
        <w:t xml:space="preserve"> but</w:t>
      </w:r>
      <w:r w:rsidR="57A72FF8" w:rsidRPr="1664ADF1">
        <w:rPr>
          <w:rFonts w:ascii="Times New Roman" w:eastAsia="Times New Roman" w:hAnsi="Times New Roman" w:cs="Times New Roman"/>
        </w:rPr>
        <w:t xml:space="preserve"> with the right data </w:t>
      </w:r>
      <w:r w:rsidR="129C9D1B" w:rsidRPr="1664ADF1">
        <w:rPr>
          <w:rFonts w:ascii="Times New Roman" w:eastAsia="Times New Roman" w:hAnsi="Times New Roman" w:cs="Times New Roman"/>
        </w:rPr>
        <w:t>we will know where to implement this feature.</w:t>
      </w:r>
      <w:r w:rsidR="6E8EA694" w:rsidRPr="1664ADF1">
        <w:rPr>
          <w:rFonts w:ascii="Times New Roman" w:eastAsia="Times New Roman" w:hAnsi="Times New Roman" w:cs="Times New Roman"/>
        </w:rPr>
        <w:t xml:space="preserve"> </w:t>
      </w:r>
      <w:r w:rsidR="44DA3796" w:rsidRPr="1664ADF1">
        <w:rPr>
          <w:rFonts w:ascii="Times New Roman" w:eastAsia="Times New Roman" w:hAnsi="Times New Roman" w:cs="Times New Roman"/>
        </w:rPr>
        <w:t>Nevertheless,</w:t>
      </w:r>
      <w:r w:rsidR="2E3BE7E7" w:rsidRPr="1664ADF1">
        <w:rPr>
          <w:rFonts w:ascii="Times New Roman" w:eastAsia="Times New Roman" w:hAnsi="Times New Roman" w:cs="Times New Roman"/>
        </w:rPr>
        <w:t xml:space="preserve"> </w:t>
      </w:r>
      <w:r w:rsidR="504A71B5" w:rsidRPr="1664ADF1">
        <w:rPr>
          <w:rFonts w:ascii="Times New Roman" w:eastAsia="Times New Roman" w:hAnsi="Times New Roman" w:cs="Times New Roman"/>
        </w:rPr>
        <w:t>Figure 3</w:t>
      </w:r>
      <w:r w:rsidR="2E3BE7E7" w:rsidRPr="1664ADF1">
        <w:rPr>
          <w:rFonts w:ascii="Times New Roman" w:eastAsia="Times New Roman" w:hAnsi="Times New Roman" w:cs="Times New Roman"/>
        </w:rPr>
        <w:t xml:space="preserve"> represents </w:t>
      </w:r>
      <w:r w:rsidR="50A51886" w:rsidRPr="1664ADF1">
        <w:rPr>
          <w:rFonts w:ascii="Times New Roman" w:eastAsia="Times New Roman" w:hAnsi="Times New Roman" w:cs="Times New Roman"/>
        </w:rPr>
        <w:t xml:space="preserve">how the </w:t>
      </w:r>
      <w:proofErr w:type="spellStart"/>
      <w:r w:rsidR="7B666DEF" w:rsidRPr="1664ADF1">
        <w:rPr>
          <w:rFonts w:ascii="Times New Roman" w:eastAsia="Times New Roman" w:hAnsi="Times New Roman" w:cs="Times New Roman"/>
        </w:rPr>
        <w:t>P</w:t>
      </w:r>
      <w:r w:rsidR="50A51886" w:rsidRPr="1664ADF1">
        <w:rPr>
          <w:rFonts w:ascii="Times New Roman" w:eastAsia="Times New Roman" w:hAnsi="Times New Roman" w:cs="Times New Roman"/>
        </w:rPr>
        <w:t>arklio</w:t>
      </w:r>
      <w:proofErr w:type="spellEnd"/>
      <w:r w:rsidR="50A51886" w:rsidRPr="1664ADF1">
        <w:rPr>
          <w:rFonts w:ascii="Times New Roman" w:eastAsia="Times New Roman" w:hAnsi="Times New Roman" w:cs="Times New Roman"/>
        </w:rPr>
        <w:t xml:space="preserve"> syste</w:t>
      </w:r>
      <w:r w:rsidR="504A71B5" w:rsidRPr="1664ADF1">
        <w:rPr>
          <w:rFonts w:ascii="Times New Roman" w:eastAsia="Times New Roman" w:hAnsi="Times New Roman" w:cs="Times New Roman"/>
        </w:rPr>
        <w:t xml:space="preserve">m will work within our open lots </w:t>
      </w:r>
      <w:r w:rsidR="5ACFC081" w:rsidRPr="1664ADF1">
        <w:rPr>
          <w:rFonts w:ascii="Times New Roman" w:eastAsia="Times New Roman" w:hAnsi="Times New Roman" w:cs="Times New Roman"/>
        </w:rPr>
        <w:t>alongside</w:t>
      </w:r>
      <w:r w:rsidR="7E259E59" w:rsidRPr="1664ADF1">
        <w:rPr>
          <w:rFonts w:ascii="Times New Roman" w:eastAsia="Times New Roman" w:hAnsi="Times New Roman" w:cs="Times New Roman"/>
        </w:rPr>
        <w:t xml:space="preserve"> </w:t>
      </w:r>
      <w:r w:rsidR="2C5275EF" w:rsidRPr="1664ADF1">
        <w:rPr>
          <w:rFonts w:ascii="Times New Roman" w:eastAsia="Times New Roman" w:hAnsi="Times New Roman" w:cs="Times New Roman"/>
        </w:rPr>
        <w:t xml:space="preserve">having a </w:t>
      </w:r>
      <w:r w:rsidR="637DB16C" w:rsidRPr="1664ADF1">
        <w:rPr>
          <w:rFonts w:ascii="Times New Roman" w:eastAsia="Times New Roman" w:hAnsi="Times New Roman" w:cs="Times New Roman"/>
        </w:rPr>
        <w:t>Storage system for plates that pass and aren’t supposed to be there</w:t>
      </w:r>
      <w:r w:rsidR="5ACFC081" w:rsidRPr="1664ADF1">
        <w:rPr>
          <w:rFonts w:ascii="Times New Roman" w:eastAsia="Times New Roman" w:hAnsi="Times New Roman" w:cs="Times New Roman"/>
        </w:rPr>
        <w:t xml:space="preserve"> </w:t>
      </w:r>
      <w:r w:rsidR="7642116F" w:rsidRPr="1664ADF1">
        <w:rPr>
          <w:rFonts w:ascii="Times New Roman" w:eastAsia="Times New Roman" w:hAnsi="Times New Roman" w:cs="Times New Roman"/>
        </w:rPr>
        <w:t>as suggested</w:t>
      </w:r>
      <w:r w:rsidR="110180B8" w:rsidRPr="1664ADF1">
        <w:rPr>
          <w:rFonts w:ascii="Times New Roman" w:eastAsia="Times New Roman" w:hAnsi="Times New Roman" w:cs="Times New Roman"/>
        </w:rPr>
        <w:t xml:space="preserve"> by </w:t>
      </w:r>
      <w:proofErr w:type="spellStart"/>
      <w:r w:rsidR="110180B8" w:rsidRPr="1664ADF1">
        <w:rPr>
          <w:rFonts w:ascii="Times New Roman" w:eastAsia="Times New Roman" w:hAnsi="Times New Roman" w:cs="Times New Roman"/>
        </w:rPr>
        <w:t>Parklio</w:t>
      </w:r>
      <w:proofErr w:type="spellEnd"/>
      <w:r w:rsidR="18A06D7F" w:rsidRPr="1664ADF1">
        <w:rPr>
          <w:rFonts w:ascii="Times New Roman" w:eastAsia="Times New Roman" w:hAnsi="Times New Roman" w:cs="Times New Roman"/>
        </w:rPr>
        <w:t xml:space="preserve">. </w:t>
      </w:r>
      <w:r w:rsidR="23D5EFDE" w:rsidRPr="1664ADF1">
        <w:rPr>
          <w:rFonts w:ascii="Times New Roman" w:eastAsia="Times New Roman" w:hAnsi="Times New Roman" w:cs="Times New Roman"/>
        </w:rPr>
        <w:t xml:space="preserve">Hence </w:t>
      </w:r>
      <w:r w:rsidR="0DB1309D" w:rsidRPr="1664ADF1">
        <w:rPr>
          <w:rFonts w:ascii="Times New Roman" w:eastAsia="Times New Roman" w:hAnsi="Times New Roman" w:cs="Times New Roman"/>
        </w:rPr>
        <w:t xml:space="preserve">ticketing </w:t>
      </w:r>
      <w:r w:rsidR="4DF40FD1" w:rsidRPr="1664ADF1">
        <w:rPr>
          <w:rFonts w:ascii="Times New Roman" w:eastAsia="Times New Roman" w:hAnsi="Times New Roman" w:cs="Times New Roman"/>
        </w:rPr>
        <w:t xml:space="preserve">or upgrade pass </w:t>
      </w:r>
      <w:r w:rsidR="110180B8" w:rsidRPr="1664ADF1">
        <w:rPr>
          <w:rFonts w:ascii="Times New Roman" w:eastAsia="Times New Roman" w:hAnsi="Times New Roman" w:cs="Times New Roman"/>
        </w:rPr>
        <w:t xml:space="preserve">for students. </w:t>
      </w:r>
      <w:r w:rsidR="7F574750" w:rsidRPr="1664ADF1">
        <w:rPr>
          <w:rFonts w:ascii="Times New Roman" w:eastAsia="Times New Roman" w:hAnsi="Times New Roman" w:cs="Times New Roman"/>
        </w:rPr>
        <w:t xml:space="preserve">Along with Figure 3, Figure 4 depicts how these systems connect inside our systems utilizing </w:t>
      </w:r>
      <w:proofErr w:type="spellStart"/>
      <w:r w:rsidR="7F574750" w:rsidRPr="1664ADF1">
        <w:rPr>
          <w:rFonts w:ascii="Times New Roman" w:eastAsia="Times New Roman" w:hAnsi="Times New Roman" w:cs="Times New Roman"/>
        </w:rPr>
        <w:t>Parklio</w:t>
      </w:r>
      <w:proofErr w:type="spellEnd"/>
      <w:r w:rsidR="7F574750" w:rsidRPr="1664ADF1">
        <w:rPr>
          <w:rFonts w:ascii="Times New Roman" w:eastAsia="Times New Roman" w:hAnsi="Times New Roman" w:cs="Times New Roman"/>
        </w:rPr>
        <w:t xml:space="preserve"> API, with </w:t>
      </w:r>
      <w:proofErr w:type="spellStart"/>
      <w:r w:rsidR="7F574750" w:rsidRPr="1664ADF1">
        <w:rPr>
          <w:rFonts w:ascii="Times New Roman" w:eastAsia="Times New Roman" w:hAnsi="Times New Roman" w:cs="Times New Roman"/>
        </w:rPr>
        <w:t>Parklio</w:t>
      </w:r>
      <w:proofErr w:type="spellEnd"/>
      <w:r w:rsidR="7F574750" w:rsidRPr="1664ADF1">
        <w:rPr>
          <w:rFonts w:ascii="Times New Roman" w:eastAsia="Times New Roman" w:hAnsi="Times New Roman" w:cs="Times New Roman"/>
        </w:rPr>
        <w:t xml:space="preserve"> gateway</w:t>
      </w:r>
      <w:r w:rsidR="41ABC330" w:rsidRPr="1664ADF1">
        <w:rPr>
          <w:rFonts w:ascii="Times New Roman" w:eastAsia="Times New Roman" w:hAnsi="Times New Roman" w:cs="Times New Roman"/>
        </w:rPr>
        <w:t xml:space="preserve"> provided</w:t>
      </w:r>
      <w:r w:rsidR="1D525E77" w:rsidRPr="1664ADF1">
        <w:rPr>
          <w:rFonts w:ascii="Times New Roman" w:eastAsia="Times New Roman" w:hAnsi="Times New Roman" w:cs="Times New Roman"/>
        </w:rPr>
        <w:t xml:space="preserve"> one single gateway</w:t>
      </w:r>
      <w:r w:rsidR="7F574750" w:rsidRPr="1664ADF1">
        <w:rPr>
          <w:rFonts w:ascii="Times New Roman" w:eastAsia="Times New Roman" w:hAnsi="Times New Roman" w:cs="Times New Roman"/>
        </w:rPr>
        <w:t xml:space="preserve"> handling a maximum of twenty components and continually verifying status. </w:t>
      </w:r>
    </w:p>
    <w:p w14:paraId="1E5C90D0" w14:textId="0818813D" w:rsidR="50091227" w:rsidRDefault="50091227" w:rsidP="50091227">
      <w:pPr>
        <w:spacing w:line="360" w:lineRule="auto"/>
        <w:ind w:left="360" w:firstLine="360"/>
        <w:rPr>
          <w:rFonts w:ascii="Times New Roman" w:eastAsia="Times New Roman" w:hAnsi="Times New Roman" w:cs="Times New Roman"/>
        </w:rPr>
      </w:pPr>
    </w:p>
    <w:p w14:paraId="2F34A2F2" w14:textId="1A865AD2" w:rsidR="00E31B30" w:rsidRPr="00935328" w:rsidRDefault="00F5604D" w:rsidP="00935328">
      <w:pPr>
        <w:pStyle w:val="ListParagraph"/>
        <w:numPr>
          <w:ilvl w:val="0"/>
          <w:numId w:val="20"/>
        </w:numPr>
        <w:spacing w:line="360" w:lineRule="auto"/>
        <w:rPr>
          <w:rFonts w:ascii="Times New Roman" w:eastAsia="Times New Roman" w:hAnsi="Times New Roman" w:cs="Times New Roman"/>
          <w:caps/>
          <w:color w:val="007789" w:themeColor="accent1" w:themeShade="BF"/>
        </w:rPr>
      </w:pPr>
      <w:r>
        <w:rPr>
          <w:noProof/>
        </w:rPr>
        <w:drawing>
          <wp:inline distT="0" distB="0" distL="0" distR="0" wp14:anchorId="2F56EAA7" wp14:editId="5BA30439">
            <wp:extent cx="5462297" cy="1408176"/>
            <wp:effectExtent l="0" t="0" r="5080" b="1905"/>
            <wp:docPr id="2097386319" name="Picture 20973863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3863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3494" cy="1413640"/>
                    </a:xfrm>
                    <a:prstGeom prst="rect">
                      <a:avLst/>
                    </a:prstGeom>
                  </pic:spPr>
                </pic:pic>
              </a:graphicData>
            </a:graphic>
          </wp:inline>
        </w:drawing>
      </w:r>
    </w:p>
    <w:p w14:paraId="0CCCE05D" w14:textId="09B964F0" w:rsidR="00E31B30" w:rsidRPr="00935328" w:rsidRDefault="00DA0A27" w:rsidP="00935328">
      <w:pPr>
        <w:pStyle w:val="ListParagraph"/>
        <w:numPr>
          <w:ilvl w:val="0"/>
          <w:numId w:val="20"/>
        </w:numPr>
        <w:spacing w:line="360" w:lineRule="auto"/>
        <w:rPr>
          <w:rFonts w:ascii="Times New Roman" w:eastAsia="Times New Roman" w:hAnsi="Times New Roman" w:cs="Times New Roman"/>
          <w:caps/>
          <w:color w:val="007789" w:themeColor="accent1" w:themeShade="BF"/>
        </w:rPr>
      </w:pPr>
      <w:r>
        <w:rPr>
          <w:noProof/>
        </w:rPr>
        <w:lastRenderedPageBreak/>
        <w:drawing>
          <wp:inline distT="0" distB="0" distL="0" distR="0" wp14:anchorId="28620FD3" wp14:editId="2B563064">
            <wp:extent cx="4492421" cy="3150454"/>
            <wp:effectExtent l="0" t="0" r="3810" b="0"/>
            <wp:docPr id="1773652913" name="Picture 177365291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652913"/>
                    <pic:cNvPicPr/>
                  </pic:nvPicPr>
                  <pic:blipFill>
                    <a:blip r:embed="rId21">
                      <a:extLst>
                        <a:ext uri="{28A0092B-C50C-407E-A947-70E740481C1C}">
                          <a14:useLocalDpi xmlns:a14="http://schemas.microsoft.com/office/drawing/2010/main" val="0"/>
                        </a:ext>
                      </a:extLst>
                    </a:blip>
                    <a:stretch>
                      <a:fillRect/>
                    </a:stretch>
                  </pic:blipFill>
                  <pic:spPr>
                    <a:xfrm>
                      <a:off x="0" y="0"/>
                      <a:ext cx="4492421" cy="3150454"/>
                    </a:xfrm>
                    <a:prstGeom prst="rect">
                      <a:avLst/>
                    </a:prstGeom>
                  </pic:spPr>
                </pic:pic>
              </a:graphicData>
            </a:graphic>
          </wp:inline>
        </w:drawing>
      </w:r>
    </w:p>
    <w:p w14:paraId="6CD92E2B" w14:textId="1BF5B751" w:rsidR="1664ADF1" w:rsidRDefault="1664ADF1" w:rsidP="1664ADF1">
      <w:pPr>
        <w:ind w:firstLine="720"/>
        <w:rPr>
          <w:rFonts w:ascii="Times New Roman" w:hAnsi="Times New Roman" w:cs="Times New Roman"/>
        </w:rPr>
      </w:pPr>
    </w:p>
    <w:p w14:paraId="5300B065" w14:textId="03D6B2F3" w:rsidR="00284A48" w:rsidRPr="00284A48" w:rsidRDefault="2F3C5929" w:rsidP="1664ADF1">
      <w:pPr>
        <w:ind w:firstLine="720"/>
        <w:rPr>
          <w:rFonts w:ascii="Times New Roman" w:hAnsi="Times New Roman" w:cs="Times New Roman"/>
        </w:rPr>
      </w:pPr>
      <w:r w:rsidRPr="1664ADF1">
        <w:rPr>
          <w:rFonts w:ascii="Times New Roman" w:hAnsi="Times New Roman" w:cs="Times New Roman"/>
        </w:rPr>
        <w:t>Now for the case of</w:t>
      </w:r>
      <w:r w:rsidR="74551B51" w:rsidRPr="1664ADF1">
        <w:rPr>
          <w:rFonts w:ascii="Times New Roman" w:hAnsi="Times New Roman" w:cs="Times New Roman"/>
        </w:rPr>
        <w:t xml:space="preserve"> </w:t>
      </w:r>
      <w:r w:rsidR="3846D92F" w:rsidRPr="1664ADF1">
        <w:rPr>
          <w:rFonts w:ascii="Times New Roman" w:hAnsi="Times New Roman" w:cs="Times New Roman"/>
        </w:rPr>
        <w:t>g</w:t>
      </w:r>
      <w:r w:rsidR="74551B51" w:rsidRPr="1664ADF1">
        <w:rPr>
          <w:rFonts w:ascii="Times New Roman" w:hAnsi="Times New Roman" w:cs="Times New Roman"/>
        </w:rPr>
        <w:t xml:space="preserve">uests </w:t>
      </w:r>
      <w:r w:rsidR="5E1264AE" w:rsidRPr="1664ADF1">
        <w:rPr>
          <w:rFonts w:ascii="Times New Roman" w:hAnsi="Times New Roman" w:cs="Times New Roman"/>
        </w:rPr>
        <w:t xml:space="preserve">we </w:t>
      </w:r>
      <w:r w:rsidR="13C0283E" w:rsidRPr="1664ADF1">
        <w:rPr>
          <w:rFonts w:ascii="Times New Roman" w:hAnsi="Times New Roman" w:cs="Times New Roman"/>
        </w:rPr>
        <w:t>would</w:t>
      </w:r>
      <w:r w:rsidR="5E1264AE" w:rsidRPr="1664ADF1">
        <w:rPr>
          <w:rFonts w:ascii="Times New Roman" w:hAnsi="Times New Roman" w:cs="Times New Roman"/>
        </w:rPr>
        <w:t xml:space="preserve"> like to set a </w:t>
      </w:r>
      <w:r w:rsidR="47CC0E74" w:rsidRPr="1664ADF1">
        <w:rPr>
          <w:rFonts w:ascii="Times New Roman" w:hAnsi="Times New Roman" w:cs="Times New Roman"/>
        </w:rPr>
        <w:t>side option</w:t>
      </w:r>
      <w:r w:rsidR="3846D92F" w:rsidRPr="1664ADF1">
        <w:rPr>
          <w:rFonts w:ascii="Times New Roman" w:hAnsi="Times New Roman" w:cs="Times New Roman"/>
        </w:rPr>
        <w:t xml:space="preserve"> for </w:t>
      </w:r>
      <w:r w:rsidR="07F5A025" w:rsidRPr="1664ADF1">
        <w:rPr>
          <w:rFonts w:ascii="Times New Roman" w:hAnsi="Times New Roman" w:cs="Times New Roman"/>
        </w:rPr>
        <w:t>users to enter</w:t>
      </w:r>
      <w:r w:rsidR="5594497E" w:rsidRPr="1664ADF1">
        <w:rPr>
          <w:rFonts w:ascii="Times New Roman" w:hAnsi="Times New Roman" w:cs="Times New Roman"/>
        </w:rPr>
        <w:t xml:space="preserve">. Unlike figure 2 </w:t>
      </w:r>
      <w:r w:rsidR="5853B57E" w:rsidRPr="1664ADF1">
        <w:rPr>
          <w:rFonts w:ascii="Times New Roman" w:hAnsi="Times New Roman" w:cs="Times New Roman"/>
        </w:rPr>
        <w:t xml:space="preserve">a </w:t>
      </w:r>
      <w:r w:rsidR="08973B35" w:rsidRPr="1664ADF1">
        <w:rPr>
          <w:rFonts w:ascii="Times New Roman" w:hAnsi="Times New Roman" w:cs="Times New Roman"/>
        </w:rPr>
        <w:t>guest</w:t>
      </w:r>
      <w:r w:rsidR="5853B57E" w:rsidRPr="1664ADF1">
        <w:rPr>
          <w:rFonts w:ascii="Times New Roman" w:hAnsi="Times New Roman" w:cs="Times New Roman"/>
        </w:rPr>
        <w:t xml:space="preserve"> doesn’t </w:t>
      </w:r>
      <w:r w:rsidR="0B17B9D7" w:rsidRPr="1664ADF1">
        <w:rPr>
          <w:rFonts w:ascii="Times New Roman" w:hAnsi="Times New Roman" w:cs="Times New Roman"/>
        </w:rPr>
        <w:t>obtain a</w:t>
      </w:r>
      <w:r w:rsidR="5853B57E" w:rsidRPr="1664ADF1">
        <w:rPr>
          <w:rFonts w:ascii="Times New Roman" w:hAnsi="Times New Roman" w:cs="Times New Roman"/>
        </w:rPr>
        <w:t xml:space="preserve"> permit invite</w:t>
      </w:r>
      <w:r w:rsidR="08973B35" w:rsidRPr="1664ADF1">
        <w:rPr>
          <w:rFonts w:ascii="Times New Roman" w:hAnsi="Times New Roman" w:cs="Times New Roman"/>
        </w:rPr>
        <w:t>.</w:t>
      </w:r>
      <w:r w:rsidR="2FC965A8" w:rsidRPr="1664ADF1">
        <w:rPr>
          <w:rFonts w:ascii="Times New Roman" w:hAnsi="Times New Roman" w:cs="Times New Roman"/>
        </w:rPr>
        <w:t xml:space="preserve"> In most cases a guest comes here</w:t>
      </w:r>
      <w:r w:rsidR="3960E58E" w:rsidRPr="1664ADF1">
        <w:rPr>
          <w:rFonts w:ascii="Times New Roman" w:hAnsi="Times New Roman" w:cs="Times New Roman"/>
        </w:rPr>
        <w:t xml:space="preserve"> to</w:t>
      </w:r>
      <w:r w:rsidR="2FC965A8" w:rsidRPr="1664ADF1">
        <w:rPr>
          <w:rFonts w:ascii="Times New Roman" w:hAnsi="Times New Roman" w:cs="Times New Roman"/>
        </w:rPr>
        <w:t xml:space="preserve"> </w:t>
      </w:r>
      <w:r w:rsidR="53B5525F" w:rsidRPr="1664ADF1">
        <w:rPr>
          <w:rFonts w:ascii="Times New Roman" w:hAnsi="Times New Roman" w:cs="Times New Roman"/>
        </w:rPr>
        <w:t>visit</w:t>
      </w:r>
      <w:r w:rsidR="3960E58E" w:rsidRPr="1664ADF1">
        <w:rPr>
          <w:rFonts w:ascii="Times New Roman" w:hAnsi="Times New Roman" w:cs="Times New Roman"/>
        </w:rPr>
        <w:t xml:space="preserve"> students</w:t>
      </w:r>
      <w:r w:rsidR="53B5525F" w:rsidRPr="1664ADF1">
        <w:rPr>
          <w:rFonts w:ascii="Times New Roman" w:hAnsi="Times New Roman" w:cs="Times New Roman"/>
        </w:rPr>
        <w:t xml:space="preserve"> or for an </w:t>
      </w:r>
      <w:r w:rsidR="330C3F9D" w:rsidRPr="1664ADF1">
        <w:rPr>
          <w:rFonts w:ascii="Times New Roman" w:hAnsi="Times New Roman" w:cs="Times New Roman"/>
        </w:rPr>
        <w:t>event,</w:t>
      </w:r>
      <w:r w:rsidR="53B5525F" w:rsidRPr="1664ADF1">
        <w:rPr>
          <w:rFonts w:ascii="Times New Roman" w:hAnsi="Times New Roman" w:cs="Times New Roman"/>
        </w:rPr>
        <w:t xml:space="preserve"> usually in the </w:t>
      </w:r>
      <w:r w:rsidR="71F016D1" w:rsidRPr="1664ADF1">
        <w:rPr>
          <w:rFonts w:ascii="Times New Roman" w:hAnsi="Times New Roman" w:cs="Times New Roman"/>
        </w:rPr>
        <w:t>evening</w:t>
      </w:r>
      <w:r w:rsidR="53B5525F" w:rsidRPr="1664ADF1">
        <w:rPr>
          <w:rFonts w:ascii="Times New Roman" w:hAnsi="Times New Roman" w:cs="Times New Roman"/>
        </w:rPr>
        <w:t xml:space="preserve"> </w:t>
      </w:r>
      <w:r w:rsidR="379E0738" w:rsidRPr="1664ADF1">
        <w:rPr>
          <w:rFonts w:ascii="Times New Roman" w:hAnsi="Times New Roman" w:cs="Times New Roman"/>
        </w:rPr>
        <w:t>when</w:t>
      </w:r>
      <w:r w:rsidR="3E865DD2" w:rsidRPr="1664ADF1">
        <w:rPr>
          <w:rFonts w:ascii="Times New Roman" w:hAnsi="Times New Roman" w:cs="Times New Roman"/>
        </w:rPr>
        <w:t xml:space="preserve"> </w:t>
      </w:r>
      <w:r w:rsidR="3960E58E" w:rsidRPr="1664ADF1">
        <w:rPr>
          <w:rFonts w:ascii="Times New Roman" w:hAnsi="Times New Roman" w:cs="Times New Roman"/>
        </w:rPr>
        <w:t>there is less traffic</w:t>
      </w:r>
      <w:r w:rsidR="296CF38D" w:rsidRPr="1664ADF1">
        <w:rPr>
          <w:rFonts w:ascii="Times New Roman" w:hAnsi="Times New Roman" w:cs="Times New Roman"/>
        </w:rPr>
        <w:t>.</w:t>
      </w:r>
      <w:r w:rsidR="08973B35" w:rsidRPr="1664ADF1">
        <w:rPr>
          <w:rFonts w:ascii="Times New Roman" w:hAnsi="Times New Roman" w:cs="Times New Roman"/>
        </w:rPr>
        <w:t xml:space="preserve"> </w:t>
      </w:r>
      <w:r w:rsidR="2EA1A3AF" w:rsidRPr="1664ADF1">
        <w:rPr>
          <w:rFonts w:ascii="Times New Roman" w:hAnsi="Times New Roman" w:cs="Times New Roman"/>
        </w:rPr>
        <w:t xml:space="preserve">In which </w:t>
      </w:r>
      <w:r w:rsidR="3F51E5D0" w:rsidRPr="1664ADF1">
        <w:rPr>
          <w:rFonts w:ascii="Times New Roman" w:hAnsi="Times New Roman" w:cs="Times New Roman"/>
        </w:rPr>
        <w:t xml:space="preserve">case they would simply sign in </w:t>
      </w:r>
      <w:r w:rsidR="214F0D4F" w:rsidRPr="1664ADF1">
        <w:rPr>
          <w:rFonts w:ascii="Times New Roman" w:hAnsi="Times New Roman" w:cs="Times New Roman"/>
        </w:rPr>
        <w:t>using simple info such as email and the</w:t>
      </w:r>
      <w:r w:rsidR="4CCEF765" w:rsidRPr="1664ADF1">
        <w:rPr>
          <w:rFonts w:ascii="Times New Roman" w:hAnsi="Times New Roman" w:cs="Times New Roman"/>
        </w:rPr>
        <w:t>ir license plate nu</w:t>
      </w:r>
      <w:r w:rsidR="0C3F94C0" w:rsidRPr="1664ADF1">
        <w:rPr>
          <w:rFonts w:ascii="Times New Roman" w:hAnsi="Times New Roman" w:cs="Times New Roman"/>
        </w:rPr>
        <w:t>mber along with their payment</w:t>
      </w:r>
      <w:r w:rsidR="32A228B2" w:rsidRPr="1664ADF1">
        <w:rPr>
          <w:rFonts w:ascii="Times New Roman" w:hAnsi="Times New Roman" w:cs="Times New Roman"/>
        </w:rPr>
        <w:t xml:space="preserve">. </w:t>
      </w:r>
      <w:r w:rsidR="312E6B49" w:rsidRPr="1664ADF1">
        <w:rPr>
          <w:rFonts w:ascii="Times New Roman" w:hAnsi="Times New Roman" w:cs="Times New Roman"/>
        </w:rPr>
        <w:t>They will first</w:t>
      </w:r>
      <w:r w:rsidR="7E8A9378" w:rsidRPr="1664ADF1">
        <w:rPr>
          <w:rFonts w:ascii="Times New Roman" w:hAnsi="Times New Roman" w:cs="Times New Roman"/>
        </w:rPr>
        <w:t xml:space="preserve"> be</w:t>
      </w:r>
      <w:r w:rsidR="312E6B49" w:rsidRPr="1664ADF1">
        <w:rPr>
          <w:rFonts w:ascii="Times New Roman" w:hAnsi="Times New Roman" w:cs="Times New Roman"/>
        </w:rPr>
        <w:t xml:space="preserve"> shown</w:t>
      </w:r>
      <w:r w:rsidR="2E8A76EF" w:rsidRPr="1664ADF1">
        <w:rPr>
          <w:rFonts w:ascii="Times New Roman" w:hAnsi="Times New Roman" w:cs="Times New Roman"/>
        </w:rPr>
        <w:t xml:space="preserve"> the parking areas they can </w:t>
      </w:r>
      <w:r w:rsidR="12F7EB6F" w:rsidRPr="1664ADF1">
        <w:rPr>
          <w:rFonts w:ascii="Times New Roman" w:hAnsi="Times New Roman" w:cs="Times New Roman"/>
        </w:rPr>
        <w:t>park in</w:t>
      </w:r>
      <w:r w:rsidR="2E8A76EF" w:rsidRPr="1664ADF1">
        <w:rPr>
          <w:rFonts w:ascii="Times New Roman" w:hAnsi="Times New Roman" w:cs="Times New Roman"/>
        </w:rPr>
        <w:t xml:space="preserve"> and what fees they could </w:t>
      </w:r>
      <w:r w:rsidR="6D4FBFD1" w:rsidRPr="1664ADF1">
        <w:rPr>
          <w:rFonts w:ascii="Times New Roman" w:hAnsi="Times New Roman" w:cs="Times New Roman"/>
        </w:rPr>
        <w:t xml:space="preserve">receive. </w:t>
      </w:r>
      <w:r w:rsidR="64190A44" w:rsidRPr="1664ADF1">
        <w:rPr>
          <w:rFonts w:ascii="Times New Roman" w:hAnsi="Times New Roman" w:cs="Times New Roman"/>
        </w:rPr>
        <w:t>However</w:t>
      </w:r>
      <w:r w:rsidR="2846998F" w:rsidRPr="1664ADF1">
        <w:rPr>
          <w:rFonts w:ascii="Times New Roman" w:hAnsi="Times New Roman" w:cs="Times New Roman"/>
        </w:rPr>
        <w:t>,</w:t>
      </w:r>
      <w:r w:rsidR="64190A44" w:rsidRPr="1664ADF1">
        <w:rPr>
          <w:rFonts w:ascii="Times New Roman" w:hAnsi="Times New Roman" w:cs="Times New Roman"/>
        </w:rPr>
        <w:t xml:space="preserve"> even before that</w:t>
      </w:r>
      <w:r w:rsidR="41A1E05C" w:rsidRPr="1664ADF1">
        <w:rPr>
          <w:rFonts w:ascii="Times New Roman" w:hAnsi="Times New Roman" w:cs="Times New Roman"/>
        </w:rPr>
        <w:t>,</w:t>
      </w:r>
      <w:r w:rsidR="64190A44" w:rsidRPr="1664ADF1">
        <w:rPr>
          <w:rFonts w:ascii="Times New Roman" w:hAnsi="Times New Roman" w:cs="Times New Roman"/>
        </w:rPr>
        <w:t xml:space="preserve"> </w:t>
      </w:r>
      <w:r w:rsidR="7E0D91B4" w:rsidRPr="1664ADF1">
        <w:rPr>
          <w:rFonts w:ascii="Times New Roman" w:hAnsi="Times New Roman" w:cs="Times New Roman"/>
        </w:rPr>
        <w:t>g</w:t>
      </w:r>
      <w:r w:rsidR="64190A44" w:rsidRPr="1664ADF1">
        <w:rPr>
          <w:rFonts w:ascii="Times New Roman" w:hAnsi="Times New Roman" w:cs="Times New Roman"/>
        </w:rPr>
        <w:t xml:space="preserve">uests will be </w:t>
      </w:r>
      <w:r w:rsidR="742C6734" w:rsidRPr="1664ADF1">
        <w:rPr>
          <w:rFonts w:ascii="Times New Roman" w:hAnsi="Times New Roman" w:cs="Times New Roman"/>
        </w:rPr>
        <w:t xml:space="preserve">able to enter </w:t>
      </w:r>
      <w:r w:rsidR="50EA5915" w:rsidRPr="1664ADF1">
        <w:rPr>
          <w:rFonts w:ascii="Times New Roman" w:hAnsi="Times New Roman" w:cs="Times New Roman"/>
        </w:rPr>
        <w:t>a</w:t>
      </w:r>
      <w:r w:rsidR="742C6734" w:rsidRPr="1664ADF1">
        <w:rPr>
          <w:rFonts w:ascii="Times New Roman" w:hAnsi="Times New Roman" w:cs="Times New Roman"/>
        </w:rPr>
        <w:t xml:space="preserve"> lot as seen in </w:t>
      </w:r>
      <w:r w:rsidR="477C912D" w:rsidRPr="1664ADF1">
        <w:rPr>
          <w:rFonts w:ascii="Times New Roman" w:hAnsi="Times New Roman" w:cs="Times New Roman"/>
        </w:rPr>
        <w:t>Figure 6</w:t>
      </w:r>
      <w:r w:rsidR="3902161F" w:rsidRPr="1664ADF1">
        <w:rPr>
          <w:rFonts w:ascii="Times New Roman" w:hAnsi="Times New Roman" w:cs="Times New Roman"/>
        </w:rPr>
        <w:t>,</w:t>
      </w:r>
      <w:r w:rsidR="477C912D" w:rsidRPr="1664ADF1">
        <w:rPr>
          <w:rFonts w:ascii="Times New Roman" w:hAnsi="Times New Roman" w:cs="Times New Roman"/>
        </w:rPr>
        <w:t xml:space="preserve"> </w:t>
      </w:r>
      <w:proofErr w:type="spellStart"/>
      <w:r w:rsidR="36273C31" w:rsidRPr="1664ADF1">
        <w:rPr>
          <w:rFonts w:ascii="Times New Roman" w:hAnsi="Times New Roman" w:cs="Times New Roman"/>
        </w:rPr>
        <w:t>Parklio</w:t>
      </w:r>
      <w:proofErr w:type="spellEnd"/>
      <w:r w:rsidR="36273C31" w:rsidRPr="1664ADF1">
        <w:rPr>
          <w:rFonts w:ascii="Times New Roman" w:hAnsi="Times New Roman" w:cs="Times New Roman"/>
        </w:rPr>
        <w:t xml:space="preserve"> will </w:t>
      </w:r>
      <w:r w:rsidR="609A6C0C" w:rsidRPr="1664ADF1">
        <w:rPr>
          <w:rFonts w:ascii="Times New Roman" w:hAnsi="Times New Roman" w:cs="Times New Roman"/>
        </w:rPr>
        <w:t xml:space="preserve">then </w:t>
      </w:r>
      <w:r w:rsidR="36273C31" w:rsidRPr="1664ADF1">
        <w:rPr>
          <w:rFonts w:ascii="Times New Roman" w:hAnsi="Times New Roman" w:cs="Times New Roman"/>
        </w:rPr>
        <w:t xml:space="preserve">capture </w:t>
      </w:r>
      <w:r w:rsidR="5AAAB007" w:rsidRPr="1664ADF1">
        <w:rPr>
          <w:rFonts w:ascii="Times New Roman" w:hAnsi="Times New Roman" w:cs="Times New Roman"/>
        </w:rPr>
        <w:t>that they have entered the lot</w:t>
      </w:r>
      <w:r w:rsidR="2AA326F3" w:rsidRPr="1664ADF1">
        <w:rPr>
          <w:rFonts w:ascii="Times New Roman" w:hAnsi="Times New Roman" w:cs="Times New Roman"/>
        </w:rPr>
        <w:t>.</w:t>
      </w:r>
    </w:p>
    <w:p w14:paraId="60AF2B97" w14:textId="10CD8B41" w:rsidR="00284A48" w:rsidRPr="00284A48" w:rsidRDefault="5E9CD7AC" w:rsidP="50091227">
      <w:pPr>
        <w:ind w:firstLine="720"/>
        <w:rPr>
          <w:rFonts w:ascii="Times New Roman" w:hAnsi="Times New Roman" w:cs="Times New Roman"/>
        </w:rPr>
      </w:pPr>
      <w:r w:rsidRPr="1664ADF1">
        <w:rPr>
          <w:rFonts w:ascii="Times New Roman" w:hAnsi="Times New Roman" w:cs="Times New Roman"/>
        </w:rPr>
        <w:t>A</w:t>
      </w:r>
      <w:r w:rsidR="4399516D" w:rsidRPr="1664ADF1">
        <w:rPr>
          <w:rFonts w:ascii="Times New Roman" w:hAnsi="Times New Roman" w:cs="Times New Roman"/>
        </w:rPr>
        <w:t xml:space="preserve">long with that </w:t>
      </w:r>
      <w:r w:rsidR="1A0A524E" w:rsidRPr="1664ADF1">
        <w:rPr>
          <w:rFonts w:ascii="Times New Roman" w:hAnsi="Times New Roman" w:cs="Times New Roman"/>
        </w:rPr>
        <w:t>guests</w:t>
      </w:r>
      <w:r w:rsidR="4399516D" w:rsidRPr="1664ADF1">
        <w:rPr>
          <w:rFonts w:ascii="Times New Roman" w:hAnsi="Times New Roman" w:cs="Times New Roman"/>
        </w:rPr>
        <w:t xml:space="preserve"> will be given </w:t>
      </w:r>
      <w:r w:rsidR="4146B8EB" w:rsidRPr="1664ADF1">
        <w:rPr>
          <w:rFonts w:ascii="Times New Roman" w:hAnsi="Times New Roman" w:cs="Times New Roman"/>
        </w:rPr>
        <w:t>1</w:t>
      </w:r>
      <w:r w:rsidR="4A821897" w:rsidRPr="1664ADF1">
        <w:rPr>
          <w:rFonts w:ascii="Times New Roman" w:hAnsi="Times New Roman" w:cs="Times New Roman"/>
        </w:rPr>
        <w:t>0 minutes to c</w:t>
      </w:r>
      <w:r w:rsidR="441990F6" w:rsidRPr="1664ADF1">
        <w:rPr>
          <w:rFonts w:ascii="Times New Roman" w:hAnsi="Times New Roman" w:cs="Times New Roman"/>
        </w:rPr>
        <w:t xml:space="preserve">omplete </w:t>
      </w:r>
      <w:r w:rsidR="1FEBA97D" w:rsidRPr="1664ADF1">
        <w:rPr>
          <w:rFonts w:ascii="Times New Roman" w:hAnsi="Times New Roman" w:cs="Times New Roman"/>
        </w:rPr>
        <w:t xml:space="preserve">the </w:t>
      </w:r>
      <w:r w:rsidR="68D9437A" w:rsidRPr="1664ADF1">
        <w:rPr>
          <w:rFonts w:ascii="Times New Roman" w:hAnsi="Times New Roman" w:cs="Times New Roman"/>
        </w:rPr>
        <w:t>transaction,</w:t>
      </w:r>
      <w:r w:rsidR="441990F6" w:rsidRPr="1664ADF1">
        <w:rPr>
          <w:rFonts w:ascii="Times New Roman" w:hAnsi="Times New Roman" w:cs="Times New Roman"/>
        </w:rPr>
        <w:t xml:space="preserve"> </w:t>
      </w:r>
      <w:r w:rsidR="310A325B" w:rsidRPr="1664ADF1">
        <w:rPr>
          <w:rFonts w:ascii="Times New Roman" w:hAnsi="Times New Roman" w:cs="Times New Roman"/>
        </w:rPr>
        <w:t>or</w:t>
      </w:r>
      <w:r w:rsidR="21ADF54F" w:rsidRPr="1664ADF1">
        <w:rPr>
          <w:rFonts w:ascii="Times New Roman" w:hAnsi="Times New Roman" w:cs="Times New Roman"/>
        </w:rPr>
        <w:t xml:space="preserve"> they will be given a citation </w:t>
      </w:r>
      <w:r w:rsidR="7BF5141C" w:rsidRPr="1664ADF1">
        <w:rPr>
          <w:rFonts w:ascii="Times New Roman" w:hAnsi="Times New Roman" w:cs="Times New Roman"/>
        </w:rPr>
        <w:t xml:space="preserve">by </w:t>
      </w:r>
      <w:r w:rsidR="2A2DC243" w:rsidRPr="1664ADF1">
        <w:rPr>
          <w:rFonts w:ascii="Times New Roman" w:hAnsi="Times New Roman" w:cs="Times New Roman"/>
        </w:rPr>
        <w:t>Parking representatives.</w:t>
      </w:r>
      <w:r w:rsidR="2FC965A8" w:rsidRPr="1664ADF1">
        <w:rPr>
          <w:rFonts w:ascii="Times New Roman" w:hAnsi="Times New Roman" w:cs="Times New Roman"/>
        </w:rPr>
        <w:t xml:space="preserve"> </w:t>
      </w:r>
      <w:r w:rsidR="4B455370" w:rsidRPr="1664ADF1">
        <w:rPr>
          <w:rFonts w:ascii="Times New Roman" w:hAnsi="Times New Roman" w:cs="Times New Roman"/>
        </w:rPr>
        <w:t>An</w:t>
      </w:r>
      <w:r w:rsidR="1A4D2349" w:rsidRPr="1664ADF1">
        <w:rPr>
          <w:rFonts w:ascii="Times New Roman" w:hAnsi="Times New Roman" w:cs="Times New Roman"/>
        </w:rPr>
        <w:t xml:space="preserve"> option</w:t>
      </w:r>
      <w:r w:rsidR="2A2DC243" w:rsidRPr="1664ADF1">
        <w:rPr>
          <w:rFonts w:ascii="Times New Roman" w:hAnsi="Times New Roman" w:cs="Times New Roman"/>
        </w:rPr>
        <w:t xml:space="preserve"> </w:t>
      </w:r>
      <w:r w:rsidR="1A4D2349" w:rsidRPr="1664ADF1">
        <w:rPr>
          <w:rFonts w:ascii="Times New Roman" w:hAnsi="Times New Roman" w:cs="Times New Roman"/>
        </w:rPr>
        <w:t>w</w:t>
      </w:r>
      <w:r w:rsidR="09CA8B45" w:rsidRPr="1664ADF1">
        <w:rPr>
          <w:rFonts w:ascii="Times New Roman" w:hAnsi="Times New Roman" w:cs="Times New Roman"/>
        </w:rPr>
        <w:t xml:space="preserve">ith </w:t>
      </w:r>
      <w:r w:rsidR="1E84B33C" w:rsidRPr="1664ADF1">
        <w:rPr>
          <w:rFonts w:ascii="Times New Roman" w:hAnsi="Times New Roman" w:cs="Times New Roman"/>
        </w:rPr>
        <w:t xml:space="preserve">the </w:t>
      </w:r>
      <w:proofErr w:type="spellStart"/>
      <w:r w:rsidR="09CA8B45" w:rsidRPr="1664ADF1">
        <w:rPr>
          <w:rFonts w:ascii="Times New Roman" w:hAnsi="Times New Roman" w:cs="Times New Roman"/>
        </w:rPr>
        <w:t>Parklio</w:t>
      </w:r>
      <w:proofErr w:type="spellEnd"/>
      <w:r w:rsidR="09CA8B45" w:rsidRPr="1664ADF1">
        <w:rPr>
          <w:rFonts w:ascii="Times New Roman" w:hAnsi="Times New Roman" w:cs="Times New Roman"/>
        </w:rPr>
        <w:t xml:space="preserve"> ANPR </w:t>
      </w:r>
      <w:r w:rsidR="41F974E4" w:rsidRPr="1664ADF1">
        <w:rPr>
          <w:rFonts w:ascii="Times New Roman" w:hAnsi="Times New Roman" w:cs="Times New Roman"/>
        </w:rPr>
        <w:t>and gate system</w:t>
      </w:r>
      <w:r w:rsidR="315B3DBA" w:rsidRPr="1664ADF1">
        <w:rPr>
          <w:rFonts w:ascii="Times New Roman" w:hAnsi="Times New Roman" w:cs="Times New Roman"/>
        </w:rPr>
        <w:t xml:space="preserve"> is for</w:t>
      </w:r>
      <w:r w:rsidR="41F974E4" w:rsidRPr="1664ADF1">
        <w:rPr>
          <w:rFonts w:ascii="Times New Roman" w:hAnsi="Times New Roman" w:cs="Times New Roman"/>
        </w:rPr>
        <w:t xml:space="preserve"> </w:t>
      </w:r>
      <w:r w:rsidR="5A1C103A" w:rsidRPr="1664ADF1">
        <w:rPr>
          <w:rFonts w:ascii="Times New Roman" w:hAnsi="Times New Roman" w:cs="Times New Roman"/>
        </w:rPr>
        <w:t xml:space="preserve">those who </w:t>
      </w:r>
      <w:r w:rsidR="2CD0F9E2" w:rsidRPr="1664ADF1">
        <w:rPr>
          <w:rFonts w:ascii="Times New Roman" w:hAnsi="Times New Roman" w:cs="Times New Roman"/>
        </w:rPr>
        <w:t>failed to</w:t>
      </w:r>
      <w:r w:rsidR="5A1C103A" w:rsidRPr="1664ADF1">
        <w:rPr>
          <w:rFonts w:ascii="Times New Roman" w:hAnsi="Times New Roman" w:cs="Times New Roman"/>
        </w:rPr>
        <w:t xml:space="preserve"> pay their fees </w:t>
      </w:r>
      <w:r w:rsidR="48BFC914" w:rsidRPr="1664ADF1">
        <w:rPr>
          <w:rFonts w:ascii="Times New Roman" w:hAnsi="Times New Roman" w:cs="Times New Roman"/>
        </w:rPr>
        <w:t>to lose access to the</w:t>
      </w:r>
      <w:r w:rsidR="5A1C103A" w:rsidRPr="1664ADF1">
        <w:rPr>
          <w:rFonts w:ascii="Times New Roman" w:hAnsi="Times New Roman" w:cs="Times New Roman"/>
        </w:rPr>
        <w:t xml:space="preserve"> lots </w:t>
      </w:r>
      <w:r w:rsidR="2B90E0C8" w:rsidRPr="1664ADF1">
        <w:rPr>
          <w:rFonts w:ascii="Times New Roman" w:hAnsi="Times New Roman" w:cs="Times New Roman"/>
        </w:rPr>
        <w:t>un</w:t>
      </w:r>
      <w:r w:rsidR="6B348AA5" w:rsidRPr="1664ADF1">
        <w:rPr>
          <w:rFonts w:ascii="Times New Roman" w:hAnsi="Times New Roman" w:cs="Times New Roman"/>
        </w:rPr>
        <w:t>til</w:t>
      </w:r>
      <w:r w:rsidR="2B90E0C8" w:rsidRPr="1664ADF1">
        <w:rPr>
          <w:rFonts w:ascii="Times New Roman" w:hAnsi="Times New Roman" w:cs="Times New Roman"/>
        </w:rPr>
        <w:t xml:space="preserve"> they pay the fee</w:t>
      </w:r>
      <w:r w:rsidR="5F993826" w:rsidRPr="1664ADF1">
        <w:rPr>
          <w:rFonts w:ascii="Times New Roman" w:hAnsi="Times New Roman" w:cs="Times New Roman"/>
        </w:rPr>
        <w:t xml:space="preserve"> thus</w:t>
      </w:r>
      <w:r w:rsidR="2B90E0C8" w:rsidRPr="1664ADF1">
        <w:rPr>
          <w:rFonts w:ascii="Times New Roman" w:hAnsi="Times New Roman" w:cs="Times New Roman"/>
        </w:rPr>
        <w:t xml:space="preserve"> resolving the #1 reason for ticketing</w:t>
      </w:r>
      <w:r w:rsidR="352E292B" w:rsidRPr="1664ADF1">
        <w:rPr>
          <w:rFonts w:ascii="Times New Roman" w:hAnsi="Times New Roman" w:cs="Times New Roman"/>
        </w:rPr>
        <w:t xml:space="preserve"> in these lots. </w:t>
      </w:r>
    </w:p>
    <w:p w14:paraId="19730DC1" w14:textId="32B1A575" w:rsidR="001E4912" w:rsidRPr="005E2A4D" w:rsidRDefault="5BF87CD0" w:rsidP="4B18A931">
      <w:pPr>
        <w:spacing w:line="360" w:lineRule="auto"/>
        <w:rPr>
          <w:rFonts w:ascii="Times New Roman" w:eastAsia="Times New Roman" w:hAnsi="Times New Roman" w:cs="Times New Roman"/>
          <w:caps/>
          <w:color w:val="007789" w:themeColor="accent1" w:themeShade="BF"/>
        </w:rPr>
      </w:pPr>
      <w:r>
        <w:rPr>
          <w:noProof/>
        </w:rPr>
        <w:lastRenderedPageBreak/>
        <w:drawing>
          <wp:inline distT="0" distB="0" distL="0" distR="0" wp14:anchorId="4B8DB92A" wp14:editId="1B2DA62A">
            <wp:extent cx="4814672" cy="3620779"/>
            <wp:effectExtent l="0" t="0" r="5080" b="0"/>
            <wp:docPr id="1247689907" name="Picture 124768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689907"/>
                    <pic:cNvPicPr/>
                  </pic:nvPicPr>
                  <pic:blipFill>
                    <a:blip r:embed="rId22">
                      <a:extLst>
                        <a:ext uri="{28A0092B-C50C-407E-A947-70E740481C1C}">
                          <a14:useLocalDpi xmlns:a14="http://schemas.microsoft.com/office/drawing/2010/main" val="0"/>
                        </a:ext>
                      </a:extLst>
                    </a:blip>
                    <a:stretch>
                      <a:fillRect/>
                    </a:stretch>
                  </pic:blipFill>
                  <pic:spPr>
                    <a:xfrm>
                      <a:off x="0" y="0"/>
                      <a:ext cx="4814672" cy="3620779"/>
                    </a:xfrm>
                    <a:prstGeom prst="rect">
                      <a:avLst/>
                    </a:prstGeom>
                  </pic:spPr>
                </pic:pic>
              </a:graphicData>
            </a:graphic>
          </wp:inline>
        </w:drawing>
      </w:r>
    </w:p>
    <w:p w14:paraId="6C13E36B" w14:textId="1064DE56" w:rsidR="50091227" w:rsidRDefault="50091227" w:rsidP="50091227">
      <w:pPr>
        <w:spacing w:line="360" w:lineRule="auto"/>
        <w:rPr>
          <w:rFonts w:ascii="Times New Roman" w:eastAsia="Times New Roman" w:hAnsi="Times New Roman" w:cs="Times New Roman"/>
          <w:caps/>
          <w:color w:val="007789" w:themeColor="accent1" w:themeShade="BF"/>
        </w:rPr>
      </w:pPr>
    </w:p>
    <w:p w14:paraId="65F34783" w14:textId="59BBC4C1" w:rsidR="005E2A4D" w:rsidRDefault="00B24967" w:rsidP="6B5AF1F4">
      <w:pPr>
        <w:spacing w:line="360" w:lineRule="auto"/>
        <w:rPr>
          <w:rFonts w:ascii="Times New Roman" w:eastAsia="Times New Roman" w:hAnsi="Times New Roman" w:cs="Times New Roman"/>
        </w:rPr>
      </w:pPr>
      <w:r>
        <w:rPr>
          <w:noProof/>
        </w:rPr>
        <w:drawing>
          <wp:inline distT="0" distB="0" distL="0" distR="0" wp14:anchorId="09A5514B" wp14:editId="40EB0C91">
            <wp:extent cx="5547870" cy="2929822"/>
            <wp:effectExtent l="0" t="0" r="0" b="4445"/>
            <wp:docPr id="779716208" name="Picture 7797162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716208"/>
                    <pic:cNvPicPr/>
                  </pic:nvPicPr>
                  <pic:blipFill>
                    <a:blip r:embed="rId23">
                      <a:extLst>
                        <a:ext uri="{28A0092B-C50C-407E-A947-70E740481C1C}">
                          <a14:useLocalDpi xmlns:a14="http://schemas.microsoft.com/office/drawing/2010/main" val="0"/>
                        </a:ext>
                      </a:extLst>
                    </a:blip>
                    <a:stretch>
                      <a:fillRect/>
                    </a:stretch>
                  </pic:blipFill>
                  <pic:spPr>
                    <a:xfrm>
                      <a:off x="0" y="0"/>
                      <a:ext cx="5547870" cy="2929822"/>
                    </a:xfrm>
                    <a:prstGeom prst="rect">
                      <a:avLst/>
                    </a:prstGeom>
                  </pic:spPr>
                </pic:pic>
              </a:graphicData>
            </a:graphic>
          </wp:inline>
        </w:drawing>
      </w:r>
    </w:p>
    <w:p w14:paraId="3B91B21F" w14:textId="600C7372" w:rsidR="1664ADF1" w:rsidRDefault="1664ADF1" w:rsidP="1664ADF1">
      <w:pPr>
        <w:spacing w:line="360" w:lineRule="auto"/>
        <w:rPr>
          <w:rFonts w:ascii="Times New Roman" w:eastAsia="Times New Roman" w:hAnsi="Times New Roman" w:cs="Times New Roman"/>
          <w:color w:val="007789" w:themeColor="accent1" w:themeShade="BF"/>
        </w:rPr>
      </w:pPr>
    </w:p>
    <w:p w14:paraId="4E521501" w14:textId="6B3C37A1" w:rsidR="45D4F953" w:rsidRDefault="45D4F953" w:rsidP="1664ADF1">
      <w:pPr>
        <w:spacing w:line="360" w:lineRule="auto"/>
        <w:rPr>
          <w:rFonts w:ascii="Times New Roman" w:eastAsia="Times New Roman" w:hAnsi="Times New Roman" w:cs="Times New Roman"/>
        </w:rPr>
      </w:pPr>
      <w:r w:rsidRPr="1664ADF1">
        <w:rPr>
          <w:rFonts w:ascii="Times New Roman" w:eastAsia="Times New Roman" w:hAnsi="Times New Roman" w:cs="Times New Roman"/>
          <w:color w:val="007789" w:themeColor="accent1" w:themeShade="BF"/>
        </w:rPr>
        <w:t>SOURCE CODE</w:t>
      </w:r>
    </w:p>
    <w:p w14:paraId="7DAA2AF5" w14:textId="05236FA1" w:rsidR="045A2390" w:rsidRDefault="20692CF1" w:rsidP="388A1366">
      <w:pPr>
        <w:spacing w:line="360" w:lineRule="auto"/>
        <w:ind w:firstLine="720"/>
        <w:rPr>
          <w:rFonts w:ascii="Times New Roman" w:eastAsia="Times New Roman" w:hAnsi="Times New Roman" w:cs="Times New Roman"/>
        </w:rPr>
      </w:pPr>
      <w:r w:rsidRPr="388A1366">
        <w:rPr>
          <w:rFonts w:ascii="Times New Roman" w:eastAsia="Times New Roman" w:hAnsi="Times New Roman" w:cs="Times New Roman"/>
        </w:rPr>
        <w:lastRenderedPageBreak/>
        <w:t xml:space="preserve">We chose to use Swift as our main programming language for our project's iOS development because of its focus on security, performance, and developer-friendly syntax. Created by Apple, the language has an expressive and easy-to-read syntax that makes code easier to comprehend and maintain, </w:t>
      </w:r>
      <w:proofErr w:type="gramStart"/>
      <w:r w:rsidRPr="388A1366">
        <w:rPr>
          <w:rFonts w:ascii="Times New Roman" w:eastAsia="Times New Roman" w:hAnsi="Times New Roman" w:cs="Times New Roman"/>
        </w:rPr>
        <w:t>similar to</w:t>
      </w:r>
      <w:proofErr w:type="gramEnd"/>
      <w:r w:rsidRPr="388A1366">
        <w:rPr>
          <w:rFonts w:ascii="Times New Roman" w:eastAsia="Times New Roman" w:hAnsi="Times New Roman" w:cs="Times New Roman"/>
        </w:rPr>
        <w:t xml:space="preserve"> Python. The application process started off </w:t>
      </w:r>
      <w:proofErr w:type="gramStart"/>
      <w:r w:rsidRPr="388A1366">
        <w:rPr>
          <w:rFonts w:ascii="Times New Roman" w:eastAsia="Times New Roman" w:hAnsi="Times New Roman" w:cs="Times New Roman"/>
        </w:rPr>
        <w:t>slow, but</w:t>
      </w:r>
      <w:proofErr w:type="gramEnd"/>
      <w:r w:rsidRPr="388A1366">
        <w:rPr>
          <w:rFonts w:ascii="Times New Roman" w:eastAsia="Times New Roman" w:hAnsi="Times New Roman" w:cs="Times New Roman"/>
        </w:rPr>
        <w:t xml:space="preserve"> got increasingly quicker as the semester progressed. It took about three weeks to decide on what language we wanted to use, what the app should do, and how it should look. The programming itself took roughly 20 hours of work. Luckily, our team had access to powerful tools and plugins in </w:t>
      </w:r>
      <w:proofErr w:type="spellStart"/>
      <w:r w:rsidRPr="388A1366">
        <w:rPr>
          <w:rFonts w:ascii="Times New Roman" w:eastAsia="Times New Roman" w:hAnsi="Times New Roman" w:cs="Times New Roman"/>
        </w:rPr>
        <w:t>Xcode</w:t>
      </w:r>
      <w:proofErr w:type="spellEnd"/>
      <w:r w:rsidRPr="388A1366">
        <w:rPr>
          <w:rFonts w:ascii="Times New Roman" w:eastAsia="Times New Roman" w:hAnsi="Times New Roman" w:cs="Times New Roman"/>
        </w:rPr>
        <w:t xml:space="preserve"> which made the programming process much simpler. Ideally, the application would be able to implement </w:t>
      </w:r>
      <w:proofErr w:type="spellStart"/>
      <w:r w:rsidRPr="388A1366">
        <w:rPr>
          <w:rFonts w:ascii="Times New Roman" w:eastAsia="Times New Roman" w:hAnsi="Times New Roman" w:cs="Times New Roman"/>
        </w:rPr>
        <w:t>Parklio's</w:t>
      </w:r>
      <w:proofErr w:type="spellEnd"/>
      <w:r w:rsidRPr="388A1366">
        <w:rPr>
          <w:rFonts w:ascii="Times New Roman" w:eastAsia="Times New Roman" w:hAnsi="Times New Roman" w:cs="Times New Roman"/>
        </w:rPr>
        <w:t xml:space="preserve"> APIs </w:t>
      </w:r>
      <w:proofErr w:type="gramStart"/>
      <w:r w:rsidRPr="388A1366">
        <w:rPr>
          <w:rFonts w:ascii="Times New Roman" w:eastAsia="Times New Roman" w:hAnsi="Times New Roman" w:cs="Times New Roman"/>
        </w:rPr>
        <w:t>in order to</w:t>
      </w:r>
      <w:proofErr w:type="gramEnd"/>
      <w:r w:rsidRPr="388A1366">
        <w:rPr>
          <w:rFonts w:ascii="Times New Roman" w:eastAsia="Times New Roman" w:hAnsi="Times New Roman" w:cs="Times New Roman"/>
        </w:rPr>
        <w:t xml:space="preserve"> utilize their camera's recognition software, providing our app with real-time information. Overall, Swift was a great option for creating a user-friendly experience for our project due to its clean and concise syntax and readability. We have provided a glimpse into the code below.</w:t>
      </w:r>
    </w:p>
    <w:p w14:paraId="5C61319B" w14:textId="1A0243A4" w:rsidR="0180802B" w:rsidRDefault="0180802B" w:rsidP="1664ADF1">
      <w:pPr>
        <w:spacing w:line="360" w:lineRule="auto"/>
        <w:rPr>
          <w:rFonts w:ascii="Times New Roman" w:eastAsia="Times New Roman" w:hAnsi="Times New Roman" w:cs="Times New Roman"/>
        </w:rPr>
      </w:pPr>
      <w:r>
        <w:rPr>
          <w:noProof/>
        </w:rPr>
        <w:drawing>
          <wp:inline distT="0" distB="0" distL="0" distR="0" wp14:anchorId="13959AA2" wp14:editId="73E963B5">
            <wp:extent cx="3657600" cy="4572000"/>
            <wp:effectExtent l="0" t="0" r="0" b="0"/>
            <wp:docPr id="870681009" name="Picture 87068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4572000"/>
                    </a:xfrm>
                    <a:prstGeom prst="rect">
                      <a:avLst/>
                    </a:prstGeom>
                  </pic:spPr>
                </pic:pic>
              </a:graphicData>
            </a:graphic>
          </wp:inline>
        </w:drawing>
      </w:r>
    </w:p>
    <w:p w14:paraId="059CF39E" w14:textId="1853327D" w:rsidR="0180802B" w:rsidRDefault="0180802B" w:rsidP="1664ADF1">
      <w:pPr>
        <w:spacing w:line="360" w:lineRule="auto"/>
        <w:rPr>
          <w:rFonts w:ascii="Times New Roman" w:eastAsia="Times New Roman" w:hAnsi="Times New Roman" w:cs="Times New Roman"/>
        </w:rPr>
      </w:pPr>
      <w:r>
        <w:rPr>
          <w:noProof/>
        </w:rPr>
        <w:lastRenderedPageBreak/>
        <w:drawing>
          <wp:inline distT="0" distB="0" distL="0" distR="0" wp14:anchorId="561DA501" wp14:editId="09FAC1CC">
            <wp:extent cx="4572000" cy="2219325"/>
            <wp:effectExtent l="0" t="0" r="0" b="0"/>
            <wp:docPr id="1310862008" name="Picture 131086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646F9867" w14:textId="1333504A" w:rsidR="0180802B" w:rsidRDefault="0180802B" w:rsidP="1664ADF1">
      <w:pPr>
        <w:spacing w:line="360" w:lineRule="auto"/>
        <w:rPr>
          <w:rFonts w:ascii="Times New Roman" w:eastAsia="Times New Roman" w:hAnsi="Times New Roman" w:cs="Times New Roman"/>
        </w:rPr>
      </w:pPr>
      <w:r w:rsidRPr="1664ADF1">
        <w:rPr>
          <w:rFonts w:ascii="Times New Roman" w:eastAsia="Times New Roman" w:hAnsi="Times New Roman" w:cs="Times New Roman"/>
          <w:i/>
          <w:iCs/>
          <w:sz w:val="18"/>
          <w:szCs w:val="18"/>
        </w:rPr>
        <w:t>A look into the file dedicated to the app’s login window pictured above.</w:t>
      </w:r>
    </w:p>
    <w:p w14:paraId="3D1B2074" w14:textId="0EB5EBF7" w:rsidR="0180802B" w:rsidRDefault="0180802B" w:rsidP="1664ADF1">
      <w:pPr>
        <w:spacing w:line="360" w:lineRule="auto"/>
        <w:rPr>
          <w:rFonts w:ascii="Times New Roman" w:eastAsia="Times New Roman" w:hAnsi="Times New Roman" w:cs="Times New Roman"/>
        </w:rPr>
      </w:pPr>
      <w:r>
        <w:rPr>
          <w:noProof/>
        </w:rPr>
        <w:drawing>
          <wp:inline distT="0" distB="0" distL="0" distR="0" wp14:anchorId="6D406ED4" wp14:editId="0CB15446">
            <wp:extent cx="4572000" cy="3190875"/>
            <wp:effectExtent l="0" t="0" r="0" b="0"/>
            <wp:docPr id="1416966339" name="Picture 141696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09E047B5" w14:textId="7984B826" w:rsidR="00A12E73" w:rsidRDefault="7A2C0DA6" w:rsidP="1664ADF1">
      <w:pPr>
        <w:spacing w:line="360" w:lineRule="auto"/>
        <w:rPr>
          <w:rFonts w:ascii="Times New Roman" w:eastAsia="Times New Roman" w:hAnsi="Times New Roman" w:cs="Times New Roman"/>
          <w:i/>
          <w:iCs/>
          <w:sz w:val="18"/>
          <w:szCs w:val="18"/>
        </w:rPr>
      </w:pPr>
      <w:r w:rsidRPr="1664ADF1">
        <w:rPr>
          <w:rFonts w:ascii="Times New Roman" w:eastAsia="Times New Roman" w:hAnsi="Times New Roman" w:cs="Times New Roman"/>
          <w:i/>
          <w:iCs/>
          <w:sz w:val="18"/>
          <w:szCs w:val="18"/>
        </w:rPr>
        <w:t>A snippet of code showcasing the second login window.</w:t>
      </w:r>
    </w:p>
    <w:p w14:paraId="7C8B1C6F" w14:textId="71A9F404" w:rsidR="00A12E73" w:rsidRDefault="00A12E73" w:rsidP="1664ADF1"/>
    <w:p w14:paraId="520CB95D" w14:textId="110D3ED0" w:rsidR="00A12E73" w:rsidRDefault="004444F0" w:rsidP="1664ADF1">
      <w:hyperlink r:id="rId27">
        <w:r w:rsidR="29AE4498" w:rsidRPr="388A1366">
          <w:rPr>
            <w:rStyle w:val="Hyperlink"/>
          </w:rPr>
          <w:t>GITHUB LINK TO SOURCE CODE</w:t>
        </w:r>
      </w:hyperlink>
    </w:p>
    <w:p w14:paraId="53AEF17C" w14:textId="00CB41D5" w:rsidR="00A12E73" w:rsidRDefault="00A12E73" w:rsidP="1664ADF1">
      <w:pPr>
        <w:pStyle w:val="Heading2"/>
        <w:spacing w:line="360" w:lineRule="auto"/>
        <w:rPr>
          <w:rFonts w:ascii="Times New Roman" w:eastAsia="Times New Roman" w:hAnsi="Times New Roman" w:cs="Times New Roman"/>
          <w:sz w:val="22"/>
        </w:rPr>
      </w:pPr>
    </w:p>
    <w:p w14:paraId="59433819" w14:textId="6A010CFF" w:rsidR="00A12E73" w:rsidRDefault="5B8BFD59" w:rsidP="1664ADF1">
      <w:pPr>
        <w:pStyle w:val="Heading2"/>
        <w:spacing w:line="360" w:lineRule="auto"/>
        <w:rPr>
          <w:rFonts w:ascii="Times New Roman" w:eastAsia="Times New Roman" w:hAnsi="Times New Roman" w:cs="Times New Roman"/>
          <w:sz w:val="22"/>
        </w:rPr>
      </w:pPr>
      <w:r w:rsidRPr="1664ADF1">
        <w:rPr>
          <w:rFonts w:ascii="Times New Roman" w:eastAsia="Times New Roman" w:hAnsi="Times New Roman" w:cs="Times New Roman"/>
          <w:sz w:val="22"/>
        </w:rPr>
        <w:t>dis</w:t>
      </w:r>
      <w:r w:rsidR="08431675" w:rsidRPr="1664ADF1">
        <w:rPr>
          <w:rFonts w:ascii="Times New Roman" w:eastAsia="Times New Roman" w:hAnsi="Times New Roman" w:cs="Times New Roman"/>
          <w:sz w:val="22"/>
        </w:rPr>
        <w:t xml:space="preserve">cussion </w:t>
      </w:r>
    </w:p>
    <w:p w14:paraId="5A4B2D57" w14:textId="2E05042C" w:rsidR="00CA4AB9" w:rsidRDefault="00CA4AB9" w:rsidP="6B5AF1F4">
      <w:pPr>
        <w:spacing w:line="360" w:lineRule="auto"/>
        <w:ind w:firstLine="720"/>
        <w:rPr>
          <w:rFonts w:ascii="Times New Roman" w:eastAsia="Times New Roman" w:hAnsi="Times New Roman" w:cs="Times New Roman"/>
        </w:rPr>
      </w:pPr>
      <w:r w:rsidRPr="1664ADF1">
        <w:rPr>
          <w:rFonts w:ascii="Times New Roman" w:eastAsia="Times New Roman" w:hAnsi="Times New Roman" w:cs="Times New Roman"/>
        </w:rPr>
        <w:t xml:space="preserve">Student parking at the University of Texas at Arlington (UTA) is a major concern, especially when it comes to accessibility, cost, and convenience. The discourse on Reddit offers significant </w:t>
      </w:r>
      <w:r w:rsidRPr="1664ADF1">
        <w:rPr>
          <w:rFonts w:ascii="Times New Roman" w:eastAsia="Times New Roman" w:hAnsi="Times New Roman" w:cs="Times New Roman"/>
        </w:rPr>
        <w:lastRenderedPageBreak/>
        <w:t>perspectives on the obstacles encountered by students and their proposed remedies. The ineffective utilization of parking resources, the lack of information that is easy to understand, the exorbitant parking costs, and the system's seeming injustice are the main causes for worry.</w:t>
      </w:r>
    </w:p>
    <w:p w14:paraId="2C52E76A" w14:textId="56B0DE40" w:rsidR="00CA4AB9" w:rsidRDefault="00CA4AB9"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 xml:space="preserve">One of the biggest complaints is that staff spots are available and stay open while students are having trouble finding parking, which causes delays and inconveniences. Students have said that one important issue that </w:t>
      </w:r>
      <w:proofErr w:type="gramStart"/>
      <w:r w:rsidRPr="1E21774C">
        <w:rPr>
          <w:rFonts w:ascii="Times New Roman" w:eastAsia="Times New Roman" w:hAnsi="Times New Roman" w:cs="Times New Roman"/>
        </w:rPr>
        <w:t>has to</w:t>
      </w:r>
      <w:proofErr w:type="gramEnd"/>
      <w:r w:rsidRPr="1E21774C">
        <w:rPr>
          <w:rFonts w:ascii="Times New Roman" w:eastAsia="Times New Roman" w:hAnsi="Times New Roman" w:cs="Times New Roman"/>
        </w:rPr>
        <w:t xml:space="preserve"> be addressed is the inefficiency in the distribution of resources. The parking system's intricacy and ambiguity can add to the annoyance, especially for new students who could find it difficult to manage.</w:t>
      </w:r>
    </w:p>
    <w:p w14:paraId="03849405" w14:textId="77777777" w:rsidR="00CA4AB9" w:rsidRDefault="00CA4AB9"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A recurring theme in the conversation is affordability, as students voice their displeasure with the expensive price of parking permits. A revision of the price system is necessary to maintain justice and accessibility given the financial strain placed on students, particularly those who visit the campus seldom.</w:t>
      </w:r>
    </w:p>
    <w:p w14:paraId="102F3460" w14:textId="77777777" w:rsidR="00CA4AB9" w:rsidRDefault="00CA4AB9"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One of the main points of dispute is the ticketing system, since students believe they are being unfairly punished. The ambiguity surrounding guest parking exacerbates the situation and highlights the need for improved knowledge and communication of the regulations. Parking staff replies point to a potential rift between the administration and students, both of whom have legitimate concerns.</w:t>
      </w:r>
    </w:p>
    <w:p w14:paraId="065F2EF8" w14:textId="11C701C7" w:rsidR="00CD099C" w:rsidRDefault="00CD099C"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The idea of building extra parking spaces to alleviate the scarcity is met with skepticism due to the associated costs and potential charge increases. The need to find a middle ground between resolving the parking problem and maintaining student affordability of tuition is also discussed.</w:t>
      </w:r>
    </w:p>
    <w:p w14:paraId="51F43406" w14:textId="270F05D3" w:rsidR="00CA4AB9" w:rsidRDefault="00CA4AB9"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 xml:space="preserve">The topics that keep coming up in the Reddit conversation highlight the necessity of a comprehensive and cutting-edge approach to solving UTA students' parking problems. The remarks about the ineffective distribution of parking spots highlight how important it is to have a strategic plan that maximizes the utilization of currently available lots. The </w:t>
      </w:r>
      <w:proofErr w:type="spellStart"/>
      <w:r w:rsidRPr="1E21774C">
        <w:rPr>
          <w:rFonts w:ascii="Times New Roman" w:eastAsia="Times New Roman" w:hAnsi="Times New Roman" w:cs="Times New Roman"/>
        </w:rPr>
        <w:t>Parklio</w:t>
      </w:r>
      <w:proofErr w:type="spellEnd"/>
      <w:r w:rsidRPr="1E21774C">
        <w:rPr>
          <w:rFonts w:ascii="Times New Roman" w:eastAsia="Times New Roman" w:hAnsi="Times New Roman" w:cs="Times New Roman"/>
        </w:rPr>
        <w:t xml:space="preserve"> smart parking system plan, which offers an automated and data-driven method to </w:t>
      </w:r>
      <w:proofErr w:type="gramStart"/>
      <w:r w:rsidRPr="1E21774C">
        <w:rPr>
          <w:rFonts w:ascii="Times New Roman" w:eastAsia="Times New Roman" w:hAnsi="Times New Roman" w:cs="Times New Roman"/>
        </w:rPr>
        <w:t>more effectively manage parking resources</w:t>
      </w:r>
      <w:proofErr w:type="gramEnd"/>
      <w:r w:rsidRPr="1E21774C">
        <w:rPr>
          <w:rFonts w:ascii="Times New Roman" w:eastAsia="Times New Roman" w:hAnsi="Times New Roman" w:cs="Times New Roman"/>
        </w:rPr>
        <w:t>, is in line with this demand.</w:t>
      </w:r>
    </w:p>
    <w:p w14:paraId="207CB029" w14:textId="2EA61575" w:rsidR="00CA4AB9" w:rsidRDefault="202F6E5E" w:rsidP="6B5AF1F4">
      <w:pPr>
        <w:spacing w:line="360" w:lineRule="auto"/>
        <w:ind w:firstLine="720"/>
        <w:rPr>
          <w:rFonts w:ascii="Times New Roman" w:eastAsia="Times New Roman" w:hAnsi="Times New Roman" w:cs="Times New Roman"/>
        </w:rPr>
      </w:pPr>
      <w:r w:rsidRPr="1664ADF1">
        <w:rPr>
          <w:rFonts w:ascii="Times New Roman" w:eastAsia="Times New Roman" w:hAnsi="Times New Roman" w:cs="Times New Roman"/>
        </w:rPr>
        <w:t xml:space="preserve">The issue of the parking system's unclear and unintuitive design requires a thorough fix. A consolidated platform for the provision of </w:t>
      </w:r>
      <w:r w:rsidR="48BFCD85" w:rsidRPr="1664ADF1">
        <w:rPr>
          <w:rFonts w:ascii="Times New Roman" w:eastAsia="Times New Roman" w:hAnsi="Times New Roman" w:cs="Times New Roman"/>
        </w:rPr>
        <w:t>precise</w:t>
      </w:r>
      <w:r w:rsidRPr="1664ADF1">
        <w:rPr>
          <w:rFonts w:ascii="Times New Roman" w:eastAsia="Times New Roman" w:hAnsi="Times New Roman" w:cs="Times New Roman"/>
        </w:rPr>
        <w:t xml:space="preserve"> information on available parking possibilities, permit kinds, and related charges can be provided via the planned UTA-controlled parking app. Notifications in real time about parking availability and helping students get about campus effectively can also be provided by this app, which can be a useful tool for students.</w:t>
      </w:r>
    </w:p>
    <w:p w14:paraId="6A7ED089" w14:textId="3921B4C8" w:rsidR="00CA4AB9" w:rsidRPr="00A456CA" w:rsidRDefault="00CA4AB9" w:rsidP="6B5AF1F4">
      <w:pPr>
        <w:spacing w:line="360" w:lineRule="auto"/>
        <w:ind w:firstLine="720"/>
        <w:rPr>
          <w:rFonts w:ascii="Times New Roman" w:eastAsia="Times New Roman" w:hAnsi="Times New Roman" w:cs="Times New Roman"/>
        </w:rPr>
      </w:pPr>
      <w:r w:rsidRPr="1664ADF1">
        <w:rPr>
          <w:rFonts w:ascii="Times New Roman" w:eastAsia="Times New Roman" w:hAnsi="Times New Roman" w:cs="Times New Roman"/>
        </w:rPr>
        <w:lastRenderedPageBreak/>
        <w:t xml:space="preserve">As the conversation made clear, affordability is still a major problem. It's important to think about the long-term advantages of installing a smart parking system, even though the upfront fees might cause some anxiety. Over time, the institution and students may bear less financial strain </w:t>
      </w:r>
      <w:proofErr w:type="gramStart"/>
      <w:r w:rsidRPr="1664ADF1">
        <w:rPr>
          <w:rFonts w:ascii="Times New Roman" w:eastAsia="Times New Roman" w:hAnsi="Times New Roman" w:cs="Times New Roman"/>
        </w:rPr>
        <w:t>as a result of</w:t>
      </w:r>
      <w:proofErr w:type="gramEnd"/>
      <w:r w:rsidRPr="1664ADF1">
        <w:rPr>
          <w:rFonts w:ascii="Times New Roman" w:eastAsia="Times New Roman" w:hAnsi="Times New Roman" w:cs="Times New Roman"/>
        </w:rPr>
        <w:t xml:space="preserve"> cost reductions that may result from more efficient use of parking resources. As the hypothesis suggests, having pricing transparency and the ability to select parking alternatives according to personal requirements make a parking system more equitable and </w:t>
      </w:r>
      <w:r w:rsidR="0EDAD927" w:rsidRPr="1664ADF1">
        <w:rPr>
          <w:rFonts w:ascii="Times New Roman" w:eastAsia="Times New Roman" w:hAnsi="Times New Roman" w:cs="Times New Roman"/>
        </w:rPr>
        <w:t>accessible.</w:t>
      </w:r>
    </w:p>
    <w:p w14:paraId="1E130817" w14:textId="77777777" w:rsidR="00CA4AB9" w:rsidRDefault="00CA4AB9"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The recommended smart parking solution can solve the perceived unfairness and confusion of the ticketing system. By accurately tracking parking infractions, the incorporation of ANPR cameras lowers the possibility of unfair citations. The software may also be used as a teaching tool, giving pupils precise instructions on guest parking regulations and assisting them in avoiding needless fines.</w:t>
      </w:r>
    </w:p>
    <w:p w14:paraId="5B2A188B" w14:textId="0BB626A6" w:rsidR="00CA4AB9" w:rsidRPr="00A456CA" w:rsidRDefault="202F6E5E" w:rsidP="6B5AF1F4">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It's important to think about the costs and other options when responding to the plan to construct more parking buildings. Even while adding more garages might help with the short-term parking problem, it's important to consider the long-term sustainability and environmental impact. The suggested smart parking system provides a more adaptable and expandable option that is consistent with UTA's dedication to </w:t>
      </w:r>
      <w:r w:rsidR="18516BAD" w:rsidRPr="50091227">
        <w:rPr>
          <w:rFonts w:ascii="Times New Roman" w:eastAsia="Times New Roman" w:hAnsi="Times New Roman" w:cs="Times New Roman"/>
        </w:rPr>
        <w:t>technological</w:t>
      </w:r>
      <w:r w:rsidRPr="50091227">
        <w:rPr>
          <w:rFonts w:ascii="Times New Roman" w:eastAsia="Times New Roman" w:hAnsi="Times New Roman" w:cs="Times New Roman"/>
        </w:rPr>
        <w:t xml:space="preserve"> advancement.</w:t>
      </w:r>
    </w:p>
    <w:p w14:paraId="78FC838E" w14:textId="77777777" w:rsidR="00CA4AB9" w:rsidRDefault="00CA4AB9"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 xml:space="preserve">A creative strategy is demonstrated by the plan to streamline UTA's parking system with the </w:t>
      </w:r>
      <w:proofErr w:type="spellStart"/>
      <w:r w:rsidRPr="1E21774C">
        <w:rPr>
          <w:rFonts w:ascii="Times New Roman" w:eastAsia="Times New Roman" w:hAnsi="Times New Roman" w:cs="Times New Roman"/>
        </w:rPr>
        <w:t>Parklio</w:t>
      </w:r>
      <w:proofErr w:type="spellEnd"/>
      <w:r w:rsidRPr="1E21774C">
        <w:rPr>
          <w:rFonts w:ascii="Times New Roman" w:eastAsia="Times New Roman" w:hAnsi="Times New Roman" w:cs="Times New Roman"/>
        </w:rPr>
        <w:t xml:space="preserve"> package and a dedicated app. By utilizing technology to improve parking management, UTA not only responds to students' immediate issues but also establishes itself as a company dedicated to offering creative solutions for its expanding community.</w:t>
      </w:r>
    </w:p>
    <w:p w14:paraId="0A4FD07B" w14:textId="04914D9D" w:rsidR="00CA4AB9" w:rsidRPr="00A456CA" w:rsidRDefault="202F6E5E" w:rsidP="6B5AF1F4">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In summary, UTA's parking experience might be completely transformed by the suggested smart parking system, which is backed by an easy-to-use smartphone.</w:t>
      </w:r>
      <w:r w:rsidR="02F955FE" w:rsidRPr="50091227">
        <w:rPr>
          <w:rFonts w:ascii="Times New Roman" w:eastAsia="Times New Roman" w:hAnsi="Times New Roman" w:cs="Times New Roman"/>
        </w:rPr>
        <w:t xml:space="preserve"> </w:t>
      </w:r>
      <w:r w:rsidRPr="50091227">
        <w:rPr>
          <w:rFonts w:ascii="Times New Roman" w:eastAsia="Times New Roman" w:hAnsi="Times New Roman" w:cs="Times New Roman"/>
        </w:rPr>
        <w:t xml:space="preserve"> This approach attempts to establish a more effective, transparent, and equitable parking environment by addressing the main issues brought up in the Reddit conversation. To establish a sustainable and user-centric parking system for UTA students, professors, and staff, major investments in technology and infrastructure have been made, as indicated in the hypothesis.</w:t>
      </w:r>
    </w:p>
    <w:p w14:paraId="362ED01E" w14:textId="50B7D956" w:rsidR="003A23F3" w:rsidRDefault="00BE4EA1" w:rsidP="40610C0C">
      <w:pPr>
        <w:pStyle w:val="Heading2"/>
        <w:spacing w:line="360" w:lineRule="auto"/>
        <w:rPr>
          <w:rFonts w:ascii="Times New Roman" w:eastAsia="Times New Roman" w:hAnsi="Times New Roman" w:cs="Times New Roman"/>
          <w:sz w:val="22"/>
        </w:rPr>
      </w:pPr>
      <w:r w:rsidRPr="40610C0C">
        <w:rPr>
          <w:rFonts w:ascii="Times New Roman" w:eastAsia="Times New Roman" w:hAnsi="Times New Roman" w:cs="Times New Roman"/>
          <w:sz w:val="22"/>
        </w:rPr>
        <w:t>Conclusion</w:t>
      </w:r>
    </w:p>
    <w:p w14:paraId="3CF2ED89" w14:textId="77777777" w:rsidR="003A23F3" w:rsidRDefault="003A23F3"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Thoroughly analyzing the issues and worries brought up by UTA students in the Reddit conversation makes clear how urgently we need a revolutionary, cutting-edge parking remedy. A full and creative strategy is required to solve the recurring challenges that limit the university parking experience overall, as expressed by the student body with several concerns such as unjust ticketing procedures, poor resource allocation, and unintuitive technology.</w:t>
      </w:r>
    </w:p>
    <w:p w14:paraId="4E8F640E" w14:textId="77777777" w:rsidR="003A23F3" w:rsidRPr="00D00AA8" w:rsidRDefault="003A23F3"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lastRenderedPageBreak/>
        <w:t xml:space="preserve">First off, the students' complaints about the way parking resources are used, especially when staff spaces are closed to students, highlight how urgent it is to improve the present allocation plan. This attitude, which is expressed in phrases like "driving past plenty of open staff lots to a </w:t>
      </w:r>
      <w:proofErr w:type="spellStart"/>
      <w:r w:rsidRPr="1E21774C">
        <w:rPr>
          <w:rFonts w:ascii="Times New Roman" w:eastAsia="Times New Roman" w:hAnsi="Times New Roman" w:cs="Times New Roman"/>
        </w:rPr>
        <w:t>far away</w:t>
      </w:r>
      <w:proofErr w:type="spellEnd"/>
      <w:r w:rsidRPr="1E21774C">
        <w:rPr>
          <w:rFonts w:ascii="Times New Roman" w:eastAsia="Times New Roman" w:hAnsi="Times New Roman" w:cs="Times New Roman"/>
        </w:rPr>
        <w:t xml:space="preserve"> lot," emphasizes the necessity of allocating parking places in a more fair and effective manner. A technology-driven solution that can dynamically allocate resources based on real-time demand and availability is required since the existing system is unable to adjust to the changing demand for parking and the untapped availability of specific lots.</w:t>
      </w:r>
    </w:p>
    <w:p w14:paraId="6DFE4B45" w14:textId="77777777" w:rsidR="003A23F3" w:rsidRDefault="003A23F3"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Moreover, the widespread opinion that the parking system is difficult to use, particularly for new students, highlights how important accessibility and clarity are. "Being more straightforward with what kind of parking you can use/purchase can help avoid many headaches for new students" is a statement that aligns with the demand for a clear and efficient system. The information gap may be closed and clear instructions on parking permit alternatives, locations, and associated prices can be provided by putting technology solutions into place, such as an intuitive smartphone application. The user experience may be greatly improved and the burden of navigating the complicated parking environment can be reduced by streamlining the process of receiving correct and pertinent parking information.</w:t>
      </w:r>
    </w:p>
    <w:p w14:paraId="4F9A7C45" w14:textId="77777777" w:rsidR="003A23F3" w:rsidRDefault="003A23F3" w:rsidP="6B5AF1F4">
      <w:pPr>
        <w:spacing w:line="360" w:lineRule="auto"/>
        <w:rPr>
          <w:rFonts w:ascii="Times New Roman" w:eastAsia="Times New Roman" w:hAnsi="Times New Roman" w:cs="Times New Roman"/>
        </w:rPr>
      </w:pPr>
      <w:r w:rsidRPr="1E21774C">
        <w:rPr>
          <w:rFonts w:ascii="Times New Roman" w:eastAsia="Times New Roman" w:hAnsi="Times New Roman" w:cs="Times New Roman"/>
        </w:rPr>
        <w:t xml:space="preserve">A modified and transparent enforcement process is even more necessary </w:t>
      </w:r>
      <w:proofErr w:type="gramStart"/>
      <w:r w:rsidRPr="1E21774C">
        <w:rPr>
          <w:rFonts w:ascii="Times New Roman" w:eastAsia="Times New Roman" w:hAnsi="Times New Roman" w:cs="Times New Roman"/>
        </w:rPr>
        <w:t>in light of</w:t>
      </w:r>
      <w:proofErr w:type="gramEnd"/>
      <w:r w:rsidRPr="1E21774C">
        <w:rPr>
          <w:rFonts w:ascii="Times New Roman" w:eastAsia="Times New Roman" w:hAnsi="Times New Roman" w:cs="Times New Roman"/>
        </w:rPr>
        <w:t xml:space="preserve"> the complaints made about the apparent unfairness and confusion of the ticketing system. As seen by comments like "jumping through hoops to make sure guests don't get ticketed," students' dissatisfaction with the existing system calls for a fair and open approach. Including contemporary technology, including smart gates and ANPR, or automatic number plate recognition, cameras may help with effective monitoring, wise citations, and making sure that parking regulations are understood by all parties, including guests.</w:t>
      </w:r>
    </w:p>
    <w:p w14:paraId="749E339D" w14:textId="77777777" w:rsidR="003A23F3" w:rsidRDefault="003A23F3"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 xml:space="preserve">Moreover, the suggestion to build new parking facilities </w:t>
      </w:r>
      <w:proofErr w:type="gramStart"/>
      <w:r w:rsidRPr="1E21774C">
        <w:rPr>
          <w:rFonts w:ascii="Times New Roman" w:eastAsia="Times New Roman" w:hAnsi="Times New Roman" w:cs="Times New Roman"/>
        </w:rPr>
        <w:t>in order to</w:t>
      </w:r>
      <w:proofErr w:type="gramEnd"/>
      <w:r w:rsidRPr="1E21774C">
        <w:rPr>
          <w:rFonts w:ascii="Times New Roman" w:eastAsia="Times New Roman" w:hAnsi="Times New Roman" w:cs="Times New Roman"/>
        </w:rPr>
        <w:t xml:space="preserve"> address the scarcity of parking spots calls for a careful analysis. Even when more capacity is required, it's important to take the related expenses and potential effects into account student fees. </w:t>
      </w:r>
    </w:p>
    <w:p w14:paraId="742EF1FD" w14:textId="77777777" w:rsidR="003A23F3" w:rsidRDefault="003A23F3" w:rsidP="6B5AF1F4">
      <w:pPr>
        <w:spacing w:line="360" w:lineRule="auto"/>
        <w:rPr>
          <w:rFonts w:ascii="Times New Roman" w:eastAsia="Times New Roman" w:hAnsi="Times New Roman" w:cs="Times New Roman"/>
        </w:rPr>
      </w:pPr>
      <w:r w:rsidRPr="1E21774C">
        <w:rPr>
          <w:rFonts w:ascii="Times New Roman" w:eastAsia="Times New Roman" w:hAnsi="Times New Roman" w:cs="Times New Roman"/>
        </w:rPr>
        <w:t>The parking committee's explanation of the notable cost difference between surface lots and underground parking spots emphasizes the complex financial aspects of expanding the infrastructure.  To meet the increasing demand for parking spots, a creative solution balancing cost-effectiveness with efficient resource usage is essential.</w:t>
      </w:r>
    </w:p>
    <w:p w14:paraId="48065C96" w14:textId="684FD990" w:rsidR="003A23F3" w:rsidRPr="00D00AA8" w:rsidRDefault="003A23F3" w:rsidP="6B5AF1F4">
      <w:pPr>
        <w:spacing w:line="360" w:lineRule="auto"/>
        <w:ind w:firstLine="720"/>
        <w:rPr>
          <w:rFonts w:ascii="Times New Roman" w:eastAsia="Times New Roman" w:hAnsi="Times New Roman" w:cs="Times New Roman"/>
        </w:rPr>
      </w:pPr>
      <w:r w:rsidRPr="1E21774C">
        <w:rPr>
          <w:rFonts w:ascii="Times New Roman" w:eastAsia="Times New Roman" w:hAnsi="Times New Roman" w:cs="Times New Roman"/>
        </w:rPr>
        <w:t xml:space="preserve">Our suggestion to incorporate the </w:t>
      </w:r>
      <w:proofErr w:type="spellStart"/>
      <w:r w:rsidRPr="1E21774C">
        <w:rPr>
          <w:rFonts w:ascii="Times New Roman" w:eastAsia="Times New Roman" w:hAnsi="Times New Roman" w:cs="Times New Roman"/>
        </w:rPr>
        <w:t>Parklio</w:t>
      </w:r>
      <w:proofErr w:type="spellEnd"/>
      <w:r w:rsidRPr="1E21774C">
        <w:rPr>
          <w:rFonts w:ascii="Times New Roman" w:eastAsia="Times New Roman" w:hAnsi="Times New Roman" w:cs="Times New Roman"/>
        </w:rPr>
        <w:t xml:space="preserve"> smart parking system along with a specific UTA-controlled parking app appears to be a solid and innovative remedy to these problems. This strategy makes use of innovations like ANPR</w:t>
      </w:r>
      <w:r w:rsidR="00062D06" w:rsidRPr="1E21774C">
        <w:rPr>
          <w:rFonts w:ascii="Times New Roman" w:eastAsia="Times New Roman" w:hAnsi="Times New Roman" w:cs="Times New Roman"/>
        </w:rPr>
        <w:t xml:space="preserve"> detect</w:t>
      </w:r>
      <w:r w:rsidRPr="1E21774C">
        <w:rPr>
          <w:rFonts w:ascii="Times New Roman" w:eastAsia="Times New Roman" w:hAnsi="Times New Roman" w:cs="Times New Roman"/>
        </w:rPr>
        <w:t xml:space="preserve"> cameras to offer a smooth and effective parking experience, </w:t>
      </w:r>
      <w:r w:rsidRPr="1E21774C">
        <w:rPr>
          <w:rFonts w:ascii="Times New Roman" w:eastAsia="Times New Roman" w:hAnsi="Times New Roman" w:cs="Times New Roman"/>
        </w:rPr>
        <w:lastRenderedPageBreak/>
        <w:t xml:space="preserve">and it is in line with the rapidly changing field of smart city technology. </w:t>
      </w:r>
      <w:r w:rsidR="49152879" w:rsidRPr="5A4121E8">
        <w:rPr>
          <w:rFonts w:ascii="Times New Roman" w:eastAsia="Times New Roman" w:hAnsi="Times New Roman" w:cs="Times New Roman"/>
        </w:rPr>
        <w:t>With</w:t>
      </w:r>
      <w:r w:rsidRPr="1E21774C">
        <w:rPr>
          <w:rFonts w:ascii="Times New Roman" w:eastAsia="Times New Roman" w:hAnsi="Times New Roman" w:cs="Times New Roman"/>
        </w:rPr>
        <w:t xml:space="preserve"> automation, real-time information, and improved enforcement, the proposed system seeks to transform UTA's operating its parking resources.</w:t>
      </w:r>
    </w:p>
    <w:p w14:paraId="371AD310" w14:textId="36434B42" w:rsidR="003A23F3" w:rsidRDefault="1265D624" w:rsidP="39B4F2F5">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 xml:space="preserve">Using a customized mobile app when combined with the </w:t>
      </w:r>
      <w:proofErr w:type="spellStart"/>
      <w:r w:rsidRPr="50091227">
        <w:rPr>
          <w:rFonts w:ascii="Times New Roman" w:eastAsia="Times New Roman" w:hAnsi="Times New Roman" w:cs="Times New Roman"/>
        </w:rPr>
        <w:t>Parklio</w:t>
      </w:r>
      <w:proofErr w:type="spellEnd"/>
      <w:r w:rsidRPr="50091227">
        <w:rPr>
          <w:rFonts w:ascii="Times New Roman" w:eastAsia="Times New Roman" w:hAnsi="Times New Roman" w:cs="Times New Roman"/>
        </w:rPr>
        <w:t xml:space="preserve"> smart barriers is a calculated technological investment that has the potential to pay off financially in the long run. The related expenses, which may run from several hundred to several thousand dollars per unit, are better seen as investments in the general improvement of the campus parking system. This technology is positioned as a change agent because of its potential for real-time monitoring, data analytics, and enhanced user communication.</w:t>
      </w:r>
    </w:p>
    <w:p w14:paraId="02D276A0" w14:textId="01A45D1E" w:rsidR="386699AC" w:rsidRDefault="386699AC"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With the use of our app students can bring into light more campus reports not only parking reports. Using the app can help the reporting of suspicious activity around lots where criminals tend to steal parts and or if users feel in any type of danger, they will have the option to stay in contact with emergency services around campus. Users will be able to bring up if they have car troubles and their car may be stuck there. UTA may be able to provide some services such as providing jumper cables or help with tire trouble</w:t>
      </w:r>
      <w:r w:rsidR="68AA8FA8" w:rsidRPr="50091227">
        <w:rPr>
          <w:rFonts w:ascii="Times New Roman" w:eastAsia="Times New Roman" w:hAnsi="Times New Roman" w:cs="Times New Roman"/>
        </w:rPr>
        <w:t>.</w:t>
      </w:r>
    </w:p>
    <w:p w14:paraId="4B231FB1" w14:textId="7EEEFFC2" w:rsidR="68AA8FA8" w:rsidRDefault="68AA8FA8" w:rsidP="50091227">
      <w:pPr>
        <w:spacing w:line="360" w:lineRule="auto"/>
        <w:ind w:firstLine="720"/>
        <w:rPr>
          <w:rFonts w:ascii="Times New Roman" w:eastAsia="Times New Roman" w:hAnsi="Times New Roman" w:cs="Times New Roman"/>
        </w:rPr>
      </w:pPr>
      <w:r w:rsidRPr="50091227">
        <w:rPr>
          <w:rFonts w:ascii="Times New Roman" w:eastAsia="Times New Roman" w:hAnsi="Times New Roman" w:cs="Times New Roman"/>
        </w:rPr>
        <w:t>Another thing of use with the app is how students will now be able to see which spaces are open to them. They can be advised as to when staff lots will be open to them and receive a notification of some sort if they choose to receive it. This will mitigate the transparency of use when using the parking at UTA and will help students recognize when staff lots are open instead of just walking by empty spaces. This will overall improve the experience for students by bringing more value and optimizing parking resources.</w:t>
      </w:r>
    </w:p>
    <w:p w14:paraId="40B21103" w14:textId="190CBFB2" w:rsidR="578B5080" w:rsidRDefault="578B5080" w:rsidP="50091227">
      <w:pPr>
        <w:spacing w:line="360" w:lineRule="auto"/>
        <w:ind w:firstLine="720"/>
        <w:rPr>
          <w:rFonts w:ascii="Times New Roman" w:eastAsia="Times New Roman" w:hAnsi="Times New Roman" w:cs="Times New Roman"/>
        </w:rPr>
      </w:pPr>
      <w:r w:rsidRPr="1664ADF1">
        <w:rPr>
          <w:rFonts w:ascii="Times New Roman" w:eastAsia="Times New Roman" w:hAnsi="Times New Roman" w:cs="Times New Roman"/>
        </w:rPr>
        <w:t xml:space="preserve">In summary, </w:t>
      </w:r>
      <w:proofErr w:type="spellStart"/>
      <w:r w:rsidR="28D58754" w:rsidRPr="1664ADF1">
        <w:rPr>
          <w:rFonts w:ascii="Times New Roman" w:eastAsia="Times New Roman" w:hAnsi="Times New Roman" w:cs="Times New Roman"/>
        </w:rPr>
        <w:t>Parklio</w:t>
      </w:r>
      <w:proofErr w:type="spellEnd"/>
      <w:r w:rsidR="28D58754" w:rsidRPr="1664ADF1">
        <w:rPr>
          <w:rFonts w:ascii="Times New Roman" w:eastAsia="Times New Roman" w:hAnsi="Times New Roman" w:cs="Times New Roman"/>
        </w:rPr>
        <w:t xml:space="preserve"> optimizes parking through its range of smart parking solutions, each addressing different aspects of parking management. </w:t>
      </w:r>
      <w:proofErr w:type="spellStart"/>
      <w:r w:rsidR="28D58754" w:rsidRPr="1664ADF1">
        <w:rPr>
          <w:rFonts w:ascii="Times New Roman" w:eastAsia="Times New Roman" w:hAnsi="Times New Roman" w:cs="Times New Roman"/>
        </w:rPr>
        <w:t>Parklio</w:t>
      </w:r>
      <w:proofErr w:type="spellEnd"/>
      <w:r w:rsidR="28D58754" w:rsidRPr="1664ADF1">
        <w:rPr>
          <w:rFonts w:ascii="Times New Roman" w:eastAsia="Times New Roman" w:hAnsi="Times New Roman" w:cs="Times New Roman"/>
        </w:rPr>
        <w:t xml:space="preserve"> optimizes parking by providing comprehensive solutions that enhance control, security, efficiency, and data-driven decision-making in parking management. The combination of smartphone-controlled barriers, ANPR technology, and AI-powered parking monitoring contributes to a more organized, secure, and user-friendly parking experience and </w:t>
      </w:r>
      <w:r w:rsidRPr="1664ADF1">
        <w:rPr>
          <w:rFonts w:ascii="Times New Roman" w:eastAsia="Times New Roman" w:hAnsi="Times New Roman" w:cs="Times New Roman"/>
        </w:rPr>
        <w:t xml:space="preserve">when </w:t>
      </w:r>
      <w:proofErr w:type="spellStart"/>
      <w:r w:rsidR="7046D471" w:rsidRPr="1664ADF1">
        <w:rPr>
          <w:rFonts w:ascii="Times New Roman" w:eastAsia="Times New Roman" w:hAnsi="Times New Roman" w:cs="Times New Roman"/>
        </w:rPr>
        <w:t>ParkingPal</w:t>
      </w:r>
      <w:proofErr w:type="spellEnd"/>
      <w:r w:rsidR="7046D471" w:rsidRPr="1664ADF1">
        <w:rPr>
          <w:rFonts w:ascii="Times New Roman" w:eastAsia="Times New Roman" w:hAnsi="Times New Roman" w:cs="Times New Roman"/>
        </w:rPr>
        <w:t xml:space="preserve"> app is </w:t>
      </w:r>
      <w:r w:rsidRPr="1664ADF1">
        <w:rPr>
          <w:rFonts w:ascii="Times New Roman" w:eastAsia="Times New Roman" w:hAnsi="Times New Roman" w:cs="Times New Roman"/>
        </w:rPr>
        <w:t xml:space="preserve">combined with </w:t>
      </w:r>
      <w:proofErr w:type="spellStart"/>
      <w:r w:rsidRPr="1664ADF1">
        <w:rPr>
          <w:rFonts w:ascii="Times New Roman" w:eastAsia="Times New Roman" w:hAnsi="Times New Roman" w:cs="Times New Roman"/>
        </w:rPr>
        <w:t>Parklio's</w:t>
      </w:r>
      <w:proofErr w:type="spellEnd"/>
      <w:r w:rsidRPr="1664ADF1">
        <w:rPr>
          <w:rFonts w:ascii="Times New Roman" w:eastAsia="Times New Roman" w:hAnsi="Times New Roman" w:cs="Times New Roman"/>
        </w:rPr>
        <w:t xml:space="preserve"> smart parking system </w:t>
      </w:r>
      <w:r w:rsidR="36DFDE17" w:rsidRPr="1664ADF1">
        <w:rPr>
          <w:rFonts w:ascii="Times New Roman" w:eastAsia="Times New Roman" w:hAnsi="Times New Roman" w:cs="Times New Roman"/>
        </w:rPr>
        <w:t>it will provide a</w:t>
      </w:r>
      <w:r w:rsidRPr="1664ADF1">
        <w:rPr>
          <w:rFonts w:ascii="Times New Roman" w:eastAsia="Times New Roman" w:hAnsi="Times New Roman" w:cs="Times New Roman"/>
        </w:rPr>
        <w:t xml:space="preserve"> proactive and creative option.  </w:t>
      </w:r>
      <w:proofErr w:type="gramStart"/>
      <w:r w:rsidRPr="1664ADF1">
        <w:rPr>
          <w:rFonts w:ascii="Times New Roman" w:eastAsia="Times New Roman" w:hAnsi="Times New Roman" w:cs="Times New Roman"/>
        </w:rPr>
        <w:t>Through the use of</w:t>
      </w:r>
      <w:proofErr w:type="gramEnd"/>
      <w:r w:rsidRPr="1664ADF1">
        <w:rPr>
          <w:rFonts w:ascii="Times New Roman" w:eastAsia="Times New Roman" w:hAnsi="Times New Roman" w:cs="Times New Roman"/>
        </w:rPr>
        <w:t xml:space="preserve"> </w:t>
      </w:r>
      <w:r w:rsidR="62DE2FA6" w:rsidRPr="1664ADF1">
        <w:rPr>
          <w:rFonts w:ascii="Times New Roman" w:eastAsia="Times New Roman" w:hAnsi="Times New Roman" w:cs="Times New Roman"/>
        </w:rPr>
        <w:t xml:space="preserve">this </w:t>
      </w:r>
      <w:r w:rsidRPr="1664ADF1">
        <w:rPr>
          <w:rFonts w:ascii="Times New Roman" w:eastAsia="Times New Roman" w:hAnsi="Times New Roman" w:cs="Times New Roman"/>
        </w:rPr>
        <w:t xml:space="preserve">technology, </w:t>
      </w:r>
      <w:proofErr w:type="spellStart"/>
      <w:r w:rsidRPr="1664ADF1">
        <w:rPr>
          <w:rFonts w:ascii="Times New Roman" w:eastAsia="Times New Roman" w:hAnsi="Times New Roman" w:cs="Times New Roman"/>
        </w:rPr>
        <w:t>ParkingPal</w:t>
      </w:r>
      <w:proofErr w:type="spellEnd"/>
      <w:r w:rsidRPr="1664ADF1">
        <w:rPr>
          <w:rFonts w:ascii="Times New Roman" w:eastAsia="Times New Roman" w:hAnsi="Times New Roman" w:cs="Times New Roman"/>
        </w:rPr>
        <w:t xml:space="preserve"> will improve the parking experience for students at UTA, resolving the complicated challenges brought up and supporting the university's objective to improve student life on campus by</w:t>
      </w:r>
      <w:r w:rsidR="41394CDB">
        <w:t xml:space="preserve"> </w:t>
      </w:r>
      <w:r w:rsidR="41394CDB" w:rsidRPr="1664ADF1">
        <w:rPr>
          <w:rFonts w:ascii="Times New Roman" w:eastAsia="Times New Roman" w:hAnsi="Times New Roman" w:cs="Times New Roman"/>
        </w:rPr>
        <w:t>encouraging</w:t>
      </w:r>
      <w:r w:rsidRPr="1664ADF1">
        <w:rPr>
          <w:rFonts w:ascii="Times New Roman" w:eastAsia="Times New Roman" w:hAnsi="Times New Roman" w:cs="Times New Roman"/>
        </w:rPr>
        <w:t xml:space="preserve"> innovation and providing solutions that prioritize the needs of the user.</w:t>
      </w:r>
    </w:p>
    <w:p w14:paraId="58240E0E" w14:textId="3FA16935" w:rsidR="50091227" w:rsidRDefault="50091227" w:rsidP="50091227">
      <w:pPr>
        <w:pStyle w:val="Title"/>
        <w:rPr>
          <w:rFonts w:ascii="Times New Roman" w:eastAsia="Times New Roman" w:hAnsi="Times New Roman" w:cs="Times New Roman"/>
          <w:sz w:val="22"/>
        </w:rPr>
      </w:pPr>
    </w:p>
    <w:p w14:paraId="3D4D3C21" w14:textId="34B09D64" w:rsidR="50091227" w:rsidRDefault="50091227" w:rsidP="50091227">
      <w:pPr>
        <w:pStyle w:val="Title"/>
        <w:rPr>
          <w:rFonts w:ascii="Times New Roman" w:eastAsia="Times New Roman" w:hAnsi="Times New Roman" w:cs="Times New Roman"/>
          <w:sz w:val="22"/>
        </w:rPr>
      </w:pPr>
    </w:p>
    <w:p w14:paraId="7A4E16FD" w14:textId="427412A7" w:rsidR="50091227" w:rsidRDefault="50091227" w:rsidP="50091227">
      <w:pPr>
        <w:pStyle w:val="Title"/>
        <w:rPr>
          <w:rFonts w:ascii="Times New Roman" w:eastAsia="Times New Roman" w:hAnsi="Times New Roman" w:cs="Times New Roman"/>
          <w:sz w:val="22"/>
        </w:rPr>
      </w:pPr>
    </w:p>
    <w:p w14:paraId="4E274487" w14:textId="7F92B076" w:rsidR="50091227" w:rsidRDefault="50091227" w:rsidP="50091227">
      <w:pPr>
        <w:pStyle w:val="Title"/>
        <w:rPr>
          <w:rFonts w:ascii="Times New Roman" w:eastAsia="Times New Roman" w:hAnsi="Times New Roman" w:cs="Times New Roman"/>
          <w:sz w:val="22"/>
        </w:rPr>
      </w:pPr>
    </w:p>
    <w:p w14:paraId="31F4D4A1" w14:textId="7A068C15" w:rsidR="50091227" w:rsidRDefault="50091227" w:rsidP="50091227">
      <w:pPr>
        <w:pStyle w:val="Title"/>
        <w:rPr>
          <w:rFonts w:ascii="Times New Roman" w:eastAsia="Times New Roman" w:hAnsi="Times New Roman" w:cs="Times New Roman"/>
          <w:sz w:val="22"/>
        </w:rPr>
      </w:pPr>
    </w:p>
    <w:p w14:paraId="32DA5BEB" w14:textId="5FAFE4C5" w:rsidR="50091227" w:rsidRDefault="50091227" w:rsidP="50091227">
      <w:pPr>
        <w:pStyle w:val="Title"/>
        <w:rPr>
          <w:rFonts w:ascii="Times New Roman" w:eastAsia="Times New Roman" w:hAnsi="Times New Roman" w:cs="Times New Roman"/>
          <w:sz w:val="22"/>
        </w:rPr>
      </w:pPr>
    </w:p>
    <w:p w14:paraId="71E17384" w14:textId="2D227BA0" w:rsidR="50091227" w:rsidRDefault="50091227" w:rsidP="50091227">
      <w:pPr>
        <w:pStyle w:val="Title"/>
        <w:rPr>
          <w:rFonts w:ascii="Times New Roman" w:eastAsia="Times New Roman" w:hAnsi="Times New Roman" w:cs="Times New Roman"/>
          <w:sz w:val="22"/>
        </w:rPr>
      </w:pPr>
    </w:p>
    <w:p w14:paraId="0D639890" w14:textId="38CD6C20" w:rsidR="50091227" w:rsidRDefault="50091227" w:rsidP="50091227">
      <w:pPr>
        <w:pStyle w:val="Title"/>
        <w:rPr>
          <w:rFonts w:ascii="Times New Roman" w:eastAsia="Times New Roman" w:hAnsi="Times New Roman" w:cs="Times New Roman"/>
          <w:sz w:val="22"/>
        </w:rPr>
      </w:pPr>
    </w:p>
    <w:p w14:paraId="2E8942D6" w14:textId="69FC721F" w:rsidR="50091227" w:rsidRDefault="50091227" w:rsidP="50091227">
      <w:pPr>
        <w:pStyle w:val="Title"/>
        <w:rPr>
          <w:rFonts w:ascii="Times New Roman" w:eastAsia="Times New Roman" w:hAnsi="Times New Roman" w:cs="Times New Roman"/>
          <w:sz w:val="22"/>
        </w:rPr>
      </w:pPr>
    </w:p>
    <w:p w14:paraId="1A13AC9F" w14:textId="35CCD8F9" w:rsidR="50091227" w:rsidRDefault="50091227" w:rsidP="50091227">
      <w:pPr>
        <w:pStyle w:val="Title"/>
        <w:rPr>
          <w:rFonts w:ascii="Times New Roman" w:eastAsia="Times New Roman" w:hAnsi="Times New Roman" w:cs="Times New Roman"/>
          <w:sz w:val="22"/>
        </w:rPr>
      </w:pPr>
    </w:p>
    <w:p w14:paraId="61265747" w14:textId="09804E26" w:rsidR="50091227" w:rsidRDefault="50091227" w:rsidP="50091227">
      <w:pPr>
        <w:pStyle w:val="Title"/>
        <w:rPr>
          <w:rFonts w:ascii="Times New Roman" w:eastAsia="Times New Roman" w:hAnsi="Times New Roman" w:cs="Times New Roman"/>
          <w:sz w:val="22"/>
        </w:rPr>
      </w:pPr>
    </w:p>
    <w:p w14:paraId="58DCCDE4" w14:textId="6D6DB12D" w:rsidR="50091227" w:rsidRDefault="50091227" w:rsidP="50091227">
      <w:pPr>
        <w:pStyle w:val="Title"/>
        <w:rPr>
          <w:rFonts w:ascii="Times New Roman" w:eastAsia="Times New Roman" w:hAnsi="Times New Roman" w:cs="Times New Roman"/>
          <w:sz w:val="22"/>
        </w:rPr>
      </w:pPr>
    </w:p>
    <w:p w14:paraId="5FE9CB69" w14:textId="666D9121" w:rsidR="50091227" w:rsidRDefault="50091227" w:rsidP="50091227">
      <w:pPr>
        <w:pStyle w:val="Title"/>
        <w:rPr>
          <w:rFonts w:ascii="Times New Roman" w:eastAsia="Times New Roman" w:hAnsi="Times New Roman" w:cs="Times New Roman"/>
          <w:sz w:val="22"/>
        </w:rPr>
      </w:pPr>
    </w:p>
    <w:p w14:paraId="14B4FD51" w14:textId="4DC441F9" w:rsidR="50091227" w:rsidRDefault="50091227" w:rsidP="50091227">
      <w:pPr>
        <w:pStyle w:val="Title"/>
        <w:rPr>
          <w:rFonts w:ascii="Times New Roman" w:eastAsia="Times New Roman" w:hAnsi="Times New Roman" w:cs="Times New Roman"/>
          <w:sz w:val="22"/>
        </w:rPr>
      </w:pPr>
    </w:p>
    <w:p w14:paraId="7A44AC48" w14:textId="7A24638C" w:rsidR="50091227" w:rsidRDefault="50091227" w:rsidP="50091227">
      <w:pPr>
        <w:pStyle w:val="Title"/>
        <w:rPr>
          <w:rFonts w:ascii="Times New Roman" w:eastAsia="Times New Roman" w:hAnsi="Times New Roman" w:cs="Times New Roman"/>
          <w:sz w:val="22"/>
        </w:rPr>
      </w:pPr>
    </w:p>
    <w:p w14:paraId="40577EFF" w14:textId="5C6C86EB" w:rsidR="50091227" w:rsidRDefault="50091227" w:rsidP="50091227">
      <w:pPr>
        <w:pStyle w:val="Title"/>
        <w:rPr>
          <w:rFonts w:ascii="Times New Roman" w:eastAsia="Times New Roman" w:hAnsi="Times New Roman" w:cs="Times New Roman"/>
          <w:sz w:val="22"/>
        </w:rPr>
      </w:pPr>
    </w:p>
    <w:p w14:paraId="182A3DBB" w14:textId="131A56A7" w:rsidR="50091227" w:rsidRDefault="50091227" w:rsidP="50091227">
      <w:pPr>
        <w:pStyle w:val="Title"/>
        <w:rPr>
          <w:rFonts w:ascii="Times New Roman" w:eastAsia="Times New Roman" w:hAnsi="Times New Roman" w:cs="Times New Roman"/>
          <w:sz w:val="22"/>
        </w:rPr>
      </w:pPr>
    </w:p>
    <w:p w14:paraId="5F20AF70" w14:textId="5525F5F6" w:rsidR="50091227" w:rsidRDefault="50091227" w:rsidP="50091227">
      <w:pPr>
        <w:pStyle w:val="Title"/>
        <w:rPr>
          <w:rFonts w:ascii="Times New Roman" w:eastAsia="Times New Roman" w:hAnsi="Times New Roman" w:cs="Times New Roman"/>
          <w:sz w:val="22"/>
        </w:rPr>
      </w:pPr>
    </w:p>
    <w:p w14:paraId="5B0919D8" w14:textId="68D4FA2B" w:rsidR="50091227" w:rsidRDefault="50091227" w:rsidP="50091227">
      <w:pPr>
        <w:pStyle w:val="Title"/>
        <w:rPr>
          <w:rFonts w:ascii="Times New Roman" w:eastAsia="Times New Roman" w:hAnsi="Times New Roman" w:cs="Times New Roman"/>
          <w:sz w:val="22"/>
        </w:rPr>
      </w:pPr>
    </w:p>
    <w:p w14:paraId="4C86D783" w14:textId="7D5FD051" w:rsidR="50091227" w:rsidRDefault="50091227" w:rsidP="50091227">
      <w:pPr>
        <w:pStyle w:val="Title"/>
        <w:rPr>
          <w:rFonts w:ascii="Times New Roman" w:eastAsia="Times New Roman" w:hAnsi="Times New Roman" w:cs="Times New Roman"/>
          <w:sz w:val="22"/>
        </w:rPr>
      </w:pPr>
    </w:p>
    <w:p w14:paraId="4D4BB9C0" w14:textId="3DA33EEE" w:rsidR="50091227" w:rsidRDefault="50091227" w:rsidP="50091227">
      <w:pPr>
        <w:pStyle w:val="Title"/>
        <w:rPr>
          <w:rFonts w:ascii="Times New Roman" w:eastAsia="Times New Roman" w:hAnsi="Times New Roman" w:cs="Times New Roman"/>
          <w:sz w:val="22"/>
        </w:rPr>
      </w:pPr>
    </w:p>
    <w:p w14:paraId="08B88295" w14:textId="40F30578" w:rsidR="50091227" w:rsidRDefault="50091227" w:rsidP="50091227">
      <w:pPr>
        <w:pStyle w:val="Title"/>
        <w:rPr>
          <w:rFonts w:ascii="Times New Roman" w:eastAsia="Times New Roman" w:hAnsi="Times New Roman" w:cs="Times New Roman"/>
          <w:sz w:val="22"/>
        </w:rPr>
      </w:pPr>
    </w:p>
    <w:p w14:paraId="5C6B68B7" w14:textId="5560711A" w:rsidR="50091227" w:rsidRDefault="50091227" w:rsidP="50091227">
      <w:pPr>
        <w:pStyle w:val="Title"/>
        <w:rPr>
          <w:rFonts w:ascii="Times New Roman" w:eastAsia="Times New Roman" w:hAnsi="Times New Roman" w:cs="Times New Roman"/>
          <w:sz w:val="22"/>
        </w:rPr>
      </w:pPr>
    </w:p>
    <w:p w14:paraId="32786354" w14:textId="2752465E" w:rsidR="50091227" w:rsidRDefault="50091227" w:rsidP="50091227">
      <w:pPr>
        <w:pStyle w:val="Title"/>
        <w:rPr>
          <w:rFonts w:ascii="Times New Roman" w:eastAsia="Times New Roman" w:hAnsi="Times New Roman" w:cs="Times New Roman"/>
          <w:sz w:val="22"/>
        </w:rPr>
      </w:pPr>
    </w:p>
    <w:p w14:paraId="475D0B9C" w14:textId="3236BAFA" w:rsidR="50091227" w:rsidRDefault="50091227" w:rsidP="50091227">
      <w:pPr>
        <w:pStyle w:val="Title"/>
        <w:rPr>
          <w:rFonts w:ascii="Times New Roman" w:eastAsia="Times New Roman" w:hAnsi="Times New Roman" w:cs="Times New Roman"/>
          <w:sz w:val="22"/>
        </w:rPr>
      </w:pPr>
    </w:p>
    <w:p w14:paraId="3E3EA61C" w14:textId="45871FE1" w:rsidR="21CB1C9A" w:rsidRDefault="7DE379F4" w:rsidP="2ED26F3F">
      <w:pPr>
        <w:pStyle w:val="Title"/>
        <w:rPr>
          <w:rFonts w:ascii="Times New Roman" w:eastAsia="Times New Roman" w:hAnsi="Times New Roman" w:cs="Times New Roman"/>
          <w:sz w:val="22"/>
        </w:rPr>
      </w:pPr>
      <w:r w:rsidRPr="2ED26F3F">
        <w:rPr>
          <w:rFonts w:ascii="Times New Roman" w:eastAsia="Times New Roman" w:hAnsi="Times New Roman" w:cs="Times New Roman"/>
          <w:sz w:val="22"/>
        </w:rPr>
        <w:t>Works Cited</w:t>
      </w:r>
    </w:p>
    <w:p w14:paraId="09FADBD2" w14:textId="79722DCB" w:rsidR="21CB1C9A" w:rsidRDefault="7DE379F4" w:rsidP="2ED26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2ED26F3F">
        <w:rPr>
          <w:rFonts w:ascii="Times New Roman" w:eastAsia="Times New Roman" w:hAnsi="Times New Roman" w:cs="Times New Roman"/>
          <w:color w:val="404040" w:themeColor="text1" w:themeTint="BF"/>
          <w:sz w:val="24"/>
          <w:szCs w:val="24"/>
        </w:rPr>
        <w:t xml:space="preserve"> </w:t>
      </w:r>
    </w:p>
    <w:p w14:paraId="6443C7C7" w14:textId="5991F7D1" w:rsidR="21CB1C9A" w:rsidRDefault="7DE379F4" w:rsidP="2ED26F3F">
      <w:pPr>
        <w:spacing w:line="480" w:lineRule="auto"/>
        <w:ind w:left="720" w:hanging="720"/>
        <w:rPr>
          <w:rFonts w:ascii="Times New Roman" w:eastAsia="Times New Roman" w:hAnsi="Times New Roman" w:cs="Times New Roman"/>
          <w:sz w:val="20"/>
          <w:szCs w:val="20"/>
        </w:rPr>
      </w:pPr>
      <w:r w:rsidRPr="2ED26F3F">
        <w:rPr>
          <w:rFonts w:ascii="Times New Roman" w:eastAsia="Times New Roman" w:hAnsi="Times New Roman" w:cs="Times New Roman"/>
        </w:rPr>
        <w:t xml:space="preserve">“Parking Space Detection: Sensors vs Camera: Comparison Review.” </w:t>
      </w:r>
      <w:r w:rsidRPr="2ED26F3F">
        <w:rPr>
          <w:rFonts w:ascii="Times New Roman" w:eastAsia="Times New Roman" w:hAnsi="Times New Roman" w:cs="Times New Roman"/>
          <w:i/>
          <w:iCs/>
        </w:rPr>
        <w:t>Sensors vs Camera</w:t>
      </w:r>
      <w:r w:rsidRPr="2ED26F3F">
        <w:rPr>
          <w:rFonts w:ascii="Times New Roman" w:eastAsia="Times New Roman" w:hAnsi="Times New Roman" w:cs="Times New Roman"/>
        </w:rPr>
        <w:t xml:space="preserve">, </w:t>
      </w:r>
      <w:proofErr w:type="spellStart"/>
      <w:r w:rsidRPr="2ED26F3F">
        <w:rPr>
          <w:rFonts w:ascii="Times New Roman" w:eastAsia="Times New Roman" w:hAnsi="Times New Roman" w:cs="Times New Roman"/>
        </w:rPr>
        <w:t>Parklio</w:t>
      </w:r>
      <w:proofErr w:type="spellEnd"/>
      <w:r w:rsidRPr="2ED26F3F">
        <w:rPr>
          <w:rFonts w:ascii="Times New Roman" w:eastAsia="Times New Roman" w:hAnsi="Times New Roman" w:cs="Times New Roman"/>
        </w:rPr>
        <w:t xml:space="preserve">, parklio.com/en/blog/parking-space-detection-sensors-vs-camera-comparison-review. </w:t>
      </w:r>
    </w:p>
    <w:p w14:paraId="7DEE2BC8" w14:textId="2C808E1C" w:rsidR="21CB1C9A" w:rsidRDefault="7DE379F4" w:rsidP="2ED26F3F">
      <w:pPr>
        <w:spacing w:line="480" w:lineRule="auto"/>
        <w:ind w:left="720" w:hanging="720"/>
        <w:rPr>
          <w:rFonts w:ascii="Times New Roman" w:eastAsia="Times New Roman" w:hAnsi="Times New Roman" w:cs="Times New Roman"/>
          <w:sz w:val="20"/>
          <w:szCs w:val="20"/>
        </w:rPr>
      </w:pPr>
      <w:proofErr w:type="spellStart"/>
      <w:r w:rsidRPr="2ED26F3F">
        <w:rPr>
          <w:rFonts w:ascii="Times New Roman" w:eastAsia="Times New Roman" w:hAnsi="Times New Roman" w:cs="Times New Roman"/>
        </w:rPr>
        <w:t>ParkingZone</w:t>
      </w:r>
      <w:proofErr w:type="spellEnd"/>
      <w:r w:rsidRPr="2ED26F3F">
        <w:rPr>
          <w:rFonts w:ascii="Times New Roman" w:eastAsia="Times New Roman" w:hAnsi="Times New Roman" w:cs="Times New Roman"/>
        </w:rPr>
        <w:t>. “</w:t>
      </w:r>
      <w:proofErr w:type="spellStart"/>
      <w:r w:rsidRPr="2ED26F3F">
        <w:rPr>
          <w:rFonts w:ascii="Times New Roman" w:eastAsia="Times New Roman" w:hAnsi="Times New Roman" w:cs="Times New Roman"/>
        </w:rPr>
        <w:t>Parklio</w:t>
      </w:r>
      <w:proofErr w:type="spellEnd"/>
      <w:r w:rsidRPr="2ED26F3F">
        <w:rPr>
          <w:rFonts w:ascii="Times New Roman" w:eastAsia="Times New Roman" w:hAnsi="Times New Roman" w:cs="Times New Roman"/>
        </w:rPr>
        <w:t xml:space="preserve"> Smart Parking Barrier.” </w:t>
      </w:r>
      <w:proofErr w:type="spellStart"/>
      <w:r w:rsidRPr="2ED26F3F">
        <w:rPr>
          <w:rFonts w:ascii="Times New Roman" w:eastAsia="Times New Roman" w:hAnsi="Times New Roman" w:cs="Times New Roman"/>
          <w:i/>
          <w:iCs/>
        </w:rPr>
        <w:t>Parklio</w:t>
      </w:r>
      <w:proofErr w:type="spellEnd"/>
      <w:r w:rsidRPr="2ED26F3F">
        <w:rPr>
          <w:rFonts w:ascii="Times New Roman" w:eastAsia="Times New Roman" w:hAnsi="Times New Roman" w:cs="Times New Roman"/>
          <w:i/>
          <w:iCs/>
        </w:rPr>
        <w:t xml:space="preserve"> Smart Parking Barrier</w:t>
      </w:r>
      <w:r w:rsidRPr="2ED26F3F">
        <w:rPr>
          <w:rFonts w:ascii="Times New Roman" w:eastAsia="Times New Roman" w:hAnsi="Times New Roman" w:cs="Times New Roman"/>
        </w:rPr>
        <w:t xml:space="preserve">, Parking Zone, www.parkingzone.com/parklio-smart-parking-barrier.html. </w:t>
      </w:r>
    </w:p>
    <w:p w14:paraId="3D7D20A3" w14:textId="19D49956" w:rsidR="21CB1C9A" w:rsidRDefault="7DE379F4" w:rsidP="2ED26F3F">
      <w:pPr>
        <w:spacing w:line="480" w:lineRule="auto"/>
        <w:ind w:left="720" w:hanging="720"/>
        <w:rPr>
          <w:rFonts w:ascii="Times New Roman" w:eastAsia="Times New Roman" w:hAnsi="Times New Roman" w:cs="Times New Roman"/>
          <w:sz w:val="20"/>
          <w:szCs w:val="20"/>
        </w:rPr>
      </w:pPr>
      <w:r w:rsidRPr="2ED26F3F">
        <w:rPr>
          <w:rFonts w:ascii="Times New Roman" w:eastAsia="Times New Roman" w:hAnsi="Times New Roman" w:cs="Times New Roman"/>
        </w:rPr>
        <w:t>“</w:t>
      </w:r>
      <w:proofErr w:type="spellStart"/>
      <w:r w:rsidRPr="2ED26F3F">
        <w:rPr>
          <w:rFonts w:ascii="Times New Roman" w:eastAsia="Times New Roman" w:hAnsi="Times New Roman" w:cs="Times New Roman"/>
        </w:rPr>
        <w:t>Parklio</w:t>
      </w:r>
      <w:proofErr w:type="spellEnd"/>
      <w:r w:rsidRPr="2ED26F3F">
        <w:rPr>
          <w:rFonts w:ascii="Times New Roman" w:eastAsia="Times New Roman" w:hAnsi="Times New Roman" w:cs="Times New Roman"/>
        </w:rPr>
        <w:t xml:space="preserve">&lt;sup&gt;TM&lt;/sup&gt; ANPR - Automatic Number Plate Recognition System.” </w:t>
      </w:r>
      <w:r w:rsidRPr="2ED26F3F">
        <w:rPr>
          <w:rFonts w:ascii="Times New Roman" w:eastAsia="Times New Roman" w:hAnsi="Times New Roman" w:cs="Times New Roman"/>
          <w:i/>
          <w:iCs/>
        </w:rPr>
        <w:t>PARKING ANPR</w:t>
      </w:r>
      <w:r w:rsidRPr="2ED26F3F">
        <w:rPr>
          <w:rFonts w:ascii="Times New Roman" w:eastAsia="Times New Roman" w:hAnsi="Times New Roman" w:cs="Times New Roman"/>
        </w:rPr>
        <w:t xml:space="preserve">, </w:t>
      </w:r>
      <w:proofErr w:type="spellStart"/>
      <w:r w:rsidRPr="2ED26F3F">
        <w:rPr>
          <w:rFonts w:ascii="Times New Roman" w:eastAsia="Times New Roman" w:hAnsi="Times New Roman" w:cs="Times New Roman"/>
        </w:rPr>
        <w:t>Parklio</w:t>
      </w:r>
      <w:proofErr w:type="spellEnd"/>
      <w:r w:rsidRPr="2ED26F3F">
        <w:rPr>
          <w:rFonts w:ascii="Times New Roman" w:eastAsia="Times New Roman" w:hAnsi="Times New Roman" w:cs="Times New Roman"/>
        </w:rPr>
        <w:t>, parklio.com/</w:t>
      </w:r>
      <w:proofErr w:type="spellStart"/>
      <w:r w:rsidRPr="2ED26F3F">
        <w:rPr>
          <w:rFonts w:ascii="Times New Roman" w:eastAsia="Times New Roman" w:hAnsi="Times New Roman" w:cs="Times New Roman"/>
        </w:rPr>
        <w:t>en</w:t>
      </w:r>
      <w:proofErr w:type="spellEnd"/>
      <w:r w:rsidRPr="2ED26F3F">
        <w:rPr>
          <w:rFonts w:ascii="Times New Roman" w:eastAsia="Times New Roman" w:hAnsi="Times New Roman" w:cs="Times New Roman"/>
        </w:rPr>
        <w:t>/parking-solutions/</w:t>
      </w:r>
      <w:proofErr w:type="spellStart"/>
      <w:r w:rsidRPr="2ED26F3F">
        <w:rPr>
          <w:rFonts w:ascii="Times New Roman" w:eastAsia="Times New Roman" w:hAnsi="Times New Roman" w:cs="Times New Roman"/>
        </w:rPr>
        <w:t>anpr</w:t>
      </w:r>
      <w:proofErr w:type="spellEnd"/>
      <w:r w:rsidRPr="2ED26F3F">
        <w:rPr>
          <w:rFonts w:ascii="Times New Roman" w:eastAsia="Times New Roman" w:hAnsi="Times New Roman" w:cs="Times New Roman"/>
        </w:rPr>
        <w:t xml:space="preserve">. </w:t>
      </w:r>
    </w:p>
    <w:p w14:paraId="178BB969" w14:textId="50A92B5C" w:rsidR="21CB1C9A" w:rsidRDefault="7DE379F4" w:rsidP="2ED26F3F">
      <w:pPr>
        <w:spacing w:line="480" w:lineRule="auto"/>
        <w:ind w:left="720" w:hanging="720"/>
        <w:rPr>
          <w:rFonts w:ascii="Times New Roman" w:eastAsia="Times New Roman" w:hAnsi="Times New Roman" w:cs="Times New Roman"/>
          <w:sz w:val="20"/>
          <w:szCs w:val="20"/>
        </w:rPr>
      </w:pPr>
      <w:r w:rsidRPr="1664ADF1">
        <w:rPr>
          <w:rFonts w:ascii="Times New Roman" w:eastAsia="Times New Roman" w:hAnsi="Times New Roman" w:cs="Times New Roman"/>
        </w:rPr>
        <w:t>“</w:t>
      </w:r>
      <w:proofErr w:type="spellStart"/>
      <w:r w:rsidRPr="1664ADF1">
        <w:rPr>
          <w:rFonts w:ascii="Times New Roman" w:eastAsia="Times New Roman" w:hAnsi="Times New Roman" w:cs="Times New Roman"/>
        </w:rPr>
        <w:t>Parklio</w:t>
      </w:r>
      <w:proofErr w:type="spellEnd"/>
      <w:r w:rsidRPr="1664ADF1">
        <w:rPr>
          <w:rFonts w:ascii="Times New Roman" w:eastAsia="Times New Roman" w:hAnsi="Times New Roman" w:cs="Times New Roman"/>
        </w:rPr>
        <w:t xml:space="preserve">&lt;sup&gt;TM&lt;/sup&gt; Detect - Ai Parking Monitoring System.” </w:t>
      </w:r>
      <w:r w:rsidRPr="1664ADF1">
        <w:rPr>
          <w:rFonts w:ascii="Times New Roman" w:eastAsia="Times New Roman" w:hAnsi="Times New Roman" w:cs="Times New Roman"/>
          <w:i/>
          <w:iCs/>
        </w:rPr>
        <w:t>DETECT - PARKING OCCUPANCY DETECTION</w:t>
      </w:r>
      <w:r w:rsidRPr="1664ADF1">
        <w:rPr>
          <w:rFonts w:ascii="Times New Roman" w:eastAsia="Times New Roman" w:hAnsi="Times New Roman" w:cs="Times New Roman"/>
        </w:rPr>
        <w:t xml:space="preserve">, </w:t>
      </w:r>
      <w:proofErr w:type="spellStart"/>
      <w:r w:rsidRPr="1664ADF1">
        <w:rPr>
          <w:rFonts w:ascii="Times New Roman" w:eastAsia="Times New Roman" w:hAnsi="Times New Roman" w:cs="Times New Roman"/>
        </w:rPr>
        <w:t>Parklio</w:t>
      </w:r>
      <w:proofErr w:type="spellEnd"/>
      <w:r w:rsidRPr="1664ADF1">
        <w:rPr>
          <w:rFonts w:ascii="Times New Roman" w:eastAsia="Times New Roman" w:hAnsi="Times New Roman" w:cs="Times New Roman"/>
        </w:rPr>
        <w:t>, parklio.com/</w:t>
      </w:r>
      <w:proofErr w:type="spellStart"/>
      <w:r w:rsidRPr="1664ADF1">
        <w:rPr>
          <w:rFonts w:ascii="Times New Roman" w:eastAsia="Times New Roman" w:hAnsi="Times New Roman" w:cs="Times New Roman"/>
        </w:rPr>
        <w:t>en</w:t>
      </w:r>
      <w:proofErr w:type="spellEnd"/>
      <w:r w:rsidRPr="1664ADF1">
        <w:rPr>
          <w:rFonts w:ascii="Times New Roman" w:eastAsia="Times New Roman" w:hAnsi="Times New Roman" w:cs="Times New Roman"/>
        </w:rPr>
        <w:t xml:space="preserve">/parking-solutions/detect. </w:t>
      </w:r>
    </w:p>
    <w:p w14:paraId="1156B05C" w14:textId="292AB284" w:rsidR="4B21CC2D" w:rsidRDefault="4B21CC2D" w:rsidP="1664ADF1">
      <w:pPr>
        <w:spacing w:line="480" w:lineRule="auto"/>
        <w:ind w:left="720" w:hanging="720"/>
        <w:rPr>
          <w:rFonts w:ascii="Times New Roman" w:eastAsia="Times New Roman" w:hAnsi="Times New Roman" w:cs="Times New Roman"/>
        </w:rPr>
      </w:pPr>
      <w:r w:rsidRPr="1664ADF1">
        <w:rPr>
          <w:rFonts w:ascii="Times New Roman" w:eastAsia="Times New Roman" w:hAnsi="Times New Roman" w:cs="Times New Roman"/>
        </w:rPr>
        <w:t xml:space="preserve">“Smart Parking API - Optimize Your Parking Setup with </w:t>
      </w:r>
      <w:proofErr w:type="spellStart"/>
      <w:r w:rsidRPr="1664ADF1">
        <w:rPr>
          <w:rFonts w:ascii="Times New Roman" w:eastAsia="Times New Roman" w:hAnsi="Times New Roman" w:cs="Times New Roman"/>
        </w:rPr>
        <w:t>Parklio</w:t>
      </w:r>
      <w:proofErr w:type="spellEnd"/>
      <w:r w:rsidRPr="1664ADF1">
        <w:rPr>
          <w:rFonts w:ascii="Times New Roman" w:eastAsia="Times New Roman" w:hAnsi="Times New Roman" w:cs="Times New Roman"/>
        </w:rPr>
        <w:t xml:space="preserve"> API.” </w:t>
      </w:r>
      <w:proofErr w:type="spellStart"/>
      <w:r w:rsidRPr="1664ADF1">
        <w:rPr>
          <w:rFonts w:ascii="Times New Roman" w:eastAsia="Times New Roman" w:hAnsi="Times New Roman" w:cs="Times New Roman"/>
        </w:rPr>
        <w:t>Parklio</w:t>
      </w:r>
      <w:proofErr w:type="spellEnd"/>
      <w:r w:rsidRPr="1664ADF1">
        <w:rPr>
          <w:rFonts w:ascii="Times New Roman" w:eastAsia="Times New Roman" w:hAnsi="Times New Roman" w:cs="Times New Roman"/>
        </w:rPr>
        <w:t>, parklio.com/</w:t>
      </w:r>
      <w:proofErr w:type="spellStart"/>
      <w:r w:rsidRPr="1664ADF1">
        <w:rPr>
          <w:rFonts w:ascii="Times New Roman" w:eastAsia="Times New Roman" w:hAnsi="Times New Roman" w:cs="Times New Roman"/>
        </w:rPr>
        <w:t>en</w:t>
      </w:r>
      <w:proofErr w:type="spellEnd"/>
      <w:r w:rsidRPr="1664ADF1">
        <w:rPr>
          <w:rFonts w:ascii="Times New Roman" w:eastAsia="Times New Roman" w:hAnsi="Times New Roman" w:cs="Times New Roman"/>
        </w:rPr>
        <w:t>/parking-software/</w:t>
      </w:r>
      <w:proofErr w:type="spellStart"/>
      <w:r w:rsidRPr="1664ADF1">
        <w:rPr>
          <w:rFonts w:ascii="Times New Roman" w:eastAsia="Times New Roman" w:hAnsi="Times New Roman" w:cs="Times New Roman"/>
        </w:rPr>
        <w:t>parklio-api</w:t>
      </w:r>
      <w:proofErr w:type="spellEnd"/>
      <w:r w:rsidRPr="1664ADF1">
        <w:rPr>
          <w:rFonts w:ascii="Times New Roman" w:eastAsia="Times New Roman" w:hAnsi="Times New Roman" w:cs="Times New Roman"/>
        </w:rPr>
        <w:t>.</w:t>
      </w:r>
    </w:p>
    <w:p w14:paraId="0807F75C" w14:textId="039BCC38" w:rsidR="21CB1C9A" w:rsidRDefault="7DE379F4" w:rsidP="2ED26F3F">
      <w:pPr>
        <w:spacing w:line="480" w:lineRule="auto"/>
        <w:ind w:left="720" w:hanging="720"/>
        <w:rPr>
          <w:rFonts w:ascii="Times New Roman" w:eastAsia="Times New Roman" w:hAnsi="Times New Roman" w:cs="Times New Roman"/>
          <w:sz w:val="20"/>
          <w:szCs w:val="20"/>
        </w:rPr>
      </w:pPr>
      <w:r w:rsidRPr="2ED26F3F">
        <w:rPr>
          <w:rFonts w:ascii="Times New Roman" w:eastAsia="Times New Roman" w:hAnsi="Times New Roman" w:cs="Times New Roman"/>
        </w:rPr>
        <w:lastRenderedPageBreak/>
        <w:t xml:space="preserve">“Top 10 Benefits of Smart Parking Protection and Why You Should Use It.” </w:t>
      </w:r>
      <w:r w:rsidRPr="2ED26F3F">
        <w:rPr>
          <w:rFonts w:ascii="Times New Roman" w:eastAsia="Times New Roman" w:hAnsi="Times New Roman" w:cs="Times New Roman"/>
          <w:i/>
          <w:iCs/>
        </w:rPr>
        <w:t xml:space="preserve">Top 10 Benefits of Smart Parking Protection </w:t>
      </w:r>
      <w:proofErr w:type="gramStart"/>
      <w:r w:rsidRPr="2ED26F3F">
        <w:rPr>
          <w:rFonts w:ascii="Times New Roman" w:eastAsia="Times New Roman" w:hAnsi="Times New Roman" w:cs="Times New Roman"/>
          <w:i/>
          <w:iCs/>
        </w:rPr>
        <w:t>And</w:t>
      </w:r>
      <w:proofErr w:type="gramEnd"/>
      <w:r w:rsidRPr="2ED26F3F">
        <w:rPr>
          <w:rFonts w:ascii="Times New Roman" w:eastAsia="Times New Roman" w:hAnsi="Times New Roman" w:cs="Times New Roman"/>
          <w:i/>
          <w:iCs/>
        </w:rPr>
        <w:t xml:space="preserve"> Why You Should Use It</w:t>
      </w:r>
      <w:r w:rsidRPr="2ED26F3F">
        <w:rPr>
          <w:rFonts w:ascii="Times New Roman" w:eastAsia="Times New Roman" w:hAnsi="Times New Roman" w:cs="Times New Roman"/>
        </w:rPr>
        <w:t xml:space="preserve">, </w:t>
      </w:r>
      <w:proofErr w:type="spellStart"/>
      <w:r w:rsidRPr="2ED26F3F">
        <w:rPr>
          <w:rFonts w:ascii="Times New Roman" w:eastAsia="Times New Roman" w:hAnsi="Times New Roman" w:cs="Times New Roman"/>
        </w:rPr>
        <w:t>Parklio</w:t>
      </w:r>
      <w:proofErr w:type="spellEnd"/>
      <w:r w:rsidRPr="2ED26F3F">
        <w:rPr>
          <w:rFonts w:ascii="Times New Roman" w:eastAsia="Times New Roman" w:hAnsi="Times New Roman" w:cs="Times New Roman"/>
        </w:rPr>
        <w:t xml:space="preserve">, parklio.com/en/blog/top-10-benefits-of-smart-parking-protection-and-why-you-should-use-it. </w:t>
      </w:r>
    </w:p>
    <w:p w14:paraId="68B2E72A" w14:textId="44D446C3" w:rsidR="21CB1C9A" w:rsidRPr="005E2A4D" w:rsidRDefault="7DE379F4" w:rsidP="51B33E19">
      <w:pPr>
        <w:spacing w:line="480" w:lineRule="auto"/>
        <w:ind w:left="720" w:hanging="720"/>
      </w:pPr>
      <w:r w:rsidRPr="1664ADF1">
        <w:rPr>
          <w:rFonts w:ascii="Times New Roman" w:eastAsia="Times New Roman" w:hAnsi="Times New Roman" w:cs="Times New Roman"/>
        </w:rPr>
        <w:t xml:space="preserve">“Top 10 Parking ANPR Systems (2023): Check Our Review Guide.” </w:t>
      </w:r>
      <w:r w:rsidRPr="1664ADF1">
        <w:rPr>
          <w:rFonts w:ascii="Times New Roman" w:eastAsia="Times New Roman" w:hAnsi="Times New Roman" w:cs="Times New Roman"/>
          <w:i/>
          <w:iCs/>
        </w:rPr>
        <w:t xml:space="preserve"> Top 10 Parking ANPR Systems (2023)</w:t>
      </w:r>
      <w:r w:rsidRPr="1664ADF1">
        <w:rPr>
          <w:rFonts w:ascii="Times New Roman" w:eastAsia="Times New Roman" w:hAnsi="Times New Roman" w:cs="Times New Roman"/>
        </w:rPr>
        <w:t xml:space="preserve">, </w:t>
      </w:r>
      <w:proofErr w:type="spellStart"/>
      <w:r w:rsidRPr="1664ADF1">
        <w:rPr>
          <w:rFonts w:ascii="Times New Roman" w:eastAsia="Times New Roman" w:hAnsi="Times New Roman" w:cs="Times New Roman"/>
        </w:rPr>
        <w:t>Parklio</w:t>
      </w:r>
      <w:proofErr w:type="spellEnd"/>
      <w:r w:rsidRPr="1664ADF1">
        <w:rPr>
          <w:rFonts w:ascii="Times New Roman" w:eastAsia="Times New Roman" w:hAnsi="Times New Roman" w:cs="Times New Roman"/>
        </w:rPr>
        <w:t>, parklio.com/</w:t>
      </w:r>
      <w:proofErr w:type="spellStart"/>
      <w:r w:rsidRPr="1664ADF1">
        <w:rPr>
          <w:rFonts w:ascii="Times New Roman" w:eastAsia="Times New Roman" w:hAnsi="Times New Roman" w:cs="Times New Roman"/>
        </w:rPr>
        <w:t>en</w:t>
      </w:r>
      <w:proofErr w:type="spellEnd"/>
      <w:r w:rsidRPr="1664ADF1">
        <w:rPr>
          <w:rFonts w:ascii="Times New Roman" w:eastAsia="Times New Roman" w:hAnsi="Times New Roman" w:cs="Times New Roman"/>
        </w:rPr>
        <w:t>/blog/top-10-parking-anpr-systems.</w:t>
      </w:r>
    </w:p>
    <w:p w14:paraId="2169B54A" w14:textId="2CF5655C" w:rsidR="36962462" w:rsidRDefault="36962462" w:rsidP="1664ADF1">
      <w:pPr>
        <w:spacing w:line="480" w:lineRule="auto"/>
        <w:ind w:left="720" w:hanging="720"/>
        <w:rPr>
          <w:rFonts w:ascii="Times New Roman" w:eastAsia="Times New Roman" w:hAnsi="Times New Roman" w:cs="Times New Roman"/>
        </w:rPr>
      </w:pPr>
      <w:proofErr w:type="spellStart"/>
      <w:r w:rsidRPr="1664ADF1">
        <w:rPr>
          <w:rFonts w:ascii="Times New Roman" w:eastAsia="Times New Roman" w:hAnsi="Times New Roman" w:cs="Times New Roman"/>
        </w:rPr>
        <w:t>UTAParkingPeople</w:t>
      </w:r>
      <w:proofErr w:type="spellEnd"/>
      <w:r w:rsidRPr="1664ADF1">
        <w:rPr>
          <w:rFonts w:ascii="Times New Roman" w:eastAsia="Times New Roman" w:hAnsi="Times New Roman" w:cs="Times New Roman"/>
        </w:rPr>
        <w:t xml:space="preserve">. “UTA Parking: Opening a Can of Worms, But....” UTA Parking: Opening a Can of Worms, But...., </w:t>
      </w:r>
      <w:proofErr w:type="spellStart"/>
      <w:r w:rsidRPr="1664ADF1">
        <w:rPr>
          <w:rFonts w:ascii="Times New Roman" w:eastAsia="Times New Roman" w:hAnsi="Times New Roman" w:cs="Times New Roman"/>
        </w:rPr>
        <w:t>Utarlington</w:t>
      </w:r>
      <w:proofErr w:type="spellEnd"/>
      <w:r w:rsidRPr="1664ADF1">
        <w:rPr>
          <w:rFonts w:ascii="Times New Roman" w:eastAsia="Times New Roman" w:hAnsi="Times New Roman" w:cs="Times New Roman"/>
        </w:rPr>
        <w:t xml:space="preserve">, </w:t>
      </w:r>
      <w:hyperlink r:id="rId28">
        <w:r w:rsidRPr="1664ADF1">
          <w:rPr>
            <w:rFonts w:ascii="Times New Roman" w:eastAsia="Times New Roman" w:hAnsi="Times New Roman" w:cs="Times New Roman"/>
          </w:rPr>
          <w:t>www.reddit.com/r/utarlington/comments/15zfi4h/uta_parking_opening_a_can_of_worms_but/</w:t>
        </w:r>
      </w:hyperlink>
      <w:r w:rsidRPr="1664ADF1">
        <w:rPr>
          <w:rFonts w:ascii="Times New Roman" w:eastAsia="Times New Roman" w:hAnsi="Times New Roman" w:cs="Times New Roman"/>
        </w:rPr>
        <w:t>.</w:t>
      </w:r>
    </w:p>
    <w:sectPr w:rsidR="36962462" w:rsidSect="003F5136">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28107" w14:textId="77777777" w:rsidR="00D47EDB" w:rsidRDefault="00D47EDB" w:rsidP="00C6554A">
      <w:pPr>
        <w:spacing w:before="0" w:after="0" w:line="240" w:lineRule="auto"/>
      </w:pPr>
      <w:r>
        <w:separator/>
      </w:r>
    </w:p>
  </w:endnote>
  <w:endnote w:type="continuationSeparator" w:id="0">
    <w:p w14:paraId="21B67DB1" w14:textId="77777777" w:rsidR="00D47EDB" w:rsidRDefault="00D47EDB" w:rsidP="00C6554A">
      <w:pPr>
        <w:spacing w:before="0" w:after="0" w:line="240" w:lineRule="auto"/>
      </w:pPr>
      <w:r>
        <w:continuationSeparator/>
      </w:r>
    </w:p>
  </w:endnote>
  <w:endnote w:type="continuationNotice" w:id="1">
    <w:p w14:paraId="4251885E" w14:textId="77777777" w:rsidR="00D47EDB" w:rsidRDefault="00D47ED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GMinchoE">
    <w:altName w:val="HG明朝E"/>
    <w:panose1 w:val="02020909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7854" w14:textId="77777777" w:rsidR="004253AC"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40261" w14:textId="77777777" w:rsidR="00D47EDB" w:rsidRDefault="00D47EDB" w:rsidP="00C6554A">
      <w:pPr>
        <w:spacing w:before="0" w:after="0" w:line="240" w:lineRule="auto"/>
      </w:pPr>
      <w:r>
        <w:separator/>
      </w:r>
    </w:p>
  </w:footnote>
  <w:footnote w:type="continuationSeparator" w:id="0">
    <w:p w14:paraId="2B51A9E8" w14:textId="77777777" w:rsidR="00D47EDB" w:rsidRDefault="00D47EDB" w:rsidP="00C6554A">
      <w:pPr>
        <w:spacing w:before="0" w:after="0" w:line="240" w:lineRule="auto"/>
      </w:pPr>
      <w:r>
        <w:continuationSeparator/>
      </w:r>
    </w:p>
  </w:footnote>
  <w:footnote w:type="continuationNotice" w:id="1">
    <w:p w14:paraId="6C28624F" w14:textId="77777777" w:rsidR="00D47EDB" w:rsidRDefault="00D47EDB">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IUxHev8m2uUp7" int2:id="T5AAeRKM">
      <int2:state int2:value="Rejected" int2:type="AugLoop_Text_Critique"/>
    </int2:textHash>
    <int2:textHash int2:hashCode="MuqvJcmEI2iAdP" int2:id="c2Z2uRip">
      <int2:state int2:value="Rejected" int2:type="AugLoop_Text_Critique"/>
    </int2:textHash>
    <int2:textHash int2:hashCode="fRoVBHIGvfC3vA" int2:id="vn0IMaN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57E7184"/>
    <w:multiLevelType w:val="hybridMultilevel"/>
    <w:tmpl w:val="6D5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657681"/>
    <w:multiLevelType w:val="hybridMultilevel"/>
    <w:tmpl w:val="7ADA89D6"/>
    <w:lvl w:ilvl="0" w:tplc="F0208B2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24C67B"/>
    <w:multiLevelType w:val="hybridMultilevel"/>
    <w:tmpl w:val="FFFFFFFF"/>
    <w:lvl w:ilvl="0" w:tplc="A0D80BA0">
      <w:start w:val="1"/>
      <w:numFmt w:val="bullet"/>
      <w:lvlText w:val=""/>
      <w:lvlJc w:val="left"/>
      <w:pPr>
        <w:ind w:left="720" w:hanging="360"/>
      </w:pPr>
      <w:rPr>
        <w:rFonts w:ascii="Symbol" w:hAnsi="Symbol" w:hint="default"/>
      </w:rPr>
    </w:lvl>
    <w:lvl w:ilvl="1" w:tplc="7236E94C">
      <w:start w:val="1"/>
      <w:numFmt w:val="bullet"/>
      <w:lvlText w:val="o"/>
      <w:lvlJc w:val="left"/>
      <w:pPr>
        <w:ind w:left="1440" w:hanging="360"/>
      </w:pPr>
      <w:rPr>
        <w:rFonts w:ascii="Courier New" w:hAnsi="Courier New" w:hint="default"/>
      </w:rPr>
    </w:lvl>
    <w:lvl w:ilvl="2" w:tplc="C04002EA">
      <w:start w:val="1"/>
      <w:numFmt w:val="bullet"/>
      <w:lvlText w:val=""/>
      <w:lvlJc w:val="left"/>
      <w:pPr>
        <w:ind w:left="2160" w:hanging="360"/>
      </w:pPr>
      <w:rPr>
        <w:rFonts w:ascii="Wingdings" w:hAnsi="Wingdings" w:hint="default"/>
      </w:rPr>
    </w:lvl>
    <w:lvl w:ilvl="3" w:tplc="4380FC2C">
      <w:start w:val="1"/>
      <w:numFmt w:val="bullet"/>
      <w:lvlText w:val=""/>
      <w:lvlJc w:val="left"/>
      <w:pPr>
        <w:ind w:left="2880" w:hanging="360"/>
      </w:pPr>
      <w:rPr>
        <w:rFonts w:ascii="Symbol" w:hAnsi="Symbol" w:hint="default"/>
      </w:rPr>
    </w:lvl>
    <w:lvl w:ilvl="4" w:tplc="E268582C">
      <w:start w:val="1"/>
      <w:numFmt w:val="bullet"/>
      <w:lvlText w:val="o"/>
      <w:lvlJc w:val="left"/>
      <w:pPr>
        <w:ind w:left="3600" w:hanging="360"/>
      </w:pPr>
      <w:rPr>
        <w:rFonts w:ascii="Courier New" w:hAnsi="Courier New" w:hint="default"/>
      </w:rPr>
    </w:lvl>
    <w:lvl w:ilvl="5" w:tplc="2CAC0976">
      <w:start w:val="1"/>
      <w:numFmt w:val="bullet"/>
      <w:lvlText w:val=""/>
      <w:lvlJc w:val="left"/>
      <w:pPr>
        <w:ind w:left="4320" w:hanging="360"/>
      </w:pPr>
      <w:rPr>
        <w:rFonts w:ascii="Wingdings" w:hAnsi="Wingdings" w:hint="default"/>
      </w:rPr>
    </w:lvl>
    <w:lvl w:ilvl="6" w:tplc="3872DDFC">
      <w:start w:val="1"/>
      <w:numFmt w:val="bullet"/>
      <w:lvlText w:val=""/>
      <w:lvlJc w:val="left"/>
      <w:pPr>
        <w:ind w:left="5040" w:hanging="360"/>
      </w:pPr>
      <w:rPr>
        <w:rFonts w:ascii="Symbol" w:hAnsi="Symbol" w:hint="default"/>
      </w:rPr>
    </w:lvl>
    <w:lvl w:ilvl="7" w:tplc="CB0E86A6">
      <w:start w:val="1"/>
      <w:numFmt w:val="bullet"/>
      <w:lvlText w:val="o"/>
      <w:lvlJc w:val="left"/>
      <w:pPr>
        <w:ind w:left="5760" w:hanging="360"/>
      </w:pPr>
      <w:rPr>
        <w:rFonts w:ascii="Courier New" w:hAnsi="Courier New" w:hint="default"/>
      </w:rPr>
    </w:lvl>
    <w:lvl w:ilvl="8" w:tplc="39667612">
      <w:start w:val="1"/>
      <w:numFmt w:val="bullet"/>
      <w:lvlText w:val=""/>
      <w:lvlJc w:val="left"/>
      <w:pPr>
        <w:ind w:left="6480" w:hanging="360"/>
      </w:pPr>
      <w:rPr>
        <w:rFonts w:ascii="Wingdings" w:hAnsi="Wingding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3A691F4D"/>
    <w:multiLevelType w:val="hybridMultilevel"/>
    <w:tmpl w:val="F9E2E6A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205680"/>
    <w:multiLevelType w:val="hybridMultilevel"/>
    <w:tmpl w:val="52A01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A14CB0"/>
    <w:multiLevelType w:val="hybridMultilevel"/>
    <w:tmpl w:val="B95CB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6735AF"/>
    <w:multiLevelType w:val="hybridMultilevel"/>
    <w:tmpl w:val="71EAC0A0"/>
    <w:lvl w:ilvl="0" w:tplc="F0208B2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37778158">
    <w:abstractNumId w:val="9"/>
  </w:num>
  <w:num w:numId="2" w16cid:durableId="1802071423">
    <w:abstractNumId w:val="8"/>
  </w:num>
  <w:num w:numId="3" w16cid:durableId="1209338837">
    <w:abstractNumId w:val="8"/>
  </w:num>
  <w:num w:numId="4" w16cid:durableId="1660228310">
    <w:abstractNumId w:val="9"/>
  </w:num>
  <w:num w:numId="5" w16cid:durableId="381366915">
    <w:abstractNumId w:val="16"/>
  </w:num>
  <w:num w:numId="6" w16cid:durableId="796606548">
    <w:abstractNumId w:val="10"/>
  </w:num>
  <w:num w:numId="7" w16cid:durableId="1558395390">
    <w:abstractNumId w:val="14"/>
  </w:num>
  <w:num w:numId="8" w16cid:durableId="1692225191">
    <w:abstractNumId w:val="7"/>
  </w:num>
  <w:num w:numId="9" w16cid:durableId="1981107706">
    <w:abstractNumId w:val="6"/>
  </w:num>
  <w:num w:numId="10" w16cid:durableId="456528457">
    <w:abstractNumId w:val="5"/>
  </w:num>
  <w:num w:numId="11" w16cid:durableId="1472090748">
    <w:abstractNumId w:val="4"/>
  </w:num>
  <w:num w:numId="12" w16cid:durableId="1913660410">
    <w:abstractNumId w:val="3"/>
  </w:num>
  <w:num w:numId="13" w16cid:durableId="1827352373">
    <w:abstractNumId w:val="2"/>
  </w:num>
  <w:num w:numId="14" w16cid:durableId="531647547">
    <w:abstractNumId w:val="1"/>
  </w:num>
  <w:num w:numId="15" w16cid:durableId="1026172140">
    <w:abstractNumId w:val="0"/>
  </w:num>
  <w:num w:numId="16" w16cid:durableId="1165702686">
    <w:abstractNumId w:val="17"/>
  </w:num>
  <w:num w:numId="17" w16cid:durableId="1980525221">
    <w:abstractNumId w:val="15"/>
  </w:num>
  <w:num w:numId="18" w16cid:durableId="1678574094">
    <w:abstractNumId w:val="12"/>
  </w:num>
  <w:num w:numId="19" w16cid:durableId="1859194786">
    <w:abstractNumId w:val="19"/>
  </w:num>
  <w:num w:numId="20" w16cid:durableId="946546783">
    <w:abstractNumId w:val="11"/>
  </w:num>
  <w:num w:numId="21" w16cid:durableId="1841115351">
    <w:abstractNumId w:val="18"/>
  </w:num>
  <w:num w:numId="22" w16cid:durableId="4804618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D1"/>
    <w:rsid w:val="000016FD"/>
    <w:rsid w:val="00001ABF"/>
    <w:rsid w:val="000026BD"/>
    <w:rsid w:val="00003072"/>
    <w:rsid w:val="0000315A"/>
    <w:rsid w:val="0000660B"/>
    <w:rsid w:val="00006687"/>
    <w:rsid w:val="00006FDB"/>
    <w:rsid w:val="00007213"/>
    <w:rsid w:val="0000750C"/>
    <w:rsid w:val="000076A3"/>
    <w:rsid w:val="00007E0A"/>
    <w:rsid w:val="000110FB"/>
    <w:rsid w:val="00013322"/>
    <w:rsid w:val="00013AFB"/>
    <w:rsid w:val="00013BDB"/>
    <w:rsid w:val="0001408A"/>
    <w:rsid w:val="00014196"/>
    <w:rsid w:val="00016A92"/>
    <w:rsid w:val="00017B48"/>
    <w:rsid w:val="000202C0"/>
    <w:rsid w:val="00021E23"/>
    <w:rsid w:val="000230BF"/>
    <w:rsid w:val="00023786"/>
    <w:rsid w:val="00023B7E"/>
    <w:rsid w:val="00023DCD"/>
    <w:rsid w:val="00023F1B"/>
    <w:rsid w:val="00024B88"/>
    <w:rsid w:val="00027F43"/>
    <w:rsid w:val="000308C4"/>
    <w:rsid w:val="0003191F"/>
    <w:rsid w:val="00031DBA"/>
    <w:rsid w:val="000330AE"/>
    <w:rsid w:val="00033890"/>
    <w:rsid w:val="00033AE2"/>
    <w:rsid w:val="00033D1F"/>
    <w:rsid w:val="00035A86"/>
    <w:rsid w:val="00035AC8"/>
    <w:rsid w:val="00036316"/>
    <w:rsid w:val="00036724"/>
    <w:rsid w:val="00037ABC"/>
    <w:rsid w:val="0004056A"/>
    <w:rsid w:val="0004069B"/>
    <w:rsid w:val="0004180D"/>
    <w:rsid w:val="000421F3"/>
    <w:rsid w:val="00042486"/>
    <w:rsid w:val="00043202"/>
    <w:rsid w:val="00043830"/>
    <w:rsid w:val="000438F6"/>
    <w:rsid w:val="00043EAE"/>
    <w:rsid w:val="000441A2"/>
    <w:rsid w:val="0004646C"/>
    <w:rsid w:val="00046936"/>
    <w:rsid w:val="00046C67"/>
    <w:rsid w:val="000474FB"/>
    <w:rsid w:val="000476F4"/>
    <w:rsid w:val="00050015"/>
    <w:rsid w:val="000505CF"/>
    <w:rsid w:val="000507B8"/>
    <w:rsid w:val="000507F2"/>
    <w:rsid w:val="0005317A"/>
    <w:rsid w:val="00054303"/>
    <w:rsid w:val="00056D83"/>
    <w:rsid w:val="0005767A"/>
    <w:rsid w:val="000602C9"/>
    <w:rsid w:val="00061799"/>
    <w:rsid w:val="000617DC"/>
    <w:rsid w:val="00062194"/>
    <w:rsid w:val="000626AE"/>
    <w:rsid w:val="00062C8E"/>
    <w:rsid w:val="00062D06"/>
    <w:rsid w:val="00063748"/>
    <w:rsid w:val="00065FEB"/>
    <w:rsid w:val="00066CA5"/>
    <w:rsid w:val="000678DD"/>
    <w:rsid w:val="000679B4"/>
    <w:rsid w:val="00071317"/>
    <w:rsid w:val="00071532"/>
    <w:rsid w:val="00071C6D"/>
    <w:rsid w:val="00072056"/>
    <w:rsid w:val="00072A5F"/>
    <w:rsid w:val="000731AD"/>
    <w:rsid w:val="00075317"/>
    <w:rsid w:val="0008087F"/>
    <w:rsid w:val="00081EF6"/>
    <w:rsid w:val="000824E4"/>
    <w:rsid w:val="00083CA6"/>
    <w:rsid w:val="00084206"/>
    <w:rsid w:val="00085D89"/>
    <w:rsid w:val="00087F8E"/>
    <w:rsid w:val="00090DEF"/>
    <w:rsid w:val="00091DE2"/>
    <w:rsid w:val="00092923"/>
    <w:rsid w:val="00092973"/>
    <w:rsid w:val="000945A2"/>
    <w:rsid w:val="0009559A"/>
    <w:rsid w:val="00095A8D"/>
    <w:rsid w:val="0009605B"/>
    <w:rsid w:val="0009606D"/>
    <w:rsid w:val="000973ED"/>
    <w:rsid w:val="000974D8"/>
    <w:rsid w:val="0009762A"/>
    <w:rsid w:val="000977F1"/>
    <w:rsid w:val="000A17E0"/>
    <w:rsid w:val="000A2703"/>
    <w:rsid w:val="000A2A3F"/>
    <w:rsid w:val="000A2D30"/>
    <w:rsid w:val="000A3917"/>
    <w:rsid w:val="000A3B00"/>
    <w:rsid w:val="000A3B2E"/>
    <w:rsid w:val="000A55FC"/>
    <w:rsid w:val="000A6DF5"/>
    <w:rsid w:val="000A7428"/>
    <w:rsid w:val="000A74D2"/>
    <w:rsid w:val="000A74F3"/>
    <w:rsid w:val="000A7902"/>
    <w:rsid w:val="000A7F75"/>
    <w:rsid w:val="000B1365"/>
    <w:rsid w:val="000B34C9"/>
    <w:rsid w:val="000B5D8E"/>
    <w:rsid w:val="000B7197"/>
    <w:rsid w:val="000B720E"/>
    <w:rsid w:val="000B7EAA"/>
    <w:rsid w:val="000C209B"/>
    <w:rsid w:val="000C2FA9"/>
    <w:rsid w:val="000C36C4"/>
    <w:rsid w:val="000C4068"/>
    <w:rsid w:val="000C4990"/>
    <w:rsid w:val="000C60FE"/>
    <w:rsid w:val="000C6604"/>
    <w:rsid w:val="000C7CFC"/>
    <w:rsid w:val="000D133B"/>
    <w:rsid w:val="000D22A7"/>
    <w:rsid w:val="000D3387"/>
    <w:rsid w:val="000D5A62"/>
    <w:rsid w:val="000D60D1"/>
    <w:rsid w:val="000D646E"/>
    <w:rsid w:val="000D6FB7"/>
    <w:rsid w:val="000D7F5B"/>
    <w:rsid w:val="000E03F5"/>
    <w:rsid w:val="000E12D3"/>
    <w:rsid w:val="000E2386"/>
    <w:rsid w:val="000E2D6F"/>
    <w:rsid w:val="000E362E"/>
    <w:rsid w:val="000E4633"/>
    <w:rsid w:val="000E4BC8"/>
    <w:rsid w:val="000E51DC"/>
    <w:rsid w:val="000E5F3E"/>
    <w:rsid w:val="000E7401"/>
    <w:rsid w:val="000E7878"/>
    <w:rsid w:val="000F08FA"/>
    <w:rsid w:val="000F0E07"/>
    <w:rsid w:val="000F280F"/>
    <w:rsid w:val="000F2C23"/>
    <w:rsid w:val="000F2FDA"/>
    <w:rsid w:val="000F33CD"/>
    <w:rsid w:val="000F46E6"/>
    <w:rsid w:val="000F6887"/>
    <w:rsid w:val="000F69B1"/>
    <w:rsid w:val="000F750C"/>
    <w:rsid w:val="00100C7B"/>
    <w:rsid w:val="00101F69"/>
    <w:rsid w:val="00102EDD"/>
    <w:rsid w:val="001057EA"/>
    <w:rsid w:val="001059CF"/>
    <w:rsid w:val="00105F6F"/>
    <w:rsid w:val="001076DA"/>
    <w:rsid w:val="0011050C"/>
    <w:rsid w:val="00111D6D"/>
    <w:rsid w:val="00113566"/>
    <w:rsid w:val="00113904"/>
    <w:rsid w:val="00113C18"/>
    <w:rsid w:val="00114418"/>
    <w:rsid w:val="00114D45"/>
    <w:rsid w:val="001152A1"/>
    <w:rsid w:val="00116023"/>
    <w:rsid w:val="001165EC"/>
    <w:rsid w:val="00116B21"/>
    <w:rsid w:val="00121572"/>
    <w:rsid w:val="0012257B"/>
    <w:rsid w:val="00122AC8"/>
    <w:rsid w:val="001233FA"/>
    <w:rsid w:val="00123B2A"/>
    <w:rsid w:val="00123F3E"/>
    <w:rsid w:val="001241B1"/>
    <w:rsid w:val="00125123"/>
    <w:rsid w:val="001265F3"/>
    <w:rsid w:val="00126C5C"/>
    <w:rsid w:val="00126D9E"/>
    <w:rsid w:val="00127D1D"/>
    <w:rsid w:val="00131649"/>
    <w:rsid w:val="0013168A"/>
    <w:rsid w:val="00131CAE"/>
    <w:rsid w:val="001351F7"/>
    <w:rsid w:val="00135CA4"/>
    <w:rsid w:val="00136A3D"/>
    <w:rsid w:val="00141173"/>
    <w:rsid w:val="00142207"/>
    <w:rsid w:val="001425D7"/>
    <w:rsid w:val="00144251"/>
    <w:rsid w:val="0014456B"/>
    <w:rsid w:val="00144805"/>
    <w:rsid w:val="00144EC9"/>
    <w:rsid w:val="00146486"/>
    <w:rsid w:val="001478A7"/>
    <w:rsid w:val="00147C64"/>
    <w:rsid w:val="00147D64"/>
    <w:rsid w:val="00150876"/>
    <w:rsid w:val="00151085"/>
    <w:rsid w:val="001511D0"/>
    <w:rsid w:val="00153179"/>
    <w:rsid w:val="00155246"/>
    <w:rsid w:val="00156ACC"/>
    <w:rsid w:val="00160B9D"/>
    <w:rsid w:val="00161282"/>
    <w:rsid w:val="00161362"/>
    <w:rsid w:val="00161BC4"/>
    <w:rsid w:val="001620C5"/>
    <w:rsid w:val="00163B19"/>
    <w:rsid w:val="00164043"/>
    <w:rsid w:val="00164325"/>
    <w:rsid w:val="00165AD5"/>
    <w:rsid w:val="00167680"/>
    <w:rsid w:val="00170A83"/>
    <w:rsid w:val="00170E55"/>
    <w:rsid w:val="00172D1F"/>
    <w:rsid w:val="001730BE"/>
    <w:rsid w:val="00174045"/>
    <w:rsid w:val="00174767"/>
    <w:rsid w:val="00174D1A"/>
    <w:rsid w:val="001759EC"/>
    <w:rsid w:val="00175B66"/>
    <w:rsid w:val="00175CD0"/>
    <w:rsid w:val="001806FD"/>
    <w:rsid w:val="00181283"/>
    <w:rsid w:val="0018273F"/>
    <w:rsid w:val="00183994"/>
    <w:rsid w:val="0018426D"/>
    <w:rsid w:val="001844C9"/>
    <w:rsid w:val="00184893"/>
    <w:rsid w:val="00190595"/>
    <w:rsid w:val="00191E92"/>
    <w:rsid w:val="00192DFF"/>
    <w:rsid w:val="001939C9"/>
    <w:rsid w:val="001945DE"/>
    <w:rsid w:val="00194EDF"/>
    <w:rsid w:val="001A03F6"/>
    <w:rsid w:val="001A09CD"/>
    <w:rsid w:val="001A0CEA"/>
    <w:rsid w:val="001A0EFC"/>
    <w:rsid w:val="001A10F9"/>
    <w:rsid w:val="001A1A97"/>
    <w:rsid w:val="001A1B9C"/>
    <w:rsid w:val="001A2422"/>
    <w:rsid w:val="001A2C08"/>
    <w:rsid w:val="001A348B"/>
    <w:rsid w:val="001A3A56"/>
    <w:rsid w:val="001A4588"/>
    <w:rsid w:val="001A4A4A"/>
    <w:rsid w:val="001A69C0"/>
    <w:rsid w:val="001A752D"/>
    <w:rsid w:val="001A7CEC"/>
    <w:rsid w:val="001B0AE4"/>
    <w:rsid w:val="001B0AE6"/>
    <w:rsid w:val="001B0D8E"/>
    <w:rsid w:val="001B1559"/>
    <w:rsid w:val="001B1BB0"/>
    <w:rsid w:val="001B1F9D"/>
    <w:rsid w:val="001B325D"/>
    <w:rsid w:val="001B454D"/>
    <w:rsid w:val="001B538F"/>
    <w:rsid w:val="001B7838"/>
    <w:rsid w:val="001B7AB7"/>
    <w:rsid w:val="001C1241"/>
    <w:rsid w:val="001C1FE2"/>
    <w:rsid w:val="001C214E"/>
    <w:rsid w:val="001C2E1F"/>
    <w:rsid w:val="001C3021"/>
    <w:rsid w:val="001C34E0"/>
    <w:rsid w:val="001C35F5"/>
    <w:rsid w:val="001C389E"/>
    <w:rsid w:val="001C47AF"/>
    <w:rsid w:val="001C49A8"/>
    <w:rsid w:val="001C5BE7"/>
    <w:rsid w:val="001C7C33"/>
    <w:rsid w:val="001C7DD9"/>
    <w:rsid w:val="001D0D54"/>
    <w:rsid w:val="001D0E1A"/>
    <w:rsid w:val="001D17C4"/>
    <w:rsid w:val="001D1AF2"/>
    <w:rsid w:val="001D2267"/>
    <w:rsid w:val="001D3059"/>
    <w:rsid w:val="001D4D45"/>
    <w:rsid w:val="001D58CA"/>
    <w:rsid w:val="001D600D"/>
    <w:rsid w:val="001E0AC2"/>
    <w:rsid w:val="001E11B5"/>
    <w:rsid w:val="001E3AB1"/>
    <w:rsid w:val="001E4217"/>
    <w:rsid w:val="001E4912"/>
    <w:rsid w:val="001E513D"/>
    <w:rsid w:val="001E767E"/>
    <w:rsid w:val="001E7F28"/>
    <w:rsid w:val="001F371F"/>
    <w:rsid w:val="001F4893"/>
    <w:rsid w:val="001F490F"/>
    <w:rsid w:val="001F5847"/>
    <w:rsid w:val="001F64B9"/>
    <w:rsid w:val="001F66C7"/>
    <w:rsid w:val="001F73D1"/>
    <w:rsid w:val="0020051A"/>
    <w:rsid w:val="00200C32"/>
    <w:rsid w:val="002011A2"/>
    <w:rsid w:val="00201415"/>
    <w:rsid w:val="00201762"/>
    <w:rsid w:val="00203330"/>
    <w:rsid w:val="002038BE"/>
    <w:rsid w:val="00205498"/>
    <w:rsid w:val="00205C1A"/>
    <w:rsid w:val="00210642"/>
    <w:rsid w:val="00210908"/>
    <w:rsid w:val="00210C74"/>
    <w:rsid w:val="00211907"/>
    <w:rsid w:val="00211E92"/>
    <w:rsid w:val="0021329E"/>
    <w:rsid w:val="00213ABD"/>
    <w:rsid w:val="0021462A"/>
    <w:rsid w:val="00215166"/>
    <w:rsid w:val="0021680D"/>
    <w:rsid w:val="00217444"/>
    <w:rsid w:val="00217A5D"/>
    <w:rsid w:val="00217B24"/>
    <w:rsid w:val="00220A3C"/>
    <w:rsid w:val="00223B47"/>
    <w:rsid w:val="00223FFA"/>
    <w:rsid w:val="00224615"/>
    <w:rsid w:val="00225C37"/>
    <w:rsid w:val="00226695"/>
    <w:rsid w:val="0022799E"/>
    <w:rsid w:val="0023085F"/>
    <w:rsid w:val="00231CDD"/>
    <w:rsid w:val="00232B98"/>
    <w:rsid w:val="002342ED"/>
    <w:rsid w:val="00234A17"/>
    <w:rsid w:val="00236D8D"/>
    <w:rsid w:val="00240818"/>
    <w:rsid w:val="00241021"/>
    <w:rsid w:val="0024186F"/>
    <w:rsid w:val="00241D82"/>
    <w:rsid w:val="00242661"/>
    <w:rsid w:val="00242805"/>
    <w:rsid w:val="00244F10"/>
    <w:rsid w:val="002450E3"/>
    <w:rsid w:val="002465F7"/>
    <w:rsid w:val="00247279"/>
    <w:rsid w:val="00247511"/>
    <w:rsid w:val="00247D09"/>
    <w:rsid w:val="002510F2"/>
    <w:rsid w:val="00251422"/>
    <w:rsid w:val="002518BA"/>
    <w:rsid w:val="00251F86"/>
    <w:rsid w:val="002527B4"/>
    <w:rsid w:val="00253662"/>
    <w:rsid w:val="00254583"/>
    <w:rsid w:val="00254929"/>
    <w:rsid w:val="002553E2"/>
    <w:rsid w:val="002554CD"/>
    <w:rsid w:val="00256328"/>
    <w:rsid w:val="00256B6F"/>
    <w:rsid w:val="00256EE7"/>
    <w:rsid w:val="00256EED"/>
    <w:rsid w:val="00257743"/>
    <w:rsid w:val="0026005F"/>
    <w:rsid w:val="0026110D"/>
    <w:rsid w:val="00261771"/>
    <w:rsid w:val="00262118"/>
    <w:rsid w:val="00262513"/>
    <w:rsid w:val="002627B2"/>
    <w:rsid w:val="002637D3"/>
    <w:rsid w:val="00263F18"/>
    <w:rsid w:val="00264760"/>
    <w:rsid w:val="00265DEE"/>
    <w:rsid w:val="00270947"/>
    <w:rsid w:val="0027198F"/>
    <w:rsid w:val="002733CB"/>
    <w:rsid w:val="002742E5"/>
    <w:rsid w:val="002747B9"/>
    <w:rsid w:val="00275148"/>
    <w:rsid w:val="00275A85"/>
    <w:rsid w:val="00275D61"/>
    <w:rsid w:val="0027605B"/>
    <w:rsid w:val="00280D1B"/>
    <w:rsid w:val="00281DA7"/>
    <w:rsid w:val="002825E9"/>
    <w:rsid w:val="002826B1"/>
    <w:rsid w:val="00282EE8"/>
    <w:rsid w:val="00283AD5"/>
    <w:rsid w:val="00284A48"/>
    <w:rsid w:val="00285589"/>
    <w:rsid w:val="002857A4"/>
    <w:rsid w:val="00286078"/>
    <w:rsid w:val="0028616E"/>
    <w:rsid w:val="002872BD"/>
    <w:rsid w:val="00291BFE"/>
    <w:rsid w:val="00292628"/>
    <w:rsid w:val="0029263A"/>
    <w:rsid w:val="002928A5"/>
    <w:rsid w:val="00292F59"/>
    <w:rsid w:val="002937EE"/>
    <w:rsid w:val="00293B83"/>
    <w:rsid w:val="00294379"/>
    <w:rsid w:val="00294B8D"/>
    <w:rsid w:val="002962DC"/>
    <w:rsid w:val="002971A4"/>
    <w:rsid w:val="00297958"/>
    <w:rsid w:val="002A065C"/>
    <w:rsid w:val="002A0833"/>
    <w:rsid w:val="002A0A8B"/>
    <w:rsid w:val="002A0EED"/>
    <w:rsid w:val="002A1C5E"/>
    <w:rsid w:val="002A1CE0"/>
    <w:rsid w:val="002A2740"/>
    <w:rsid w:val="002A27E6"/>
    <w:rsid w:val="002A2E3D"/>
    <w:rsid w:val="002A429B"/>
    <w:rsid w:val="002A4559"/>
    <w:rsid w:val="002A4A9C"/>
    <w:rsid w:val="002A7ECC"/>
    <w:rsid w:val="002B0B61"/>
    <w:rsid w:val="002B1CCC"/>
    <w:rsid w:val="002B206A"/>
    <w:rsid w:val="002B2204"/>
    <w:rsid w:val="002B2B53"/>
    <w:rsid w:val="002B2CEB"/>
    <w:rsid w:val="002B38B5"/>
    <w:rsid w:val="002B40CF"/>
    <w:rsid w:val="002B4294"/>
    <w:rsid w:val="002B4CDC"/>
    <w:rsid w:val="002B7765"/>
    <w:rsid w:val="002C1AA1"/>
    <w:rsid w:val="002C2A33"/>
    <w:rsid w:val="002C2DFB"/>
    <w:rsid w:val="002C4AF4"/>
    <w:rsid w:val="002C5210"/>
    <w:rsid w:val="002C6ED3"/>
    <w:rsid w:val="002C6F0C"/>
    <w:rsid w:val="002C7F12"/>
    <w:rsid w:val="002D07EB"/>
    <w:rsid w:val="002D153A"/>
    <w:rsid w:val="002D2468"/>
    <w:rsid w:val="002D2499"/>
    <w:rsid w:val="002D2DFD"/>
    <w:rsid w:val="002D383C"/>
    <w:rsid w:val="002D4579"/>
    <w:rsid w:val="002D5740"/>
    <w:rsid w:val="002D63A0"/>
    <w:rsid w:val="002D716B"/>
    <w:rsid w:val="002D7224"/>
    <w:rsid w:val="002D7FAB"/>
    <w:rsid w:val="002E018D"/>
    <w:rsid w:val="002E0B97"/>
    <w:rsid w:val="002E16EC"/>
    <w:rsid w:val="002E216C"/>
    <w:rsid w:val="002E422D"/>
    <w:rsid w:val="002E4440"/>
    <w:rsid w:val="002E4537"/>
    <w:rsid w:val="002E4582"/>
    <w:rsid w:val="002E482F"/>
    <w:rsid w:val="002E59D9"/>
    <w:rsid w:val="002E7039"/>
    <w:rsid w:val="002E736B"/>
    <w:rsid w:val="002F06BF"/>
    <w:rsid w:val="002F06DF"/>
    <w:rsid w:val="002F0DF8"/>
    <w:rsid w:val="002F13BF"/>
    <w:rsid w:val="002F2054"/>
    <w:rsid w:val="002F23AB"/>
    <w:rsid w:val="002F3FB5"/>
    <w:rsid w:val="002F5264"/>
    <w:rsid w:val="002F52E5"/>
    <w:rsid w:val="002F585C"/>
    <w:rsid w:val="002F5B97"/>
    <w:rsid w:val="002F5DC1"/>
    <w:rsid w:val="002F7E70"/>
    <w:rsid w:val="00301D75"/>
    <w:rsid w:val="0030262F"/>
    <w:rsid w:val="00304E83"/>
    <w:rsid w:val="0030516E"/>
    <w:rsid w:val="003054E5"/>
    <w:rsid w:val="003058A8"/>
    <w:rsid w:val="00305951"/>
    <w:rsid w:val="00305B94"/>
    <w:rsid w:val="00305C28"/>
    <w:rsid w:val="00305F32"/>
    <w:rsid w:val="00306380"/>
    <w:rsid w:val="00307918"/>
    <w:rsid w:val="00313245"/>
    <w:rsid w:val="00313304"/>
    <w:rsid w:val="00313700"/>
    <w:rsid w:val="003153DC"/>
    <w:rsid w:val="003163AB"/>
    <w:rsid w:val="00317375"/>
    <w:rsid w:val="00320714"/>
    <w:rsid w:val="00321222"/>
    <w:rsid w:val="003222E9"/>
    <w:rsid w:val="00322B58"/>
    <w:rsid w:val="00322E7B"/>
    <w:rsid w:val="00324C88"/>
    <w:rsid w:val="00325B23"/>
    <w:rsid w:val="00325D71"/>
    <w:rsid w:val="00325F38"/>
    <w:rsid w:val="00326C2F"/>
    <w:rsid w:val="00331349"/>
    <w:rsid w:val="003314D1"/>
    <w:rsid w:val="00331A51"/>
    <w:rsid w:val="00331F1A"/>
    <w:rsid w:val="00331FEF"/>
    <w:rsid w:val="00333D0D"/>
    <w:rsid w:val="00334433"/>
    <w:rsid w:val="00334637"/>
    <w:rsid w:val="00334CFC"/>
    <w:rsid w:val="00335691"/>
    <w:rsid w:val="00336330"/>
    <w:rsid w:val="00336826"/>
    <w:rsid w:val="0033757C"/>
    <w:rsid w:val="0034301F"/>
    <w:rsid w:val="00343405"/>
    <w:rsid w:val="0034451A"/>
    <w:rsid w:val="0034492E"/>
    <w:rsid w:val="00344FED"/>
    <w:rsid w:val="00345139"/>
    <w:rsid w:val="003455A4"/>
    <w:rsid w:val="00345CD8"/>
    <w:rsid w:val="00345D14"/>
    <w:rsid w:val="003468EE"/>
    <w:rsid w:val="0034724B"/>
    <w:rsid w:val="0034797D"/>
    <w:rsid w:val="003508C3"/>
    <w:rsid w:val="00351611"/>
    <w:rsid w:val="0035213F"/>
    <w:rsid w:val="003525D4"/>
    <w:rsid w:val="0035324E"/>
    <w:rsid w:val="00353979"/>
    <w:rsid w:val="00354370"/>
    <w:rsid w:val="0035574D"/>
    <w:rsid w:val="00356118"/>
    <w:rsid w:val="00356AA5"/>
    <w:rsid w:val="003576FA"/>
    <w:rsid w:val="00360452"/>
    <w:rsid w:val="0036092B"/>
    <w:rsid w:val="00360E2E"/>
    <w:rsid w:val="0036284F"/>
    <w:rsid w:val="0036323B"/>
    <w:rsid w:val="00365633"/>
    <w:rsid w:val="00365A46"/>
    <w:rsid w:val="0037169F"/>
    <w:rsid w:val="0037221A"/>
    <w:rsid w:val="00373400"/>
    <w:rsid w:val="00374AAA"/>
    <w:rsid w:val="0038016F"/>
    <w:rsid w:val="0038112C"/>
    <w:rsid w:val="003815E1"/>
    <w:rsid w:val="003819B8"/>
    <w:rsid w:val="003825BD"/>
    <w:rsid w:val="00382E35"/>
    <w:rsid w:val="00383316"/>
    <w:rsid w:val="00383394"/>
    <w:rsid w:val="003836A4"/>
    <w:rsid w:val="00383959"/>
    <w:rsid w:val="00383B9D"/>
    <w:rsid w:val="00383FD4"/>
    <w:rsid w:val="0038486B"/>
    <w:rsid w:val="003856F6"/>
    <w:rsid w:val="00386039"/>
    <w:rsid w:val="0038677A"/>
    <w:rsid w:val="00386887"/>
    <w:rsid w:val="00390643"/>
    <w:rsid w:val="003906AA"/>
    <w:rsid w:val="00391B46"/>
    <w:rsid w:val="00394B85"/>
    <w:rsid w:val="00397022"/>
    <w:rsid w:val="003A0080"/>
    <w:rsid w:val="003A140B"/>
    <w:rsid w:val="003A192D"/>
    <w:rsid w:val="003A1AAF"/>
    <w:rsid w:val="003A1CF2"/>
    <w:rsid w:val="003A23F3"/>
    <w:rsid w:val="003A2C44"/>
    <w:rsid w:val="003A3259"/>
    <w:rsid w:val="003A3D43"/>
    <w:rsid w:val="003A4398"/>
    <w:rsid w:val="003A597A"/>
    <w:rsid w:val="003A7B62"/>
    <w:rsid w:val="003A7B7A"/>
    <w:rsid w:val="003A7D8D"/>
    <w:rsid w:val="003B0064"/>
    <w:rsid w:val="003B13A0"/>
    <w:rsid w:val="003B287F"/>
    <w:rsid w:val="003B6032"/>
    <w:rsid w:val="003B68EA"/>
    <w:rsid w:val="003B6EAA"/>
    <w:rsid w:val="003B76EC"/>
    <w:rsid w:val="003C11F0"/>
    <w:rsid w:val="003C2497"/>
    <w:rsid w:val="003C2F04"/>
    <w:rsid w:val="003C6194"/>
    <w:rsid w:val="003C626E"/>
    <w:rsid w:val="003D0307"/>
    <w:rsid w:val="003D04D0"/>
    <w:rsid w:val="003D0684"/>
    <w:rsid w:val="003D30F0"/>
    <w:rsid w:val="003D528F"/>
    <w:rsid w:val="003D723C"/>
    <w:rsid w:val="003D74B2"/>
    <w:rsid w:val="003D7AD6"/>
    <w:rsid w:val="003E0076"/>
    <w:rsid w:val="003E0886"/>
    <w:rsid w:val="003E1C80"/>
    <w:rsid w:val="003E2918"/>
    <w:rsid w:val="003E37D9"/>
    <w:rsid w:val="003E4D24"/>
    <w:rsid w:val="003E4D58"/>
    <w:rsid w:val="003E4D96"/>
    <w:rsid w:val="003E754F"/>
    <w:rsid w:val="003F0406"/>
    <w:rsid w:val="003F120F"/>
    <w:rsid w:val="003F12E6"/>
    <w:rsid w:val="003F2369"/>
    <w:rsid w:val="003F23A1"/>
    <w:rsid w:val="003F3848"/>
    <w:rsid w:val="003F5136"/>
    <w:rsid w:val="003F657E"/>
    <w:rsid w:val="003F7078"/>
    <w:rsid w:val="00402343"/>
    <w:rsid w:val="0040431F"/>
    <w:rsid w:val="00404600"/>
    <w:rsid w:val="00404668"/>
    <w:rsid w:val="00404766"/>
    <w:rsid w:val="00405C07"/>
    <w:rsid w:val="00407084"/>
    <w:rsid w:val="00407EA4"/>
    <w:rsid w:val="00410B1C"/>
    <w:rsid w:val="00413179"/>
    <w:rsid w:val="004133AD"/>
    <w:rsid w:val="00417A89"/>
    <w:rsid w:val="0042059B"/>
    <w:rsid w:val="00420CDC"/>
    <w:rsid w:val="0042154F"/>
    <w:rsid w:val="0042167C"/>
    <w:rsid w:val="00421893"/>
    <w:rsid w:val="00423687"/>
    <w:rsid w:val="00424CC4"/>
    <w:rsid w:val="004250FD"/>
    <w:rsid w:val="004253AC"/>
    <w:rsid w:val="00425901"/>
    <w:rsid w:val="00426049"/>
    <w:rsid w:val="00426B84"/>
    <w:rsid w:val="00426CB6"/>
    <w:rsid w:val="00431454"/>
    <w:rsid w:val="00431E1C"/>
    <w:rsid w:val="004323E3"/>
    <w:rsid w:val="004323F6"/>
    <w:rsid w:val="004327BD"/>
    <w:rsid w:val="00433931"/>
    <w:rsid w:val="004340AE"/>
    <w:rsid w:val="004347C7"/>
    <w:rsid w:val="00434F94"/>
    <w:rsid w:val="00435033"/>
    <w:rsid w:val="00436B68"/>
    <w:rsid w:val="00436E66"/>
    <w:rsid w:val="00436FA3"/>
    <w:rsid w:val="004372B9"/>
    <w:rsid w:val="00437EB8"/>
    <w:rsid w:val="004402B4"/>
    <w:rsid w:val="00440E2F"/>
    <w:rsid w:val="00440F64"/>
    <w:rsid w:val="004414E1"/>
    <w:rsid w:val="00442A0B"/>
    <w:rsid w:val="00442D0E"/>
    <w:rsid w:val="0044340B"/>
    <w:rsid w:val="00443784"/>
    <w:rsid w:val="004437F9"/>
    <w:rsid w:val="004443E5"/>
    <w:rsid w:val="004444F0"/>
    <w:rsid w:val="0044479C"/>
    <w:rsid w:val="0044611B"/>
    <w:rsid w:val="004468A3"/>
    <w:rsid w:val="00447001"/>
    <w:rsid w:val="004478C9"/>
    <w:rsid w:val="00447E93"/>
    <w:rsid w:val="00451C0E"/>
    <w:rsid w:val="004521D6"/>
    <w:rsid w:val="0045272C"/>
    <w:rsid w:val="0045313D"/>
    <w:rsid w:val="00454039"/>
    <w:rsid w:val="004547DF"/>
    <w:rsid w:val="0045546B"/>
    <w:rsid w:val="00455E72"/>
    <w:rsid w:val="004560C5"/>
    <w:rsid w:val="004569DD"/>
    <w:rsid w:val="00456EFA"/>
    <w:rsid w:val="00456F12"/>
    <w:rsid w:val="00457D33"/>
    <w:rsid w:val="00460640"/>
    <w:rsid w:val="00461795"/>
    <w:rsid w:val="00461C7D"/>
    <w:rsid w:val="004623E1"/>
    <w:rsid w:val="004623F5"/>
    <w:rsid w:val="004628D3"/>
    <w:rsid w:val="004638D2"/>
    <w:rsid w:val="00463912"/>
    <w:rsid w:val="0046434E"/>
    <w:rsid w:val="004648D9"/>
    <w:rsid w:val="0046752E"/>
    <w:rsid w:val="00467627"/>
    <w:rsid w:val="00467ACD"/>
    <w:rsid w:val="00470236"/>
    <w:rsid w:val="00471620"/>
    <w:rsid w:val="004728BB"/>
    <w:rsid w:val="00472F54"/>
    <w:rsid w:val="00473C99"/>
    <w:rsid w:val="00473CBD"/>
    <w:rsid w:val="00474218"/>
    <w:rsid w:val="0047428B"/>
    <w:rsid w:val="00474B52"/>
    <w:rsid w:val="00474DBF"/>
    <w:rsid w:val="00475447"/>
    <w:rsid w:val="004768CF"/>
    <w:rsid w:val="004772DE"/>
    <w:rsid w:val="00477828"/>
    <w:rsid w:val="004805D2"/>
    <w:rsid w:val="004813E1"/>
    <w:rsid w:val="00482C31"/>
    <w:rsid w:val="00483E6E"/>
    <w:rsid w:val="0048468E"/>
    <w:rsid w:val="00484E92"/>
    <w:rsid w:val="0049199E"/>
    <w:rsid w:val="00491D4D"/>
    <w:rsid w:val="00491E15"/>
    <w:rsid w:val="00492720"/>
    <w:rsid w:val="004937E8"/>
    <w:rsid w:val="00493A56"/>
    <w:rsid w:val="00494C5E"/>
    <w:rsid w:val="00495D6A"/>
    <w:rsid w:val="00495F89"/>
    <w:rsid w:val="004967A0"/>
    <w:rsid w:val="00496854"/>
    <w:rsid w:val="00497E8C"/>
    <w:rsid w:val="004A1B8B"/>
    <w:rsid w:val="004A2224"/>
    <w:rsid w:val="004A2886"/>
    <w:rsid w:val="004A2DFF"/>
    <w:rsid w:val="004A3372"/>
    <w:rsid w:val="004A3772"/>
    <w:rsid w:val="004A40BC"/>
    <w:rsid w:val="004A4538"/>
    <w:rsid w:val="004A4C88"/>
    <w:rsid w:val="004A55EC"/>
    <w:rsid w:val="004A5BB7"/>
    <w:rsid w:val="004A68C7"/>
    <w:rsid w:val="004A6C01"/>
    <w:rsid w:val="004A6C16"/>
    <w:rsid w:val="004A6D7F"/>
    <w:rsid w:val="004A7A03"/>
    <w:rsid w:val="004B0268"/>
    <w:rsid w:val="004B041F"/>
    <w:rsid w:val="004B422A"/>
    <w:rsid w:val="004B477A"/>
    <w:rsid w:val="004B609F"/>
    <w:rsid w:val="004B7258"/>
    <w:rsid w:val="004B741A"/>
    <w:rsid w:val="004B742C"/>
    <w:rsid w:val="004C049F"/>
    <w:rsid w:val="004C0AEF"/>
    <w:rsid w:val="004C0BCA"/>
    <w:rsid w:val="004C204F"/>
    <w:rsid w:val="004C3005"/>
    <w:rsid w:val="004C3678"/>
    <w:rsid w:val="004C595F"/>
    <w:rsid w:val="004D1501"/>
    <w:rsid w:val="004D16E2"/>
    <w:rsid w:val="004D1B40"/>
    <w:rsid w:val="004D2AD6"/>
    <w:rsid w:val="004D2B97"/>
    <w:rsid w:val="004D3CF3"/>
    <w:rsid w:val="004D3EED"/>
    <w:rsid w:val="004D4057"/>
    <w:rsid w:val="004D57DA"/>
    <w:rsid w:val="004D5D58"/>
    <w:rsid w:val="004D6216"/>
    <w:rsid w:val="004E177A"/>
    <w:rsid w:val="004E1A99"/>
    <w:rsid w:val="004E2A34"/>
    <w:rsid w:val="004E38FF"/>
    <w:rsid w:val="004E5213"/>
    <w:rsid w:val="004E53A9"/>
    <w:rsid w:val="004E54E0"/>
    <w:rsid w:val="004E592B"/>
    <w:rsid w:val="004E5D6E"/>
    <w:rsid w:val="004E6017"/>
    <w:rsid w:val="004F1C27"/>
    <w:rsid w:val="004F5015"/>
    <w:rsid w:val="004F59F7"/>
    <w:rsid w:val="004F6C5E"/>
    <w:rsid w:val="004F7B91"/>
    <w:rsid w:val="005000E2"/>
    <w:rsid w:val="0050018B"/>
    <w:rsid w:val="00501E02"/>
    <w:rsid w:val="0050281A"/>
    <w:rsid w:val="00504CB4"/>
    <w:rsid w:val="0051029D"/>
    <w:rsid w:val="00510D27"/>
    <w:rsid w:val="00511167"/>
    <w:rsid w:val="00511502"/>
    <w:rsid w:val="00514A18"/>
    <w:rsid w:val="00517EC6"/>
    <w:rsid w:val="005213CD"/>
    <w:rsid w:val="00521EF0"/>
    <w:rsid w:val="005222B3"/>
    <w:rsid w:val="00522FDC"/>
    <w:rsid w:val="005233D7"/>
    <w:rsid w:val="00523542"/>
    <w:rsid w:val="005267CE"/>
    <w:rsid w:val="00526920"/>
    <w:rsid w:val="00526B2A"/>
    <w:rsid w:val="00527111"/>
    <w:rsid w:val="005279D9"/>
    <w:rsid w:val="00530B38"/>
    <w:rsid w:val="00530E4C"/>
    <w:rsid w:val="00531540"/>
    <w:rsid w:val="00532D8D"/>
    <w:rsid w:val="005334E3"/>
    <w:rsid w:val="00535853"/>
    <w:rsid w:val="00535C73"/>
    <w:rsid w:val="005400D2"/>
    <w:rsid w:val="00540113"/>
    <w:rsid w:val="005408B9"/>
    <w:rsid w:val="00540F3C"/>
    <w:rsid w:val="005410E2"/>
    <w:rsid w:val="005421B6"/>
    <w:rsid w:val="005425FE"/>
    <w:rsid w:val="00543E03"/>
    <w:rsid w:val="00543FB3"/>
    <w:rsid w:val="00544247"/>
    <w:rsid w:val="005448AF"/>
    <w:rsid w:val="00545D5A"/>
    <w:rsid w:val="00545E98"/>
    <w:rsid w:val="00547BA9"/>
    <w:rsid w:val="00547E86"/>
    <w:rsid w:val="0055359F"/>
    <w:rsid w:val="00553914"/>
    <w:rsid w:val="00555445"/>
    <w:rsid w:val="00555F7A"/>
    <w:rsid w:val="00556A86"/>
    <w:rsid w:val="005575A1"/>
    <w:rsid w:val="0055779F"/>
    <w:rsid w:val="005577FA"/>
    <w:rsid w:val="005625D0"/>
    <w:rsid w:val="00562AA4"/>
    <w:rsid w:val="00562B7E"/>
    <w:rsid w:val="00563585"/>
    <w:rsid w:val="005637CA"/>
    <w:rsid w:val="005639B7"/>
    <w:rsid w:val="0056448F"/>
    <w:rsid w:val="005650AC"/>
    <w:rsid w:val="00565CB3"/>
    <w:rsid w:val="00566A6D"/>
    <w:rsid w:val="00566AE7"/>
    <w:rsid w:val="00566E23"/>
    <w:rsid w:val="0056714A"/>
    <w:rsid w:val="005677DE"/>
    <w:rsid w:val="00567F94"/>
    <w:rsid w:val="005703D1"/>
    <w:rsid w:val="00571224"/>
    <w:rsid w:val="00571D1D"/>
    <w:rsid w:val="0057287E"/>
    <w:rsid w:val="00572A52"/>
    <w:rsid w:val="00572CAE"/>
    <w:rsid w:val="00573F56"/>
    <w:rsid w:val="0057429B"/>
    <w:rsid w:val="0057490B"/>
    <w:rsid w:val="00574EC8"/>
    <w:rsid w:val="0057534B"/>
    <w:rsid w:val="0057624C"/>
    <w:rsid w:val="0057665F"/>
    <w:rsid w:val="00577DEA"/>
    <w:rsid w:val="005817C7"/>
    <w:rsid w:val="00584131"/>
    <w:rsid w:val="0058445D"/>
    <w:rsid w:val="0058465A"/>
    <w:rsid w:val="00585787"/>
    <w:rsid w:val="00586A2B"/>
    <w:rsid w:val="005877B8"/>
    <w:rsid w:val="00587F34"/>
    <w:rsid w:val="00591F0C"/>
    <w:rsid w:val="005926B6"/>
    <w:rsid w:val="00594327"/>
    <w:rsid w:val="005952A3"/>
    <w:rsid w:val="005967F6"/>
    <w:rsid w:val="00596911"/>
    <w:rsid w:val="00597216"/>
    <w:rsid w:val="0059730A"/>
    <w:rsid w:val="00597E02"/>
    <w:rsid w:val="0059F3E5"/>
    <w:rsid w:val="005A07F1"/>
    <w:rsid w:val="005A0CD2"/>
    <w:rsid w:val="005A1EB3"/>
    <w:rsid w:val="005A211F"/>
    <w:rsid w:val="005A2BF9"/>
    <w:rsid w:val="005A4032"/>
    <w:rsid w:val="005A40FD"/>
    <w:rsid w:val="005A4402"/>
    <w:rsid w:val="005A4A15"/>
    <w:rsid w:val="005A516B"/>
    <w:rsid w:val="005A55D0"/>
    <w:rsid w:val="005A6297"/>
    <w:rsid w:val="005A6A26"/>
    <w:rsid w:val="005B3209"/>
    <w:rsid w:val="005B4769"/>
    <w:rsid w:val="005B4C91"/>
    <w:rsid w:val="005B4E96"/>
    <w:rsid w:val="005B52AE"/>
    <w:rsid w:val="005B57CA"/>
    <w:rsid w:val="005B593C"/>
    <w:rsid w:val="005B6060"/>
    <w:rsid w:val="005B6549"/>
    <w:rsid w:val="005C024B"/>
    <w:rsid w:val="005C0661"/>
    <w:rsid w:val="005C0C5D"/>
    <w:rsid w:val="005C1D77"/>
    <w:rsid w:val="005C3A3E"/>
    <w:rsid w:val="005C3B58"/>
    <w:rsid w:val="005C4AD6"/>
    <w:rsid w:val="005C4ADF"/>
    <w:rsid w:val="005C51C5"/>
    <w:rsid w:val="005C5396"/>
    <w:rsid w:val="005C573B"/>
    <w:rsid w:val="005C6284"/>
    <w:rsid w:val="005C6620"/>
    <w:rsid w:val="005C6669"/>
    <w:rsid w:val="005C6FFA"/>
    <w:rsid w:val="005D097C"/>
    <w:rsid w:val="005D3427"/>
    <w:rsid w:val="005D3CD2"/>
    <w:rsid w:val="005D4DB3"/>
    <w:rsid w:val="005D60AB"/>
    <w:rsid w:val="005E05B3"/>
    <w:rsid w:val="005E0FC9"/>
    <w:rsid w:val="005E1A4A"/>
    <w:rsid w:val="005E2A4D"/>
    <w:rsid w:val="005E3F5C"/>
    <w:rsid w:val="005E5A04"/>
    <w:rsid w:val="005E6F1C"/>
    <w:rsid w:val="005F064E"/>
    <w:rsid w:val="005F0AB1"/>
    <w:rsid w:val="005F0E25"/>
    <w:rsid w:val="005F3154"/>
    <w:rsid w:val="005F3D7B"/>
    <w:rsid w:val="005F40E0"/>
    <w:rsid w:val="005F568F"/>
    <w:rsid w:val="005F76FC"/>
    <w:rsid w:val="00600C45"/>
    <w:rsid w:val="006016B2"/>
    <w:rsid w:val="0060191D"/>
    <w:rsid w:val="0060246A"/>
    <w:rsid w:val="0060354F"/>
    <w:rsid w:val="00603B88"/>
    <w:rsid w:val="00604286"/>
    <w:rsid w:val="006048C3"/>
    <w:rsid w:val="00604D07"/>
    <w:rsid w:val="00605863"/>
    <w:rsid w:val="0060596A"/>
    <w:rsid w:val="0060627F"/>
    <w:rsid w:val="006064E8"/>
    <w:rsid w:val="006066C1"/>
    <w:rsid w:val="0060730B"/>
    <w:rsid w:val="00607839"/>
    <w:rsid w:val="00611C13"/>
    <w:rsid w:val="00612977"/>
    <w:rsid w:val="006134A3"/>
    <w:rsid w:val="00615084"/>
    <w:rsid w:val="0061509A"/>
    <w:rsid w:val="006156BA"/>
    <w:rsid w:val="00616730"/>
    <w:rsid w:val="006170AE"/>
    <w:rsid w:val="00617AE7"/>
    <w:rsid w:val="00621751"/>
    <w:rsid w:val="00623B38"/>
    <w:rsid w:val="0062483A"/>
    <w:rsid w:val="00624AE3"/>
    <w:rsid w:val="00624D51"/>
    <w:rsid w:val="006270D6"/>
    <w:rsid w:val="00630364"/>
    <w:rsid w:val="00631323"/>
    <w:rsid w:val="0063258F"/>
    <w:rsid w:val="00632B90"/>
    <w:rsid w:val="006340DD"/>
    <w:rsid w:val="00634571"/>
    <w:rsid w:val="0063484D"/>
    <w:rsid w:val="00634B9F"/>
    <w:rsid w:val="00635567"/>
    <w:rsid w:val="00636891"/>
    <w:rsid w:val="0064036A"/>
    <w:rsid w:val="00640CDF"/>
    <w:rsid w:val="00640F37"/>
    <w:rsid w:val="00641D7F"/>
    <w:rsid w:val="00641F2C"/>
    <w:rsid w:val="00643989"/>
    <w:rsid w:val="006443B4"/>
    <w:rsid w:val="00644687"/>
    <w:rsid w:val="00645A09"/>
    <w:rsid w:val="006460CA"/>
    <w:rsid w:val="006475CB"/>
    <w:rsid w:val="00647CD3"/>
    <w:rsid w:val="0065041F"/>
    <w:rsid w:val="00650808"/>
    <w:rsid w:val="00651D60"/>
    <w:rsid w:val="00651F74"/>
    <w:rsid w:val="00654C72"/>
    <w:rsid w:val="0065516B"/>
    <w:rsid w:val="006560B1"/>
    <w:rsid w:val="00656877"/>
    <w:rsid w:val="00657309"/>
    <w:rsid w:val="00661A11"/>
    <w:rsid w:val="0066316D"/>
    <w:rsid w:val="00664A11"/>
    <w:rsid w:val="0066511C"/>
    <w:rsid w:val="00665CBB"/>
    <w:rsid w:val="00665D0F"/>
    <w:rsid w:val="006664FA"/>
    <w:rsid w:val="00666E67"/>
    <w:rsid w:val="00670D8E"/>
    <w:rsid w:val="0067157E"/>
    <w:rsid w:val="00671818"/>
    <w:rsid w:val="006722CA"/>
    <w:rsid w:val="006756FD"/>
    <w:rsid w:val="00675E5D"/>
    <w:rsid w:val="00676193"/>
    <w:rsid w:val="006765A2"/>
    <w:rsid w:val="0068006E"/>
    <w:rsid w:val="00682C65"/>
    <w:rsid w:val="00682DDC"/>
    <w:rsid w:val="00683ACE"/>
    <w:rsid w:val="00685122"/>
    <w:rsid w:val="006861EF"/>
    <w:rsid w:val="00690D15"/>
    <w:rsid w:val="00691971"/>
    <w:rsid w:val="00691E8A"/>
    <w:rsid w:val="00692505"/>
    <w:rsid w:val="006926C0"/>
    <w:rsid w:val="00692B1D"/>
    <w:rsid w:val="00692FE1"/>
    <w:rsid w:val="006930B2"/>
    <w:rsid w:val="00695537"/>
    <w:rsid w:val="0069683E"/>
    <w:rsid w:val="00696931"/>
    <w:rsid w:val="0069783D"/>
    <w:rsid w:val="00697D7C"/>
    <w:rsid w:val="00697F72"/>
    <w:rsid w:val="006A026C"/>
    <w:rsid w:val="006A116A"/>
    <w:rsid w:val="006A1681"/>
    <w:rsid w:val="006A23CB"/>
    <w:rsid w:val="006A2577"/>
    <w:rsid w:val="006A3CE7"/>
    <w:rsid w:val="006A421C"/>
    <w:rsid w:val="006A557B"/>
    <w:rsid w:val="006A57D3"/>
    <w:rsid w:val="006A63BF"/>
    <w:rsid w:val="006A652C"/>
    <w:rsid w:val="006A7735"/>
    <w:rsid w:val="006A7BAD"/>
    <w:rsid w:val="006B0EB4"/>
    <w:rsid w:val="006B129B"/>
    <w:rsid w:val="006B154A"/>
    <w:rsid w:val="006B291F"/>
    <w:rsid w:val="006B482E"/>
    <w:rsid w:val="006B5151"/>
    <w:rsid w:val="006B5CD8"/>
    <w:rsid w:val="006B62F6"/>
    <w:rsid w:val="006B64F3"/>
    <w:rsid w:val="006C0A04"/>
    <w:rsid w:val="006C1199"/>
    <w:rsid w:val="006C183E"/>
    <w:rsid w:val="006C189C"/>
    <w:rsid w:val="006C18B2"/>
    <w:rsid w:val="006C2258"/>
    <w:rsid w:val="006C320F"/>
    <w:rsid w:val="006C3701"/>
    <w:rsid w:val="006C58E1"/>
    <w:rsid w:val="006C73BB"/>
    <w:rsid w:val="006D05A7"/>
    <w:rsid w:val="006D112E"/>
    <w:rsid w:val="006D2496"/>
    <w:rsid w:val="006D3811"/>
    <w:rsid w:val="006D4538"/>
    <w:rsid w:val="006D4748"/>
    <w:rsid w:val="006D475E"/>
    <w:rsid w:val="006D4894"/>
    <w:rsid w:val="006D4BB6"/>
    <w:rsid w:val="006D5D4D"/>
    <w:rsid w:val="006E0007"/>
    <w:rsid w:val="006E017B"/>
    <w:rsid w:val="006E0303"/>
    <w:rsid w:val="006E29A8"/>
    <w:rsid w:val="006E2C5C"/>
    <w:rsid w:val="006E551B"/>
    <w:rsid w:val="006E5F0F"/>
    <w:rsid w:val="006E5FC6"/>
    <w:rsid w:val="006E64E7"/>
    <w:rsid w:val="006E6A1A"/>
    <w:rsid w:val="006F053B"/>
    <w:rsid w:val="006F07D7"/>
    <w:rsid w:val="006F0C20"/>
    <w:rsid w:val="006F15E7"/>
    <w:rsid w:val="006F1EA8"/>
    <w:rsid w:val="006F205F"/>
    <w:rsid w:val="006F262A"/>
    <w:rsid w:val="006F2CCE"/>
    <w:rsid w:val="006F339D"/>
    <w:rsid w:val="006F3FD9"/>
    <w:rsid w:val="006F4AA6"/>
    <w:rsid w:val="006F4BEA"/>
    <w:rsid w:val="006F5712"/>
    <w:rsid w:val="006F7D88"/>
    <w:rsid w:val="00700022"/>
    <w:rsid w:val="00702222"/>
    <w:rsid w:val="00702C27"/>
    <w:rsid w:val="00703549"/>
    <w:rsid w:val="00704360"/>
    <w:rsid w:val="007052B4"/>
    <w:rsid w:val="00706C9A"/>
    <w:rsid w:val="00706D23"/>
    <w:rsid w:val="0070741C"/>
    <w:rsid w:val="007074C3"/>
    <w:rsid w:val="00707B30"/>
    <w:rsid w:val="007106C3"/>
    <w:rsid w:val="00710783"/>
    <w:rsid w:val="0071122F"/>
    <w:rsid w:val="00711578"/>
    <w:rsid w:val="00712A26"/>
    <w:rsid w:val="00712B75"/>
    <w:rsid w:val="00712B7B"/>
    <w:rsid w:val="00713924"/>
    <w:rsid w:val="00713DD0"/>
    <w:rsid w:val="007156F8"/>
    <w:rsid w:val="00715835"/>
    <w:rsid w:val="00715F5B"/>
    <w:rsid w:val="00717E85"/>
    <w:rsid w:val="00725DAA"/>
    <w:rsid w:val="00726A4E"/>
    <w:rsid w:val="0073158A"/>
    <w:rsid w:val="00732EF8"/>
    <w:rsid w:val="007331B8"/>
    <w:rsid w:val="00733C3B"/>
    <w:rsid w:val="007342DF"/>
    <w:rsid w:val="00734309"/>
    <w:rsid w:val="007369C4"/>
    <w:rsid w:val="00736BE9"/>
    <w:rsid w:val="0073717F"/>
    <w:rsid w:val="00737687"/>
    <w:rsid w:val="00737E1F"/>
    <w:rsid w:val="00742218"/>
    <w:rsid w:val="0074470C"/>
    <w:rsid w:val="0074529F"/>
    <w:rsid w:val="00745FD4"/>
    <w:rsid w:val="00746AB1"/>
    <w:rsid w:val="00746CB5"/>
    <w:rsid w:val="007471FF"/>
    <w:rsid w:val="00747294"/>
    <w:rsid w:val="00747A83"/>
    <w:rsid w:val="00747F3B"/>
    <w:rsid w:val="007505C0"/>
    <w:rsid w:val="007509E8"/>
    <w:rsid w:val="00750C30"/>
    <w:rsid w:val="007521EB"/>
    <w:rsid w:val="00752A2E"/>
    <w:rsid w:val="00753169"/>
    <w:rsid w:val="00753B07"/>
    <w:rsid w:val="0075478F"/>
    <w:rsid w:val="00756332"/>
    <w:rsid w:val="00756485"/>
    <w:rsid w:val="00756F3A"/>
    <w:rsid w:val="007571D9"/>
    <w:rsid w:val="00757B6B"/>
    <w:rsid w:val="00760328"/>
    <w:rsid w:val="00760EF4"/>
    <w:rsid w:val="00760FC7"/>
    <w:rsid w:val="00762AB5"/>
    <w:rsid w:val="00763AEE"/>
    <w:rsid w:val="0076499A"/>
    <w:rsid w:val="007649B8"/>
    <w:rsid w:val="00765B6F"/>
    <w:rsid w:val="00766652"/>
    <w:rsid w:val="007669A2"/>
    <w:rsid w:val="00766B21"/>
    <w:rsid w:val="00767339"/>
    <w:rsid w:val="00770BBE"/>
    <w:rsid w:val="00771EE6"/>
    <w:rsid w:val="00772DF2"/>
    <w:rsid w:val="007749FC"/>
    <w:rsid w:val="00774B39"/>
    <w:rsid w:val="0077506E"/>
    <w:rsid w:val="00775DC1"/>
    <w:rsid w:val="00777078"/>
    <w:rsid w:val="00777651"/>
    <w:rsid w:val="00777FBA"/>
    <w:rsid w:val="00780D81"/>
    <w:rsid w:val="00781648"/>
    <w:rsid w:val="007818A1"/>
    <w:rsid w:val="0078251C"/>
    <w:rsid w:val="00785880"/>
    <w:rsid w:val="00786BC7"/>
    <w:rsid w:val="0078744F"/>
    <w:rsid w:val="00787FA2"/>
    <w:rsid w:val="00787FEC"/>
    <w:rsid w:val="007903A5"/>
    <w:rsid w:val="0079052A"/>
    <w:rsid w:val="00793977"/>
    <w:rsid w:val="00793DE6"/>
    <w:rsid w:val="007962CE"/>
    <w:rsid w:val="0079650D"/>
    <w:rsid w:val="007970C3"/>
    <w:rsid w:val="007A097B"/>
    <w:rsid w:val="007A0B1A"/>
    <w:rsid w:val="007A0C4B"/>
    <w:rsid w:val="007A0C70"/>
    <w:rsid w:val="007A1BAD"/>
    <w:rsid w:val="007A2323"/>
    <w:rsid w:val="007A3779"/>
    <w:rsid w:val="007A3A61"/>
    <w:rsid w:val="007A3F0E"/>
    <w:rsid w:val="007A4647"/>
    <w:rsid w:val="007A628A"/>
    <w:rsid w:val="007A6343"/>
    <w:rsid w:val="007B04FD"/>
    <w:rsid w:val="007B0D63"/>
    <w:rsid w:val="007B24A1"/>
    <w:rsid w:val="007B2D35"/>
    <w:rsid w:val="007C1294"/>
    <w:rsid w:val="007C265F"/>
    <w:rsid w:val="007C292B"/>
    <w:rsid w:val="007C3BE7"/>
    <w:rsid w:val="007C4BF0"/>
    <w:rsid w:val="007C5A70"/>
    <w:rsid w:val="007C7EC5"/>
    <w:rsid w:val="007D083F"/>
    <w:rsid w:val="007D1D83"/>
    <w:rsid w:val="007D2433"/>
    <w:rsid w:val="007D2F70"/>
    <w:rsid w:val="007D3E99"/>
    <w:rsid w:val="007D4686"/>
    <w:rsid w:val="007D59DC"/>
    <w:rsid w:val="007D6E3F"/>
    <w:rsid w:val="007E08FA"/>
    <w:rsid w:val="007E11BD"/>
    <w:rsid w:val="007E122C"/>
    <w:rsid w:val="007E1643"/>
    <w:rsid w:val="007E1EFC"/>
    <w:rsid w:val="007E20E4"/>
    <w:rsid w:val="007E4D29"/>
    <w:rsid w:val="007E5048"/>
    <w:rsid w:val="007E5864"/>
    <w:rsid w:val="007E6FF9"/>
    <w:rsid w:val="007F068B"/>
    <w:rsid w:val="007F074B"/>
    <w:rsid w:val="007F0F53"/>
    <w:rsid w:val="007F0FC7"/>
    <w:rsid w:val="007F177F"/>
    <w:rsid w:val="007F19C2"/>
    <w:rsid w:val="007F2C9C"/>
    <w:rsid w:val="007F34C9"/>
    <w:rsid w:val="007F3F2E"/>
    <w:rsid w:val="007F403A"/>
    <w:rsid w:val="007F5392"/>
    <w:rsid w:val="007F686C"/>
    <w:rsid w:val="007F7BCA"/>
    <w:rsid w:val="00800CA5"/>
    <w:rsid w:val="008010DE"/>
    <w:rsid w:val="00801267"/>
    <w:rsid w:val="0080132E"/>
    <w:rsid w:val="00801CA1"/>
    <w:rsid w:val="00801E2C"/>
    <w:rsid w:val="00802971"/>
    <w:rsid w:val="0080394D"/>
    <w:rsid w:val="00803D5F"/>
    <w:rsid w:val="00803E16"/>
    <w:rsid w:val="00804FFA"/>
    <w:rsid w:val="00805B07"/>
    <w:rsid w:val="008063AC"/>
    <w:rsid w:val="0080746C"/>
    <w:rsid w:val="008114BD"/>
    <w:rsid w:val="00813319"/>
    <w:rsid w:val="008133CF"/>
    <w:rsid w:val="00813E7D"/>
    <w:rsid w:val="008155DA"/>
    <w:rsid w:val="0081600C"/>
    <w:rsid w:val="008160FA"/>
    <w:rsid w:val="00822DF4"/>
    <w:rsid w:val="008241F6"/>
    <w:rsid w:val="0082493F"/>
    <w:rsid w:val="0082501D"/>
    <w:rsid w:val="0082519E"/>
    <w:rsid w:val="00825313"/>
    <w:rsid w:val="008268D3"/>
    <w:rsid w:val="00826D4C"/>
    <w:rsid w:val="00830F35"/>
    <w:rsid w:val="0083120C"/>
    <w:rsid w:val="00831610"/>
    <w:rsid w:val="0083219E"/>
    <w:rsid w:val="00833068"/>
    <w:rsid w:val="008330B5"/>
    <w:rsid w:val="0083475C"/>
    <w:rsid w:val="008365A6"/>
    <w:rsid w:val="00836E32"/>
    <w:rsid w:val="008373B8"/>
    <w:rsid w:val="00840247"/>
    <w:rsid w:val="00840A15"/>
    <w:rsid w:val="00841E1C"/>
    <w:rsid w:val="00841F80"/>
    <w:rsid w:val="008426C1"/>
    <w:rsid w:val="008435ED"/>
    <w:rsid w:val="008447FC"/>
    <w:rsid w:val="008456A3"/>
    <w:rsid w:val="00845F29"/>
    <w:rsid w:val="00846270"/>
    <w:rsid w:val="008469BF"/>
    <w:rsid w:val="00850A80"/>
    <w:rsid w:val="00850FD8"/>
    <w:rsid w:val="00851015"/>
    <w:rsid w:val="008521D8"/>
    <w:rsid w:val="00852580"/>
    <w:rsid w:val="0085279B"/>
    <w:rsid w:val="00852C89"/>
    <w:rsid w:val="00853003"/>
    <w:rsid w:val="00860395"/>
    <w:rsid w:val="008604F4"/>
    <w:rsid w:val="00860DC0"/>
    <w:rsid w:val="00860E35"/>
    <w:rsid w:val="00861C9A"/>
    <w:rsid w:val="00863DBB"/>
    <w:rsid w:val="008650C3"/>
    <w:rsid w:val="00865FC6"/>
    <w:rsid w:val="008660D9"/>
    <w:rsid w:val="0086622D"/>
    <w:rsid w:val="00867928"/>
    <w:rsid w:val="00870104"/>
    <w:rsid w:val="00870D35"/>
    <w:rsid w:val="0087183E"/>
    <w:rsid w:val="00872624"/>
    <w:rsid w:val="008737E0"/>
    <w:rsid w:val="00873977"/>
    <w:rsid w:val="00873FBC"/>
    <w:rsid w:val="00874202"/>
    <w:rsid w:val="0087626E"/>
    <w:rsid w:val="008762FB"/>
    <w:rsid w:val="00876317"/>
    <w:rsid w:val="00877605"/>
    <w:rsid w:val="00877A13"/>
    <w:rsid w:val="00880A6C"/>
    <w:rsid w:val="00880B58"/>
    <w:rsid w:val="00881494"/>
    <w:rsid w:val="008819C1"/>
    <w:rsid w:val="008831E9"/>
    <w:rsid w:val="0088511A"/>
    <w:rsid w:val="008851A1"/>
    <w:rsid w:val="008851AF"/>
    <w:rsid w:val="008859CB"/>
    <w:rsid w:val="00886651"/>
    <w:rsid w:val="00887A2A"/>
    <w:rsid w:val="008900A3"/>
    <w:rsid w:val="00892608"/>
    <w:rsid w:val="00892622"/>
    <w:rsid w:val="008927B0"/>
    <w:rsid w:val="00892DB5"/>
    <w:rsid w:val="00893D7A"/>
    <w:rsid w:val="008940C2"/>
    <w:rsid w:val="00894127"/>
    <w:rsid w:val="00894A26"/>
    <w:rsid w:val="008966A6"/>
    <w:rsid w:val="00897439"/>
    <w:rsid w:val="008A26F7"/>
    <w:rsid w:val="008A3B84"/>
    <w:rsid w:val="008A4A8C"/>
    <w:rsid w:val="008A4CC2"/>
    <w:rsid w:val="008A540C"/>
    <w:rsid w:val="008A5C60"/>
    <w:rsid w:val="008B02A4"/>
    <w:rsid w:val="008B035B"/>
    <w:rsid w:val="008B0EE8"/>
    <w:rsid w:val="008B1B1A"/>
    <w:rsid w:val="008B1B76"/>
    <w:rsid w:val="008B3448"/>
    <w:rsid w:val="008B5238"/>
    <w:rsid w:val="008B634D"/>
    <w:rsid w:val="008B654D"/>
    <w:rsid w:val="008C0B78"/>
    <w:rsid w:val="008C242A"/>
    <w:rsid w:val="008C4917"/>
    <w:rsid w:val="008C5F39"/>
    <w:rsid w:val="008C5FD4"/>
    <w:rsid w:val="008C60B5"/>
    <w:rsid w:val="008C6205"/>
    <w:rsid w:val="008C677B"/>
    <w:rsid w:val="008C6D91"/>
    <w:rsid w:val="008C6DF1"/>
    <w:rsid w:val="008C777C"/>
    <w:rsid w:val="008D0073"/>
    <w:rsid w:val="008D090D"/>
    <w:rsid w:val="008D2952"/>
    <w:rsid w:val="008D2F43"/>
    <w:rsid w:val="008D404B"/>
    <w:rsid w:val="008D4BB3"/>
    <w:rsid w:val="008D53E5"/>
    <w:rsid w:val="008D59C3"/>
    <w:rsid w:val="008D5AAE"/>
    <w:rsid w:val="008D64FD"/>
    <w:rsid w:val="008D6E06"/>
    <w:rsid w:val="008E04B2"/>
    <w:rsid w:val="008E0DD5"/>
    <w:rsid w:val="008E12C6"/>
    <w:rsid w:val="008E1C42"/>
    <w:rsid w:val="008E1CD1"/>
    <w:rsid w:val="008E2333"/>
    <w:rsid w:val="008E3B1B"/>
    <w:rsid w:val="008E46DF"/>
    <w:rsid w:val="008E5939"/>
    <w:rsid w:val="008E5F37"/>
    <w:rsid w:val="008E5F75"/>
    <w:rsid w:val="008F0164"/>
    <w:rsid w:val="008F0671"/>
    <w:rsid w:val="008F1013"/>
    <w:rsid w:val="008F1ECE"/>
    <w:rsid w:val="008F220D"/>
    <w:rsid w:val="008F2B90"/>
    <w:rsid w:val="008F32E4"/>
    <w:rsid w:val="008F337F"/>
    <w:rsid w:val="008F382A"/>
    <w:rsid w:val="008F3869"/>
    <w:rsid w:val="008F398D"/>
    <w:rsid w:val="008F3B02"/>
    <w:rsid w:val="008F590B"/>
    <w:rsid w:val="008F591C"/>
    <w:rsid w:val="008F5B51"/>
    <w:rsid w:val="008F5CA2"/>
    <w:rsid w:val="008F6240"/>
    <w:rsid w:val="008F7673"/>
    <w:rsid w:val="008F7877"/>
    <w:rsid w:val="00900751"/>
    <w:rsid w:val="00900ABA"/>
    <w:rsid w:val="009010AC"/>
    <w:rsid w:val="00901120"/>
    <w:rsid w:val="0090155B"/>
    <w:rsid w:val="0090234B"/>
    <w:rsid w:val="00902630"/>
    <w:rsid w:val="00902F3B"/>
    <w:rsid w:val="00903B13"/>
    <w:rsid w:val="009042E1"/>
    <w:rsid w:val="00904D04"/>
    <w:rsid w:val="00904D69"/>
    <w:rsid w:val="00905766"/>
    <w:rsid w:val="009062C1"/>
    <w:rsid w:val="00906982"/>
    <w:rsid w:val="0091038A"/>
    <w:rsid w:val="00910BFD"/>
    <w:rsid w:val="00910D2B"/>
    <w:rsid w:val="00910ED6"/>
    <w:rsid w:val="009151A0"/>
    <w:rsid w:val="00917CD8"/>
    <w:rsid w:val="009205C6"/>
    <w:rsid w:val="00920F66"/>
    <w:rsid w:val="009237A1"/>
    <w:rsid w:val="00924707"/>
    <w:rsid w:val="009247A7"/>
    <w:rsid w:val="0092501D"/>
    <w:rsid w:val="0092606D"/>
    <w:rsid w:val="0092624E"/>
    <w:rsid w:val="00926269"/>
    <w:rsid w:val="0092667F"/>
    <w:rsid w:val="00926F42"/>
    <w:rsid w:val="00927BB1"/>
    <w:rsid w:val="009306AF"/>
    <w:rsid w:val="00933436"/>
    <w:rsid w:val="00935328"/>
    <w:rsid w:val="00936D12"/>
    <w:rsid w:val="0093792F"/>
    <w:rsid w:val="00937DEA"/>
    <w:rsid w:val="009408D6"/>
    <w:rsid w:val="00941085"/>
    <w:rsid w:val="00943CD1"/>
    <w:rsid w:val="00944B98"/>
    <w:rsid w:val="00945269"/>
    <w:rsid w:val="0094566F"/>
    <w:rsid w:val="00945D7B"/>
    <w:rsid w:val="00946C12"/>
    <w:rsid w:val="009502EE"/>
    <w:rsid w:val="009503F0"/>
    <w:rsid w:val="00950BF9"/>
    <w:rsid w:val="009512E7"/>
    <w:rsid w:val="00953319"/>
    <w:rsid w:val="00953838"/>
    <w:rsid w:val="009541DA"/>
    <w:rsid w:val="00955B95"/>
    <w:rsid w:val="00957B23"/>
    <w:rsid w:val="00957D2C"/>
    <w:rsid w:val="009603F7"/>
    <w:rsid w:val="0096067B"/>
    <w:rsid w:val="00960982"/>
    <w:rsid w:val="009628FF"/>
    <w:rsid w:val="0096428C"/>
    <w:rsid w:val="00966082"/>
    <w:rsid w:val="00966C32"/>
    <w:rsid w:val="00970950"/>
    <w:rsid w:val="00972A54"/>
    <w:rsid w:val="00974876"/>
    <w:rsid w:val="00974EC5"/>
    <w:rsid w:val="009757C3"/>
    <w:rsid w:val="0097602D"/>
    <w:rsid w:val="009760C9"/>
    <w:rsid w:val="0097631F"/>
    <w:rsid w:val="009834E6"/>
    <w:rsid w:val="00983643"/>
    <w:rsid w:val="00984046"/>
    <w:rsid w:val="009852B4"/>
    <w:rsid w:val="00985E00"/>
    <w:rsid w:val="009868A1"/>
    <w:rsid w:val="00987CCB"/>
    <w:rsid w:val="00990C3E"/>
    <w:rsid w:val="00991AF3"/>
    <w:rsid w:val="009937A5"/>
    <w:rsid w:val="00996141"/>
    <w:rsid w:val="00996726"/>
    <w:rsid w:val="00996974"/>
    <w:rsid w:val="009A0AB3"/>
    <w:rsid w:val="009A1B1E"/>
    <w:rsid w:val="009A230A"/>
    <w:rsid w:val="009A34EB"/>
    <w:rsid w:val="009A4591"/>
    <w:rsid w:val="009A4BEE"/>
    <w:rsid w:val="009A611F"/>
    <w:rsid w:val="009B1196"/>
    <w:rsid w:val="009B19A3"/>
    <w:rsid w:val="009B1D2D"/>
    <w:rsid w:val="009B2A9A"/>
    <w:rsid w:val="009B2CC6"/>
    <w:rsid w:val="009B3630"/>
    <w:rsid w:val="009B4381"/>
    <w:rsid w:val="009B448B"/>
    <w:rsid w:val="009B5907"/>
    <w:rsid w:val="009B65A9"/>
    <w:rsid w:val="009B6938"/>
    <w:rsid w:val="009B7595"/>
    <w:rsid w:val="009B7C50"/>
    <w:rsid w:val="009B7EFE"/>
    <w:rsid w:val="009C048B"/>
    <w:rsid w:val="009C18EC"/>
    <w:rsid w:val="009C22D2"/>
    <w:rsid w:val="009C28B3"/>
    <w:rsid w:val="009C2D64"/>
    <w:rsid w:val="009C3493"/>
    <w:rsid w:val="009C4BEB"/>
    <w:rsid w:val="009C4E76"/>
    <w:rsid w:val="009C5F86"/>
    <w:rsid w:val="009C67C0"/>
    <w:rsid w:val="009C7ECA"/>
    <w:rsid w:val="009C7F61"/>
    <w:rsid w:val="009D0339"/>
    <w:rsid w:val="009D03E9"/>
    <w:rsid w:val="009D12FE"/>
    <w:rsid w:val="009D1720"/>
    <w:rsid w:val="009D1B80"/>
    <w:rsid w:val="009D2428"/>
    <w:rsid w:val="009D25BF"/>
    <w:rsid w:val="009D394B"/>
    <w:rsid w:val="009D4006"/>
    <w:rsid w:val="009D5831"/>
    <w:rsid w:val="009D5CCC"/>
    <w:rsid w:val="009D7D41"/>
    <w:rsid w:val="009E08FD"/>
    <w:rsid w:val="009E0A5B"/>
    <w:rsid w:val="009E1DD5"/>
    <w:rsid w:val="009E2BB1"/>
    <w:rsid w:val="009E2DF1"/>
    <w:rsid w:val="009E2F2E"/>
    <w:rsid w:val="009E34EC"/>
    <w:rsid w:val="009E3F6C"/>
    <w:rsid w:val="009E43CC"/>
    <w:rsid w:val="009E4C70"/>
    <w:rsid w:val="009E50E1"/>
    <w:rsid w:val="009E6579"/>
    <w:rsid w:val="009F04E6"/>
    <w:rsid w:val="009F1155"/>
    <w:rsid w:val="009F1451"/>
    <w:rsid w:val="009F38DF"/>
    <w:rsid w:val="009F3CEC"/>
    <w:rsid w:val="009F5319"/>
    <w:rsid w:val="009F5BE3"/>
    <w:rsid w:val="009F6370"/>
    <w:rsid w:val="009F77D4"/>
    <w:rsid w:val="00A03D84"/>
    <w:rsid w:val="00A049A2"/>
    <w:rsid w:val="00A0654E"/>
    <w:rsid w:val="00A0678F"/>
    <w:rsid w:val="00A09C90"/>
    <w:rsid w:val="00A10868"/>
    <w:rsid w:val="00A11C63"/>
    <w:rsid w:val="00A12E73"/>
    <w:rsid w:val="00A13D04"/>
    <w:rsid w:val="00A15961"/>
    <w:rsid w:val="00A175B1"/>
    <w:rsid w:val="00A17CB2"/>
    <w:rsid w:val="00A20063"/>
    <w:rsid w:val="00A2040F"/>
    <w:rsid w:val="00A228BC"/>
    <w:rsid w:val="00A233D0"/>
    <w:rsid w:val="00A24F98"/>
    <w:rsid w:val="00A26CEE"/>
    <w:rsid w:val="00A30DA0"/>
    <w:rsid w:val="00A31EB3"/>
    <w:rsid w:val="00A32436"/>
    <w:rsid w:val="00A33C31"/>
    <w:rsid w:val="00A342E5"/>
    <w:rsid w:val="00A34646"/>
    <w:rsid w:val="00A3689B"/>
    <w:rsid w:val="00A378B2"/>
    <w:rsid w:val="00A3798D"/>
    <w:rsid w:val="00A41220"/>
    <w:rsid w:val="00A4268E"/>
    <w:rsid w:val="00A433A4"/>
    <w:rsid w:val="00A43E8F"/>
    <w:rsid w:val="00A43F06"/>
    <w:rsid w:val="00A447C4"/>
    <w:rsid w:val="00A44A95"/>
    <w:rsid w:val="00A506BC"/>
    <w:rsid w:val="00A5146D"/>
    <w:rsid w:val="00A52C3A"/>
    <w:rsid w:val="00A52F19"/>
    <w:rsid w:val="00A53F5C"/>
    <w:rsid w:val="00A54B0A"/>
    <w:rsid w:val="00A550C3"/>
    <w:rsid w:val="00A55977"/>
    <w:rsid w:val="00A55E29"/>
    <w:rsid w:val="00A56804"/>
    <w:rsid w:val="00A56C3A"/>
    <w:rsid w:val="00A57A59"/>
    <w:rsid w:val="00A605C1"/>
    <w:rsid w:val="00A60946"/>
    <w:rsid w:val="00A6115B"/>
    <w:rsid w:val="00A62C5E"/>
    <w:rsid w:val="00A647DD"/>
    <w:rsid w:val="00A64C8F"/>
    <w:rsid w:val="00A6517B"/>
    <w:rsid w:val="00A65F64"/>
    <w:rsid w:val="00A66167"/>
    <w:rsid w:val="00A6679A"/>
    <w:rsid w:val="00A67E8C"/>
    <w:rsid w:val="00A67EF6"/>
    <w:rsid w:val="00A67F17"/>
    <w:rsid w:val="00A701E6"/>
    <w:rsid w:val="00A710B5"/>
    <w:rsid w:val="00A717D8"/>
    <w:rsid w:val="00A71928"/>
    <w:rsid w:val="00A71F27"/>
    <w:rsid w:val="00A74E01"/>
    <w:rsid w:val="00A75B0A"/>
    <w:rsid w:val="00A76436"/>
    <w:rsid w:val="00A7671B"/>
    <w:rsid w:val="00A767A7"/>
    <w:rsid w:val="00A7794E"/>
    <w:rsid w:val="00A8033A"/>
    <w:rsid w:val="00A80B0E"/>
    <w:rsid w:val="00A818BD"/>
    <w:rsid w:val="00A8337E"/>
    <w:rsid w:val="00A83736"/>
    <w:rsid w:val="00A84505"/>
    <w:rsid w:val="00A84636"/>
    <w:rsid w:val="00A856B7"/>
    <w:rsid w:val="00A85933"/>
    <w:rsid w:val="00A900B4"/>
    <w:rsid w:val="00A92B78"/>
    <w:rsid w:val="00A9305C"/>
    <w:rsid w:val="00A93B80"/>
    <w:rsid w:val="00A94012"/>
    <w:rsid w:val="00A94CDF"/>
    <w:rsid w:val="00A961A5"/>
    <w:rsid w:val="00A97536"/>
    <w:rsid w:val="00A97AF9"/>
    <w:rsid w:val="00AA1509"/>
    <w:rsid w:val="00AA3790"/>
    <w:rsid w:val="00AA3883"/>
    <w:rsid w:val="00AA4DB4"/>
    <w:rsid w:val="00AA68D6"/>
    <w:rsid w:val="00AA72F8"/>
    <w:rsid w:val="00AB1770"/>
    <w:rsid w:val="00AB1E27"/>
    <w:rsid w:val="00AB31BB"/>
    <w:rsid w:val="00AB3241"/>
    <w:rsid w:val="00AB411B"/>
    <w:rsid w:val="00AB5DA8"/>
    <w:rsid w:val="00AB7295"/>
    <w:rsid w:val="00AB7839"/>
    <w:rsid w:val="00AB7D54"/>
    <w:rsid w:val="00AC0C04"/>
    <w:rsid w:val="00AC1426"/>
    <w:rsid w:val="00AC4985"/>
    <w:rsid w:val="00AC4C84"/>
    <w:rsid w:val="00AC5DB0"/>
    <w:rsid w:val="00AC67DE"/>
    <w:rsid w:val="00AD0AF0"/>
    <w:rsid w:val="00AD20C1"/>
    <w:rsid w:val="00AD2776"/>
    <w:rsid w:val="00AD350D"/>
    <w:rsid w:val="00AD4510"/>
    <w:rsid w:val="00AD4893"/>
    <w:rsid w:val="00AD4C39"/>
    <w:rsid w:val="00AD4EE9"/>
    <w:rsid w:val="00AD5058"/>
    <w:rsid w:val="00AD51CF"/>
    <w:rsid w:val="00AD6DAD"/>
    <w:rsid w:val="00AD7BF0"/>
    <w:rsid w:val="00AE1A24"/>
    <w:rsid w:val="00AE3483"/>
    <w:rsid w:val="00AE4119"/>
    <w:rsid w:val="00AE47A5"/>
    <w:rsid w:val="00AE4C52"/>
    <w:rsid w:val="00AE4EAF"/>
    <w:rsid w:val="00AE519C"/>
    <w:rsid w:val="00AE5960"/>
    <w:rsid w:val="00AE63D8"/>
    <w:rsid w:val="00AF1C9A"/>
    <w:rsid w:val="00AF1D4C"/>
    <w:rsid w:val="00AF1EDF"/>
    <w:rsid w:val="00AF2449"/>
    <w:rsid w:val="00AF318F"/>
    <w:rsid w:val="00AF4B75"/>
    <w:rsid w:val="00AF54C2"/>
    <w:rsid w:val="00AF5779"/>
    <w:rsid w:val="00AF7C27"/>
    <w:rsid w:val="00AF7D81"/>
    <w:rsid w:val="00B00C07"/>
    <w:rsid w:val="00B00D91"/>
    <w:rsid w:val="00B00E1E"/>
    <w:rsid w:val="00B03BC8"/>
    <w:rsid w:val="00B03C63"/>
    <w:rsid w:val="00B048B8"/>
    <w:rsid w:val="00B05179"/>
    <w:rsid w:val="00B05E65"/>
    <w:rsid w:val="00B06D4D"/>
    <w:rsid w:val="00B07C9D"/>
    <w:rsid w:val="00B1179D"/>
    <w:rsid w:val="00B12318"/>
    <w:rsid w:val="00B134FC"/>
    <w:rsid w:val="00B1414C"/>
    <w:rsid w:val="00B163D8"/>
    <w:rsid w:val="00B16825"/>
    <w:rsid w:val="00B174A8"/>
    <w:rsid w:val="00B17900"/>
    <w:rsid w:val="00B20483"/>
    <w:rsid w:val="00B23781"/>
    <w:rsid w:val="00B23B82"/>
    <w:rsid w:val="00B24967"/>
    <w:rsid w:val="00B24A01"/>
    <w:rsid w:val="00B2592E"/>
    <w:rsid w:val="00B265BB"/>
    <w:rsid w:val="00B26A86"/>
    <w:rsid w:val="00B275FE"/>
    <w:rsid w:val="00B302EF"/>
    <w:rsid w:val="00B30EBA"/>
    <w:rsid w:val="00B31F21"/>
    <w:rsid w:val="00B3217D"/>
    <w:rsid w:val="00B321A7"/>
    <w:rsid w:val="00B332E3"/>
    <w:rsid w:val="00B33B22"/>
    <w:rsid w:val="00B33B3E"/>
    <w:rsid w:val="00B3525F"/>
    <w:rsid w:val="00B37B5F"/>
    <w:rsid w:val="00B417E5"/>
    <w:rsid w:val="00B41A1A"/>
    <w:rsid w:val="00B42334"/>
    <w:rsid w:val="00B42955"/>
    <w:rsid w:val="00B43AAA"/>
    <w:rsid w:val="00B44776"/>
    <w:rsid w:val="00B45125"/>
    <w:rsid w:val="00B479D8"/>
    <w:rsid w:val="00B50024"/>
    <w:rsid w:val="00B5075D"/>
    <w:rsid w:val="00B5258B"/>
    <w:rsid w:val="00B53617"/>
    <w:rsid w:val="00B538E8"/>
    <w:rsid w:val="00B5390F"/>
    <w:rsid w:val="00B53913"/>
    <w:rsid w:val="00B53C25"/>
    <w:rsid w:val="00B54D7E"/>
    <w:rsid w:val="00B55022"/>
    <w:rsid w:val="00B5574A"/>
    <w:rsid w:val="00B568D8"/>
    <w:rsid w:val="00B630CC"/>
    <w:rsid w:val="00B642F2"/>
    <w:rsid w:val="00B6496A"/>
    <w:rsid w:val="00B6737A"/>
    <w:rsid w:val="00B67688"/>
    <w:rsid w:val="00B71310"/>
    <w:rsid w:val="00B7277C"/>
    <w:rsid w:val="00B73013"/>
    <w:rsid w:val="00B75596"/>
    <w:rsid w:val="00B764B3"/>
    <w:rsid w:val="00B769CF"/>
    <w:rsid w:val="00B76A6A"/>
    <w:rsid w:val="00B774D7"/>
    <w:rsid w:val="00B804E8"/>
    <w:rsid w:val="00B806B3"/>
    <w:rsid w:val="00B80A6A"/>
    <w:rsid w:val="00B80D00"/>
    <w:rsid w:val="00B810F0"/>
    <w:rsid w:val="00B814DC"/>
    <w:rsid w:val="00B81A88"/>
    <w:rsid w:val="00B84507"/>
    <w:rsid w:val="00B85102"/>
    <w:rsid w:val="00B85FAF"/>
    <w:rsid w:val="00B862DD"/>
    <w:rsid w:val="00B87D16"/>
    <w:rsid w:val="00B901E8"/>
    <w:rsid w:val="00B904EE"/>
    <w:rsid w:val="00B90C0B"/>
    <w:rsid w:val="00B91C15"/>
    <w:rsid w:val="00B931A3"/>
    <w:rsid w:val="00B93224"/>
    <w:rsid w:val="00B934A5"/>
    <w:rsid w:val="00B949F8"/>
    <w:rsid w:val="00B953BA"/>
    <w:rsid w:val="00B960EC"/>
    <w:rsid w:val="00B97D46"/>
    <w:rsid w:val="00BA1289"/>
    <w:rsid w:val="00BA27AB"/>
    <w:rsid w:val="00BA368E"/>
    <w:rsid w:val="00BA3FB0"/>
    <w:rsid w:val="00BA59D9"/>
    <w:rsid w:val="00BB0220"/>
    <w:rsid w:val="00BB031F"/>
    <w:rsid w:val="00BB07D0"/>
    <w:rsid w:val="00BB0FC7"/>
    <w:rsid w:val="00BB137A"/>
    <w:rsid w:val="00BB2282"/>
    <w:rsid w:val="00BB2867"/>
    <w:rsid w:val="00BB2D57"/>
    <w:rsid w:val="00BB34E5"/>
    <w:rsid w:val="00BB366E"/>
    <w:rsid w:val="00BB3A49"/>
    <w:rsid w:val="00BB514F"/>
    <w:rsid w:val="00BB57F7"/>
    <w:rsid w:val="00BB6FEB"/>
    <w:rsid w:val="00BB7C8A"/>
    <w:rsid w:val="00BC0B27"/>
    <w:rsid w:val="00BC2575"/>
    <w:rsid w:val="00BC42B5"/>
    <w:rsid w:val="00BC4933"/>
    <w:rsid w:val="00BC4F71"/>
    <w:rsid w:val="00BC527A"/>
    <w:rsid w:val="00BC5DBC"/>
    <w:rsid w:val="00BC5EBD"/>
    <w:rsid w:val="00BC61D9"/>
    <w:rsid w:val="00BC64F2"/>
    <w:rsid w:val="00BC76DF"/>
    <w:rsid w:val="00BC7EC3"/>
    <w:rsid w:val="00BD070C"/>
    <w:rsid w:val="00BD0F06"/>
    <w:rsid w:val="00BD399E"/>
    <w:rsid w:val="00BD53F6"/>
    <w:rsid w:val="00BD650D"/>
    <w:rsid w:val="00BD668A"/>
    <w:rsid w:val="00BD67DC"/>
    <w:rsid w:val="00BD6C40"/>
    <w:rsid w:val="00BD6E2E"/>
    <w:rsid w:val="00BD6F34"/>
    <w:rsid w:val="00BD7BF7"/>
    <w:rsid w:val="00BE2428"/>
    <w:rsid w:val="00BE2EB5"/>
    <w:rsid w:val="00BE4DED"/>
    <w:rsid w:val="00BE4E92"/>
    <w:rsid w:val="00BE4EA1"/>
    <w:rsid w:val="00BE5CFE"/>
    <w:rsid w:val="00BF02B0"/>
    <w:rsid w:val="00BF0435"/>
    <w:rsid w:val="00BF0E04"/>
    <w:rsid w:val="00BF124B"/>
    <w:rsid w:val="00BF1EF9"/>
    <w:rsid w:val="00BF2E1F"/>
    <w:rsid w:val="00BF43E3"/>
    <w:rsid w:val="00BF4431"/>
    <w:rsid w:val="00BF61A5"/>
    <w:rsid w:val="00BF63D3"/>
    <w:rsid w:val="00BF77FB"/>
    <w:rsid w:val="00C00765"/>
    <w:rsid w:val="00C07126"/>
    <w:rsid w:val="00C07401"/>
    <w:rsid w:val="00C075F6"/>
    <w:rsid w:val="00C07F67"/>
    <w:rsid w:val="00C1160D"/>
    <w:rsid w:val="00C11B46"/>
    <w:rsid w:val="00C1215D"/>
    <w:rsid w:val="00C12183"/>
    <w:rsid w:val="00C13A64"/>
    <w:rsid w:val="00C13BF3"/>
    <w:rsid w:val="00C14179"/>
    <w:rsid w:val="00C1507B"/>
    <w:rsid w:val="00C16367"/>
    <w:rsid w:val="00C16B35"/>
    <w:rsid w:val="00C20F1F"/>
    <w:rsid w:val="00C21CD8"/>
    <w:rsid w:val="00C228E0"/>
    <w:rsid w:val="00C23552"/>
    <w:rsid w:val="00C241B8"/>
    <w:rsid w:val="00C24CFD"/>
    <w:rsid w:val="00C24FBB"/>
    <w:rsid w:val="00C25611"/>
    <w:rsid w:val="00C25ABE"/>
    <w:rsid w:val="00C26073"/>
    <w:rsid w:val="00C26C65"/>
    <w:rsid w:val="00C30805"/>
    <w:rsid w:val="00C30AE5"/>
    <w:rsid w:val="00C317A7"/>
    <w:rsid w:val="00C31F79"/>
    <w:rsid w:val="00C32D0B"/>
    <w:rsid w:val="00C35B83"/>
    <w:rsid w:val="00C370D6"/>
    <w:rsid w:val="00C41A4C"/>
    <w:rsid w:val="00C42310"/>
    <w:rsid w:val="00C4385B"/>
    <w:rsid w:val="00C44246"/>
    <w:rsid w:val="00C447AD"/>
    <w:rsid w:val="00C4746C"/>
    <w:rsid w:val="00C47675"/>
    <w:rsid w:val="00C477D3"/>
    <w:rsid w:val="00C500FB"/>
    <w:rsid w:val="00C507EA"/>
    <w:rsid w:val="00C513F5"/>
    <w:rsid w:val="00C51692"/>
    <w:rsid w:val="00C51763"/>
    <w:rsid w:val="00C519F8"/>
    <w:rsid w:val="00C51AA2"/>
    <w:rsid w:val="00C52223"/>
    <w:rsid w:val="00C52524"/>
    <w:rsid w:val="00C540E6"/>
    <w:rsid w:val="00C541B7"/>
    <w:rsid w:val="00C55F77"/>
    <w:rsid w:val="00C57AFA"/>
    <w:rsid w:val="00C60FBB"/>
    <w:rsid w:val="00C61EF9"/>
    <w:rsid w:val="00C62487"/>
    <w:rsid w:val="00C62FE0"/>
    <w:rsid w:val="00C64304"/>
    <w:rsid w:val="00C64EF5"/>
    <w:rsid w:val="00C6503C"/>
    <w:rsid w:val="00C6554A"/>
    <w:rsid w:val="00C659FC"/>
    <w:rsid w:val="00C65F4C"/>
    <w:rsid w:val="00C6621B"/>
    <w:rsid w:val="00C66BD7"/>
    <w:rsid w:val="00C66E2A"/>
    <w:rsid w:val="00C67CAE"/>
    <w:rsid w:val="00C7131F"/>
    <w:rsid w:val="00C72318"/>
    <w:rsid w:val="00C74E5F"/>
    <w:rsid w:val="00C7549E"/>
    <w:rsid w:val="00C75DD1"/>
    <w:rsid w:val="00C7604B"/>
    <w:rsid w:val="00C76767"/>
    <w:rsid w:val="00C76A40"/>
    <w:rsid w:val="00C77AD0"/>
    <w:rsid w:val="00C80D67"/>
    <w:rsid w:val="00C80D99"/>
    <w:rsid w:val="00C81227"/>
    <w:rsid w:val="00C820AA"/>
    <w:rsid w:val="00C8232D"/>
    <w:rsid w:val="00C8236E"/>
    <w:rsid w:val="00C84137"/>
    <w:rsid w:val="00C843BC"/>
    <w:rsid w:val="00C844F1"/>
    <w:rsid w:val="00C84FF9"/>
    <w:rsid w:val="00C879EE"/>
    <w:rsid w:val="00C91834"/>
    <w:rsid w:val="00C927CA"/>
    <w:rsid w:val="00C934AD"/>
    <w:rsid w:val="00C93F7A"/>
    <w:rsid w:val="00C944CE"/>
    <w:rsid w:val="00C94A38"/>
    <w:rsid w:val="00C950C9"/>
    <w:rsid w:val="00C950E1"/>
    <w:rsid w:val="00C96069"/>
    <w:rsid w:val="00C9714F"/>
    <w:rsid w:val="00CA0937"/>
    <w:rsid w:val="00CA171B"/>
    <w:rsid w:val="00CA2DF1"/>
    <w:rsid w:val="00CA3281"/>
    <w:rsid w:val="00CA3595"/>
    <w:rsid w:val="00CA4AB9"/>
    <w:rsid w:val="00CA5115"/>
    <w:rsid w:val="00CA5F46"/>
    <w:rsid w:val="00CA6641"/>
    <w:rsid w:val="00CA67F0"/>
    <w:rsid w:val="00CA7578"/>
    <w:rsid w:val="00CA794D"/>
    <w:rsid w:val="00CA7ECC"/>
    <w:rsid w:val="00CB12DA"/>
    <w:rsid w:val="00CB1646"/>
    <w:rsid w:val="00CB1A6F"/>
    <w:rsid w:val="00CB1B04"/>
    <w:rsid w:val="00CB2562"/>
    <w:rsid w:val="00CB27A4"/>
    <w:rsid w:val="00CB304F"/>
    <w:rsid w:val="00CB4165"/>
    <w:rsid w:val="00CB5A69"/>
    <w:rsid w:val="00CC263F"/>
    <w:rsid w:val="00CC3D75"/>
    <w:rsid w:val="00CC541C"/>
    <w:rsid w:val="00CC65B9"/>
    <w:rsid w:val="00CC6849"/>
    <w:rsid w:val="00CC6BB1"/>
    <w:rsid w:val="00CD099C"/>
    <w:rsid w:val="00CD0EDB"/>
    <w:rsid w:val="00CD113E"/>
    <w:rsid w:val="00CD1A10"/>
    <w:rsid w:val="00CD358D"/>
    <w:rsid w:val="00CD471D"/>
    <w:rsid w:val="00CD538D"/>
    <w:rsid w:val="00CE1D45"/>
    <w:rsid w:val="00CE26B4"/>
    <w:rsid w:val="00CE2E59"/>
    <w:rsid w:val="00CE39B1"/>
    <w:rsid w:val="00CE4E60"/>
    <w:rsid w:val="00CE6938"/>
    <w:rsid w:val="00CE7468"/>
    <w:rsid w:val="00CE7CAD"/>
    <w:rsid w:val="00CF1551"/>
    <w:rsid w:val="00CF1801"/>
    <w:rsid w:val="00CF1C87"/>
    <w:rsid w:val="00CF1D05"/>
    <w:rsid w:val="00CF353A"/>
    <w:rsid w:val="00CF3B32"/>
    <w:rsid w:val="00CF46F7"/>
    <w:rsid w:val="00CF5D71"/>
    <w:rsid w:val="00CF6D77"/>
    <w:rsid w:val="00CF6E51"/>
    <w:rsid w:val="00CF72F3"/>
    <w:rsid w:val="00CF774B"/>
    <w:rsid w:val="00CF7C44"/>
    <w:rsid w:val="00D009E6"/>
    <w:rsid w:val="00D0113B"/>
    <w:rsid w:val="00D01555"/>
    <w:rsid w:val="00D0175F"/>
    <w:rsid w:val="00D01A37"/>
    <w:rsid w:val="00D01B3B"/>
    <w:rsid w:val="00D02A31"/>
    <w:rsid w:val="00D0346B"/>
    <w:rsid w:val="00D035A3"/>
    <w:rsid w:val="00D03F40"/>
    <w:rsid w:val="00D048AB"/>
    <w:rsid w:val="00D06651"/>
    <w:rsid w:val="00D070B8"/>
    <w:rsid w:val="00D07E54"/>
    <w:rsid w:val="00D107E0"/>
    <w:rsid w:val="00D118FA"/>
    <w:rsid w:val="00D11F05"/>
    <w:rsid w:val="00D1285B"/>
    <w:rsid w:val="00D138EF"/>
    <w:rsid w:val="00D13C85"/>
    <w:rsid w:val="00D153F4"/>
    <w:rsid w:val="00D17EFB"/>
    <w:rsid w:val="00D200CB"/>
    <w:rsid w:val="00D20315"/>
    <w:rsid w:val="00D22A01"/>
    <w:rsid w:val="00D23AB3"/>
    <w:rsid w:val="00D24776"/>
    <w:rsid w:val="00D2606C"/>
    <w:rsid w:val="00D2667D"/>
    <w:rsid w:val="00D26BA8"/>
    <w:rsid w:val="00D271E7"/>
    <w:rsid w:val="00D279E1"/>
    <w:rsid w:val="00D309C1"/>
    <w:rsid w:val="00D30D6E"/>
    <w:rsid w:val="00D32C35"/>
    <w:rsid w:val="00D336A5"/>
    <w:rsid w:val="00D3475A"/>
    <w:rsid w:val="00D34A1A"/>
    <w:rsid w:val="00D37899"/>
    <w:rsid w:val="00D37E8F"/>
    <w:rsid w:val="00D41522"/>
    <w:rsid w:val="00D4167E"/>
    <w:rsid w:val="00D42C23"/>
    <w:rsid w:val="00D444C4"/>
    <w:rsid w:val="00D454E8"/>
    <w:rsid w:val="00D45FCD"/>
    <w:rsid w:val="00D46195"/>
    <w:rsid w:val="00D46A6C"/>
    <w:rsid w:val="00D4734C"/>
    <w:rsid w:val="00D47EDB"/>
    <w:rsid w:val="00D47FC6"/>
    <w:rsid w:val="00D529FD"/>
    <w:rsid w:val="00D53126"/>
    <w:rsid w:val="00D56832"/>
    <w:rsid w:val="00D576F0"/>
    <w:rsid w:val="00D602DF"/>
    <w:rsid w:val="00D617D1"/>
    <w:rsid w:val="00D61EAE"/>
    <w:rsid w:val="00D6306C"/>
    <w:rsid w:val="00D639DF"/>
    <w:rsid w:val="00D6420B"/>
    <w:rsid w:val="00D64A59"/>
    <w:rsid w:val="00D66890"/>
    <w:rsid w:val="00D66AC2"/>
    <w:rsid w:val="00D683B7"/>
    <w:rsid w:val="00D718A4"/>
    <w:rsid w:val="00D71AEB"/>
    <w:rsid w:val="00D72427"/>
    <w:rsid w:val="00D74002"/>
    <w:rsid w:val="00D75099"/>
    <w:rsid w:val="00D755FC"/>
    <w:rsid w:val="00D75E59"/>
    <w:rsid w:val="00D77C76"/>
    <w:rsid w:val="00D800AE"/>
    <w:rsid w:val="00D81DBF"/>
    <w:rsid w:val="00D82B0A"/>
    <w:rsid w:val="00D85905"/>
    <w:rsid w:val="00D86CBF"/>
    <w:rsid w:val="00D91A34"/>
    <w:rsid w:val="00D91BB7"/>
    <w:rsid w:val="00D94766"/>
    <w:rsid w:val="00D9651F"/>
    <w:rsid w:val="00DA028C"/>
    <w:rsid w:val="00DA0A27"/>
    <w:rsid w:val="00DA1061"/>
    <w:rsid w:val="00DA1484"/>
    <w:rsid w:val="00DA2DC8"/>
    <w:rsid w:val="00DA444A"/>
    <w:rsid w:val="00DA4F27"/>
    <w:rsid w:val="00DA64DB"/>
    <w:rsid w:val="00DB01D3"/>
    <w:rsid w:val="00DB0DF4"/>
    <w:rsid w:val="00DB0EB7"/>
    <w:rsid w:val="00DB12C6"/>
    <w:rsid w:val="00DB1596"/>
    <w:rsid w:val="00DB1F7B"/>
    <w:rsid w:val="00DB25D6"/>
    <w:rsid w:val="00DB2655"/>
    <w:rsid w:val="00DB421E"/>
    <w:rsid w:val="00DB45DD"/>
    <w:rsid w:val="00DB5477"/>
    <w:rsid w:val="00DB57D0"/>
    <w:rsid w:val="00DB6066"/>
    <w:rsid w:val="00DB663A"/>
    <w:rsid w:val="00DB6AC3"/>
    <w:rsid w:val="00DC1456"/>
    <w:rsid w:val="00DC1E78"/>
    <w:rsid w:val="00DC1FAE"/>
    <w:rsid w:val="00DC2298"/>
    <w:rsid w:val="00DC45FA"/>
    <w:rsid w:val="00DC4A1E"/>
    <w:rsid w:val="00DC5796"/>
    <w:rsid w:val="00DD0E62"/>
    <w:rsid w:val="00DD0E79"/>
    <w:rsid w:val="00DD1034"/>
    <w:rsid w:val="00DD17FA"/>
    <w:rsid w:val="00DD2350"/>
    <w:rsid w:val="00DD23B8"/>
    <w:rsid w:val="00DD2688"/>
    <w:rsid w:val="00DD2D01"/>
    <w:rsid w:val="00DD4529"/>
    <w:rsid w:val="00DD455D"/>
    <w:rsid w:val="00DD4EB4"/>
    <w:rsid w:val="00DD532B"/>
    <w:rsid w:val="00DD5884"/>
    <w:rsid w:val="00DD6C6A"/>
    <w:rsid w:val="00DE05EF"/>
    <w:rsid w:val="00DE15E5"/>
    <w:rsid w:val="00DE2919"/>
    <w:rsid w:val="00DE3000"/>
    <w:rsid w:val="00DE30C6"/>
    <w:rsid w:val="00DE4A78"/>
    <w:rsid w:val="00DE5BC5"/>
    <w:rsid w:val="00DE79E7"/>
    <w:rsid w:val="00DE7FB3"/>
    <w:rsid w:val="00DF10D5"/>
    <w:rsid w:val="00DF1111"/>
    <w:rsid w:val="00DF43DE"/>
    <w:rsid w:val="00DF4E84"/>
    <w:rsid w:val="00DF5DB5"/>
    <w:rsid w:val="00DF7240"/>
    <w:rsid w:val="00DF76E0"/>
    <w:rsid w:val="00E00C16"/>
    <w:rsid w:val="00E00EBF"/>
    <w:rsid w:val="00E00FB1"/>
    <w:rsid w:val="00E0106C"/>
    <w:rsid w:val="00E01A61"/>
    <w:rsid w:val="00E01C9E"/>
    <w:rsid w:val="00E01EF7"/>
    <w:rsid w:val="00E02CCD"/>
    <w:rsid w:val="00E030C2"/>
    <w:rsid w:val="00E05B29"/>
    <w:rsid w:val="00E0768A"/>
    <w:rsid w:val="00E10292"/>
    <w:rsid w:val="00E10A60"/>
    <w:rsid w:val="00E115A3"/>
    <w:rsid w:val="00E11EB7"/>
    <w:rsid w:val="00E11ED9"/>
    <w:rsid w:val="00E15CCA"/>
    <w:rsid w:val="00E16502"/>
    <w:rsid w:val="00E2080B"/>
    <w:rsid w:val="00E20A2A"/>
    <w:rsid w:val="00E21721"/>
    <w:rsid w:val="00E21ECA"/>
    <w:rsid w:val="00E22F70"/>
    <w:rsid w:val="00E22FCB"/>
    <w:rsid w:val="00E236F6"/>
    <w:rsid w:val="00E23E55"/>
    <w:rsid w:val="00E24C1D"/>
    <w:rsid w:val="00E260D3"/>
    <w:rsid w:val="00E26171"/>
    <w:rsid w:val="00E266CB"/>
    <w:rsid w:val="00E26804"/>
    <w:rsid w:val="00E268B0"/>
    <w:rsid w:val="00E276A4"/>
    <w:rsid w:val="00E31B30"/>
    <w:rsid w:val="00E32036"/>
    <w:rsid w:val="00E336B0"/>
    <w:rsid w:val="00E33DD8"/>
    <w:rsid w:val="00E35292"/>
    <w:rsid w:val="00E3542B"/>
    <w:rsid w:val="00E35ECA"/>
    <w:rsid w:val="00E362D7"/>
    <w:rsid w:val="00E36520"/>
    <w:rsid w:val="00E40C67"/>
    <w:rsid w:val="00E41BCA"/>
    <w:rsid w:val="00E431F8"/>
    <w:rsid w:val="00E4368C"/>
    <w:rsid w:val="00E44363"/>
    <w:rsid w:val="00E45479"/>
    <w:rsid w:val="00E45683"/>
    <w:rsid w:val="00E46164"/>
    <w:rsid w:val="00E46337"/>
    <w:rsid w:val="00E470A2"/>
    <w:rsid w:val="00E47BB2"/>
    <w:rsid w:val="00E50649"/>
    <w:rsid w:val="00E515FC"/>
    <w:rsid w:val="00E5222F"/>
    <w:rsid w:val="00E524A0"/>
    <w:rsid w:val="00E535D6"/>
    <w:rsid w:val="00E54AA1"/>
    <w:rsid w:val="00E5681A"/>
    <w:rsid w:val="00E57485"/>
    <w:rsid w:val="00E57E4C"/>
    <w:rsid w:val="00E6114B"/>
    <w:rsid w:val="00E61647"/>
    <w:rsid w:val="00E624E0"/>
    <w:rsid w:val="00E626FF"/>
    <w:rsid w:val="00E633BE"/>
    <w:rsid w:val="00E63A0A"/>
    <w:rsid w:val="00E64448"/>
    <w:rsid w:val="00E64E8F"/>
    <w:rsid w:val="00E64EF2"/>
    <w:rsid w:val="00E651D4"/>
    <w:rsid w:val="00E652B7"/>
    <w:rsid w:val="00E713D4"/>
    <w:rsid w:val="00E71E3A"/>
    <w:rsid w:val="00E72656"/>
    <w:rsid w:val="00E73E78"/>
    <w:rsid w:val="00E7448D"/>
    <w:rsid w:val="00E7475E"/>
    <w:rsid w:val="00E74F97"/>
    <w:rsid w:val="00E76AFB"/>
    <w:rsid w:val="00E779DF"/>
    <w:rsid w:val="00E77AAD"/>
    <w:rsid w:val="00E77ACC"/>
    <w:rsid w:val="00E809A1"/>
    <w:rsid w:val="00E812E4"/>
    <w:rsid w:val="00E81830"/>
    <w:rsid w:val="00E81DCF"/>
    <w:rsid w:val="00E82C34"/>
    <w:rsid w:val="00E82EF5"/>
    <w:rsid w:val="00E8428E"/>
    <w:rsid w:val="00E84619"/>
    <w:rsid w:val="00E854D9"/>
    <w:rsid w:val="00E86EA8"/>
    <w:rsid w:val="00E879EF"/>
    <w:rsid w:val="00E90572"/>
    <w:rsid w:val="00E90AB3"/>
    <w:rsid w:val="00E919FE"/>
    <w:rsid w:val="00E91C76"/>
    <w:rsid w:val="00E92289"/>
    <w:rsid w:val="00E93397"/>
    <w:rsid w:val="00E94434"/>
    <w:rsid w:val="00E96820"/>
    <w:rsid w:val="00E968EC"/>
    <w:rsid w:val="00E96B50"/>
    <w:rsid w:val="00E9700C"/>
    <w:rsid w:val="00E971F6"/>
    <w:rsid w:val="00EA0F93"/>
    <w:rsid w:val="00EA152F"/>
    <w:rsid w:val="00EA1F7B"/>
    <w:rsid w:val="00EA2D18"/>
    <w:rsid w:val="00EA5951"/>
    <w:rsid w:val="00EA6E9C"/>
    <w:rsid w:val="00EB0ADD"/>
    <w:rsid w:val="00EB0F3D"/>
    <w:rsid w:val="00EB4BAC"/>
    <w:rsid w:val="00EB4D6D"/>
    <w:rsid w:val="00EB5885"/>
    <w:rsid w:val="00EB5C18"/>
    <w:rsid w:val="00EB6507"/>
    <w:rsid w:val="00EB6C0B"/>
    <w:rsid w:val="00EB6FBD"/>
    <w:rsid w:val="00EC2619"/>
    <w:rsid w:val="00EC357A"/>
    <w:rsid w:val="00EC3703"/>
    <w:rsid w:val="00EC3936"/>
    <w:rsid w:val="00EC5365"/>
    <w:rsid w:val="00EC5FDE"/>
    <w:rsid w:val="00ED071E"/>
    <w:rsid w:val="00ED0CDE"/>
    <w:rsid w:val="00ED1DDF"/>
    <w:rsid w:val="00ED1EB7"/>
    <w:rsid w:val="00ED3E4D"/>
    <w:rsid w:val="00ED6205"/>
    <w:rsid w:val="00ED7C44"/>
    <w:rsid w:val="00EE190E"/>
    <w:rsid w:val="00EE1DBB"/>
    <w:rsid w:val="00EE2096"/>
    <w:rsid w:val="00EE2694"/>
    <w:rsid w:val="00EE2BF5"/>
    <w:rsid w:val="00EE321B"/>
    <w:rsid w:val="00EE5016"/>
    <w:rsid w:val="00EE5321"/>
    <w:rsid w:val="00EE5942"/>
    <w:rsid w:val="00EF147F"/>
    <w:rsid w:val="00EF1EBE"/>
    <w:rsid w:val="00EF21ED"/>
    <w:rsid w:val="00EF221F"/>
    <w:rsid w:val="00EF314E"/>
    <w:rsid w:val="00EF4114"/>
    <w:rsid w:val="00EF5B76"/>
    <w:rsid w:val="00EF5D67"/>
    <w:rsid w:val="00EF7BB8"/>
    <w:rsid w:val="00F00B8D"/>
    <w:rsid w:val="00F015AB"/>
    <w:rsid w:val="00F015BD"/>
    <w:rsid w:val="00F01FFC"/>
    <w:rsid w:val="00F029DA"/>
    <w:rsid w:val="00F02AAE"/>
    <w:rsid w:val="00F02D8A"/>
    <w:rsid w:val="00F072D7"/>
    <w:rsid w:val="00F12F36"/>
    <w:rsid w:val="00F14D8E"/>
    <w:rsid w:val="00F14EB8"/>
    <w:rsid w:val="00F155E8"/>
    <w:rsid w:val="00F165F3"/>
    <w:rsid w:val="00F17B0E"/>
    <w:rsid w:val="00F21C13"/>
    <w:rsid w:val="00F23323"/>
    <w:rsid w:val="00F236FC"/>
    <w:rsid w:val="00F23CD1"/>
    <w:rsid w:val="00F23E46"/>
    <w:rsid w:val="00F240FC"/>
    <w:rsid w:val="00F25337"/>
    <w:rsid w:val="00F25472"/>
    <w:rsid w:val="00F2610D"/>
    <w:rsid w:val="00F2699D"/>
    <w:rsid w:val="00F27CA7"/>
    <w:rsid w:val="00F30D1D"/>
    <w:rsid w:val="00F32055"/>
    <w:rsid w:val="00F339BE"/>
    <w:rsid w:val="00F347B8"/>
    <w:rsid w:val="00F34D31"/>
    <w:rsid w:val="00F370C1"/>
    <w:rsid w:val="00F375D0"/>
    <w:rsid w:val="00F37BD0"/>
    <w:rsid w:val="00F37DE3"/>
    <w:rsid w:val="00F4048C"/>
    <w:rsid w:val="00F4074B"/>
    <w:rsid w:val="00F40AC7"/>
    <w:rsid w:val="00F40FF2"/>
    <w:rsid w:val="00F42588"/>
    <w:rsid w:val="00F42DE8"/>
    <w:rsid w:val="00F43128"/>
    <w:rsid w:val="00F4401C"/>
    <w:rsid w:val="00F45FA7"/>
    <w:rsid w:val="00F500DB"/>
    <w:rsid w:val="00F50EC1"/>
    <w:rsid w:val="00F51475"/>
    <w:rsid w:val="00F53829"/>
    <w:rsid w:val="00F54106"/>
    <w:rsid w:val="00F54850"/>
    <w:rsid w:val="00F55669"/>
    <w:rsid w:val="00F5604D"/>
    <w:rsid w:val="00F57578"/>
    <w:rsid w:val="00F57AC3"/>
    <w:rsid w:val="00F618CE"/>
    <w:rsid w:val="00F62732"/>
    <w:rsid w:val="00F62A3A"/>
    <w:rsid w:val="00F63154"/>
    <w:rsid w:val="00F637D9"/>
    <w:rsid w:val="00F642D9"/>
    <w:rsid w:val="00F659F3"/>
    <w:rsid w:val="00F6633F"/>
    <w:rsid w:val="00F66E6B"/>
    <w:rsid w:val="00F70148"/>
    <w:rsid w:val="00F720A8"/>
    <w:rsid w:val="00F72151"/>
    <w:rsid w:val="00F726AB"/>
    <w:rsid w:val="00F72EE5"/>
    <w:rsid w:val="00F7319F"/>
    <w:rsid w:val="00F75F27"/>
    <w:rsid w:val="00F76710"/>
    <w:rsid w:val="00F77F47"/>
    <w:rsid w:val="00F80454"/>
    <w:rsid w:val="00F8045F"/>
    <w:rsid w:val="00F832DB"/>
    <w:rsid w:val="00F8334C"/>
    <w:rsid w:val="00F83B53"/>
    <w:rsid w:val="00F84169"/>
    <w:rsid w:val="00F867D4"/>
    <w:rsid w:val="00F86FBD"/>
    <w:rsid w:val="00F872B7"/>
    <w:rsid w:val="00F9005C"/>
    <w:rsid w:val="00F90AB7"/>
    <w:rsid w:val="00F91089"/>
    <w:rsid w:val="00F91AA2"/>
    <w:rsid w:val="00F92A64"/>
    <w:rsid w:val="00F93F96"/>
    <w:rsid w:val="00F946F9"/>
    <w:rsid w:val="00F948E5"/>
    <w:rsid w:val="00F94CCF"/>
    <w:rsid w:val="00F95938"/>
    <w:rsid w:val="00F967D3"/>
    <w:rsid w:val="00FA0030"/>
    <w:rsid w:val="00FA017A"/>
    <w:rsid w:val="00FA07B9"/>
    <w:rsid w:val="00FA141B"/>
    <w:rsid w:val="00FA3BD4"/>
    <w:rsid w:val="00FA4EC8"/>
    <w:rsid w:val="00FA55AB"/>
    <w:rsid w:val="00FA566B"/>
    <w:rsid w:val="00FA5781"/>
    <w:rsid w:val="00FA7448"/>
    <w:rsid w:val="00FB0B22"/>
    <w:rsid w:val="00FB16F8"/>
    <w:rsid w:val="00FB1B6C"/>
    <w:rsid w:val="00FB1C41"/>
    <w:rsid w:val="00FB1CF3"/>
    <w:rsid w:val="00FB2D53"/>
    <w:rsid w:val="00FB4C3F"/>
    <w:rsid w:val="00FB50DB"/>
    <w:rsid w:val="00FB57EA"/>
    <w:rsid w:val="00FB74D3"/>
    <w:rsid w:val="00FC0D4B"/>
    <w:rsid w:val="00FC151D"/>
    <w:rsid w:val="00FC161A"/>
    <w:rsid w:val="00FC3A00"/>
    <w:rsid w:val="00FC403B"/>
    <w:rsid w:val="00FC518C"/>
    <w:rsid w:val="00FC573D"/>
    <w:rsid w:val="00FC5D74"/>
    <w:rsid w:val="00FD0404"/>
    <w:rsid w:val="00FD1246"/>
    <w:rsid w:val="00FD2DCF"/>
    <w:rsid w:val="00FD36E8"/>
    <w:rsid w:val="00FD3B00"/>
    <w:rsid w:val="00FD3EBA"/>
    <w:rsid w:val="00FD48EE"/>
    <w:rsid w:val="00FD4A66"/>
    <w:rsid w:val="00FD4F19"/>
    <w:rsid w:val="00FD65D9"/>
    <w:rsid w:val="00FD7544"/>
    <w:rsid w:val="00FD7666"/>
    <w:rsid w:val="00FE0034"/>
    <w:rsid w:val="00FE28FF"/>
    <w:rsid w:val="00FE4781"/>
    <w:rsid w:val="00FE5367"/>
    <w:rsid w:val="00FE60E2"/>
    <w:rsid w:val="00FE63EE"/>
    <w:rsid w:val="00FE7320"/>
    <w:rsid w:val="00FF0AD8"/>
    <w:rsid w:val="00FF0C46"/>
    <w:rsid w:val="00FF1B7A"/>
    <w:rsid w:val="00FF5F0D"/>
    <w:rsid w:val="00FF626F"/>
    <w:rsid w:val="00FF7B05"/>
    <w:rsid w:val="010C5984"/>
    <w:rsid w:val="011D9E98"/>
    <w:rsid w:val="0139E0B8"/>
    <w:rsid w:val="0149DDCD"/>
    <w:rsid w:val="014F014C"/>
    <w:rsid w:val="0180802B"/>
    <w:rsid w:val="019CEC9F"/>
    <w:rsid w:val="01BF7D2C"/>
    <w:rsid w:val="01C25924"/>
    <w:rsid w:val="01C9E108"/>
    <w:rsid w:val="01EDBCED"/>
    <w:rsid w:val="021E0617"/>
    <w:rsid w:val="0225F9F3"/>
    <w:rsid w:val="022B988B"/>
    <w:rsid w:val="022CFD54"/>
    <w:rsid w:val="023BD579"/>
    <w:rsid w:val="023F9D38"/>
    <w:rsid w:val="02788EE7"/>
    <w:rsid w:val="027D5447"/>
    <w:rsid w:val="0299C9DB"/>
    <w:rsid w:val="02AF722D"/>
    <w:rsid w:val="02D3A1BA"/>
    <w:rsid w:val="02EC49C3"/>
    <w:rsid w:val="02F955FE"/>
    <w:rsid w:val="030A377A"/>
    <w:rsid w:val="03751FB6"/>
    <w:rsid w:val="037A32B2"/>
    <w:rsid w:val="0384ABA7"/>
    <w:rsid w:val="03872BF3"/>
    <w:rsid w:val="038B3CA9"/>
    <w:rsid w:val="03A29215"/>
    <w:rsid w:val="03AC3629"/>
    <w:rsid w:val="03C93ADD"/>
    <w:rsid w:val="04041A50"/>
    <w:rsid w:val="040A6E69"/>
    <w:rsid w:val="043E4307"/>
    <w:rsid w:val="045A2390"/>
    <w:rsid w:val="04787880"/>
    <w:rsid w:val="0488CFBE"/>
    <w:rsid w:val="048AA09C"/>
    <w:rsid w:val="04D26000"/>
    <w:rsid w:val="04E399DD"/>
    <w:rsid w:val="04E65075"/>
    <w:rsid w:val="04F3E774"/>
    <w:rsid w:val="0501BDB4"/>
    <w:rsid w:val="05121DA5"/>
    <w:rsid w:val="0518B08D"/>
    <w:rsid w:val="05255DAF"/>
    <w:rsid w:val="05289B0B"/>
    <w:rsid w:val="054FDD54"/>
    <w:rsid w:val="058B78C1"/>
    <w:rsid w:val="05A14E6B"/>
    <w:rsid w:val="05A5E53E"/>
    <w:rsid w:val="05BFF87C"/>
    <w:rsid w:val="05C81E7E"/>
    <w:rsid w:val="05CD6B1D"/>
    <w:rsid w:val="063616E0"/>
    <w:rsid w:val="066117DD"/>
    <w:rsid w:val="066206E1"/>
    <w:rsid w:val="067759C1"/>
    <w:rsid w:val="067EAB88"/>
    <w:rsid w:val="0685A03B"/>
    <w:rsid w:val="068AD7B9"/>
    <w:rsid w:val="06B05C83"/>
    <w:rsid w:val="06C9EB06"/>
    <w:rsid w:val="06D08B77"/>
    <w:rsid w:val="06E3A5B3"/>
    <w:rsid w:val="06F26025"/>
    <w:rsid w:val="0700D765"/>
    <w:rsid w:val="07029DCD"/>
    <w:rsid w:val="071F9A00"/>
    <w:rsid w:val="0759A4E5"/>
    <w:rsid w:val="0769E005"/>
    <w:rsid w:val="077F4B65"/>
    <w:rsid w:val="0782146B"/>
    <w:rsid w:val="0790F8EA"/>
    <w:rsid w:val="079782BE"/>
    <w:rsid w:val="079A0DD4"/>
    <w:rsid w:val="07AD1A04"/>
    <w:rsid w:val="07D293E9"/>
    <w:rsid w:val="07DEEEF1"/>
    <w:rsid w:val="07E4B72E"/>
    <w:rsid w:val="07F5A025"/>
    <w:rsid w:val="08193672"/>
    <w:rsid w:val="083BBC56"/>
    <w:rsid w:val="083EE384"/>
    <w:rsid w:val="08431675"/>
    <w:rsid w:val="0848D9D8"/>
    <w:rsid w:val="085001B5"/>
    <w:rsid w:val="0874187E"/>
    <w:rsid w:val="087E197B"/>
    <w:rsid w:val="08973B35"/>
    <w:rsid w:val="08B30483"/>
    <w:rsid w:val="08BE2155"/>
    <w:rsid w:val="08C04DE3"/>
    <w:rsid w:val="08CFC1CE"/>
    <w:rsid w:val="08D7F65A"/>
    <w:rsid w:val="08DB3CA8"/>
    <w:rsid w:val="0909A409"/>
    <w:rsid w:val="090BE0FC"/>
    <w:rsid w:val="090D47FA"/>
    <w:rsid w:val="09116B03"/>
    <w:rsid w:val="0914CDAC"/>
    <w:rsid w:val="092FE3F0"/>
    <w:rsid w:val="0938CC9A"/>
    <w:rsid w:val="0941C0D7"/>
    <w:rsid w:val="0951D40A"/>
    <w:rsid w:val="09536055"/>
    <w:rsid w:val="097ABF52"/>
    <w:rsid w:val="0998F761"/>
    <w:rsid w:val="09AF5F2A"/>
    <w:rsid w:val="09C8461F"/>
    <w:rsid w:val="09CA8B45"/>
    <w:rsid w:val="09D4975F"/>
    <w:rsid w:val="09E2B69B"/>
    <w:rsid w:val="09E9D9D8"/>
    <w:rsid w:val="09EAD5F7"/>
    <w:rsid w:val="09FBD365"/>
    <w:rsid w:val="0A10CE61"/>
    <w:rsid w:val="0A2894FD"/>
    <w:rsid w:val="0A3283DA"/>
    <w:rsid w:val="0A676EE2"/>
    <w:rsid w:val="0A878C28"/>
    <w:rsid w:val="0A9F1E8D"/>
    <w:rsid w:val="0A9FD5A2"/>
    <w:rsid w:val="0AA31D7D"/>
    <w:rsid w:val="0ABDB5D8"/>
    <w:rsid w:val="0AC9F1A0"/>
    <w:rsid w:val="0ADDA9A9"/>
    <w:rsid w:val="0AE275B5"/>
    <w:rsid w:val="0B043F1A"/>
    <w:rsid w:val="0B17B9D7"/>
    <w:rsid w:val="0B2A34FF"/>
    <w:rsid w:val="0B2F9519"/>
    <w:rsid w:val="0B32028E"/>
    <w:rsid w:val="0B34E8D5"/>
    <w:rsid w:val="0B3FA100"/>
    <w:rsid w:val="0B4A663D"/>
    <w:rsid w:val="0B51AC71"/>
    <w:rsid w:val="0B949F33"/>
    <w:rsid w:val="0B9BA3C9"/>
    <w:rsid w:val="0BD84F2F"/>
    <w:rsid w:val="0C071319"/>
    <w:rsid w:val="0C07E8E5"/>
    <w:rsid w:val="0C0AEA1E"/>
    <w:rsid w:val="0C0BFC68"/>
    <w:rsid w:val="0C3B215E"/>
    <w:rsid w:val="0C3F94C0"/>
    <w:rsid w:val="0C4EBDB0"/>
    <w:rsid w:val="0C67BDAD"/>
    <w:rsid w:val="0C84A366"/>
    <w:rsid w:val="0C9201A1"/>
    <w:rsid w:val="0CC4A6E4"/>
    <w:rsid w:val="0CC74CC5"/>
    <w:rsid w:val="0D16E733"/>
    <w:rsid w:val="0D24FBD7"/>
    <w:rsid w:val="0D3DBE92"/>
    <w:rsid w:val="0D40B46E"/>
    <w:rsid w:val="0D449870"/>
    <w:rsid w:val="0D4E6C89"/>
    <w:rsid w:val="0D542CFD"/>
    <w:rsid w:val="0D58ADDB"/>
    <w:rsid w:val="0D59AE26"/>
    <w:rsid w:val="0D842C75"/>
    <w:rsid w:val="0D8FD7A3"/>
    <w:rsid w:val="0DB1309D"/>
    <w:rsid w:val="0DB35503"/>
    <w:rsid w:val="0DBCA34F"/>
    <w:rsid w:val="0DBCEC8C"/>
    <w:rsid w:val="0DDA70D7"/>
    <w:rsid w:val="0DDD47FD"/>
    <w:rsid w:val="0E02650B"/>
    <w:rsid w:val="0E17F98C"/>
    <w:rsid w:val="0E2CD158"/>
    <w:rsid w:val="0E832143"/>
    <w:rsid w:val="0E9E6122"/>
    <w:rsid w:val="0EA69786"/>
    <w:rsid w:val="0ECEC52C"/>
    <w:rsid w:val="0ED4321E"/>
    <w:rsid w:val="0EDAD927"/>
    <w:rsid w:val="0EF138E9"/>
    <w:rsid w:val="0F0BE94A"/>
    <w:rsid w:val="0F3F3D94"/>
    <w:rsid w:val="0F6148A9"/>
    <w:rsid w:val="0F63E178"/>
    <w:rsid w:val="0FA776A6"/>
    <w:rsid w:val="0FA840EF"/>
    <w:rsid w:val="0FC10529"/>
    <w:rsid w:val="0FD0AC69"/>
    <w:rsid w:val="0FDF9F07"/>
    <w:rsid w:val="0FEA7E45"/>
    <w:rsid w:val="0FFC5D5D"/>
    <w:rsid w:val="0FFFDAB1"/>
    <w:rsid w:val="101067B8"/>
    <w:rsid w:val="102BEB09"/>
    <w:rsid w:val="10493D04"/>
    <w:rsid w:val="104C9B4A"/>
    <w:rsid w:val="104E837B"/>
    <w:rsid w:val="105DE5FE"/>
    <w:rsid w:val="10649A10"/>
    <w:rsid w:val="106FD5FF"/>
    <w:rsid w:val="109F5E65"/>
    <w:rsid w:val="10B0C54F"/>
    <w:rsid w:val="10C389DA"/>
    <w:rsid w:val="10DBE1B6"/>
    <w:rsid w:val="10ECB09A"/>
    <w:rsid w:val="11015754"/>
    <w:rsid w:val="110180B8"/>
    <w:rsid w:val="110F801A"/>
    <w:rsid w:val="11129672"/>
    <w:rsid w:val="111DB4C3"/>
    <w:rsid w:val="1137CA60"/>
    <w:rsid w:val="1169CEEF"/>
    <w:rsid w:val="11786EF5"/>
    <w:rsid w:val="1180996C"/>
    <w:rsid w:val="11B1150B"/>
    <w:rsid w:val="11C854D3"/>
    <w:rsid w:val="11F9622A"/>
    <w:rsid w:val="120E6D2E"/>
    <w:rsid w:val="121A2940"/>
    <w:rsid w:val="121CE2AF"/>
    <w:rsid w:val="12200C76"/>
    <w:rsid w:val="1224971A"/>
    <w:rsid w:val="1228F651"/>
    <w:rsid w:val="1235FF66"/>
    <w:rsid w:val="123B4372"/>
    <w:rsid w:val="12425203"/>
    <w:rsid w:val="12552783"/>
    <w:rsid w:val="1265D624"/>
    <w:rsid w:val="127544AD"/>
    <w:rsid w:val="128EA3D2"/>
    <w:rsid w:val="129C9D1B"/>
    <w:rsid w:val="12B44674"/>
    <w:rsid w:val="12BE7439"/>
    <w:rsid w:val="12D584ED"/>
    <w:rsid w:val="12E25640"/>
    <w:rsid w:val="12F7EB6F"/>
    <w:rsid w:val="13132A76"/>
    <w:rsid w:val="1324203B"/>
    <w:rsid w:val="1329C7B5"/>
    <w:rsid w:val="13442D71"/>
    <w:rsid w:val="134D441A"/>
    <w:rsid w:val="1355537B"/>
    <w:rsid w:val="136A74AB"/>
    <w:rsid w:val="1373330B"/>
    <w:rsid w:val="1376641A"/>
    <w:rsid w:val="138688BB"/>
    <w:rsid w:val="1390B7D7"/>
    <w:rsid w:val="139780EF"/>
    <w:rsid w:val="1398D249"/>
    <w:rsid w:val="13C0283E"/>
    <w:rsid w:val="14053166"/>
    <w:rsid w:val="1415FC03"/>
    <w:rsid w:val="14254E4C"/>
    <w:rsid w:val="143BAA38"/>
    <w:rsid w:val="1460B46E"/>
    <w:rsid w:val="149BD573"/>
    <w:rsid w:val="149E1C70"/>
    <w:rsid w:val="14A1C0A6"/>
    <w:rsid w:val="14CB5992"/>
    <w:rsid w:val="14DBA27F"/>
    <w:rsid w:val="14DF3F1C"/>
    <w:rsid w:val="14FFC4A2"/>
    <w:rsid w:val="1515D90A"/>
    <w:rsid w:val="151F76E6"/>
    <w:rsid w:val="1522591C"/>
    <w:rsid w:val="15245D49"/>
    <w:rsid w:val="152927E8"/>
    <w:rsid w:val="152943A2"/>
    <w:rsid w:val="15796FF9"/>
    <w:rsid w:val="159DB321"/>
    <w:rsid w:val="15AA8630"/>
    <w:rsid w:val="15AF0FA3"/>
    <w:rsid w:val="15B34722"/>
    <w:rsid w:val="15C37BBC"/>
    <w:rsid w:val="15D5C8DD"/>
    <w:rsid w:val="15DE906E"/>
    <w:rsid w:val="15E9FF5D"/>
    <w:rsid w:val="15F736D9"/>
    <w:rsid w:val="15F856AE"/>
    <w:rsid w:val="160194FD"/>
    <w:rsid w:val="1603677D"/>
    <w:rsid w:val="1624961D"/>
    <w:rsid w:val="16270D0D"/>
    <w:rsid w:val="162A670C"/>
    <w:rsid w:val="1664ADF1"/>
    <w:rsid w:val="16CAD1C8"/>
    <w:rsid w:val="16D3A4E9"/>
    <w:rsid w:val="16D93211"/>
    <w:rsid w:val="16DC4EAB"/>
    <w:rsid w:val="16E0E8D5"/>
    <w:rsid w:val="1717BF3C"/>
    <w:rsid w:val="17218D9B"/>
    <w:rsid w:val="17305562"/>
    <w:rsid w:val="173782F4"/>
    <w:rsid w:val="174B777C"/>
    <w:rsid w:val="17533231"/>
    <w:rsid w:val="176145DA"/>
    <w:rsid w:val="176352C4"/>
    <w:rsid w:val="177FC28E"/>
    <w:rsid w:val="179662B8"/>
    <w:rsid w:val="17A6AA89"/>
    <w:rsid w:val="17B4324D"/>
    <w:rsid w:val="17CB6171"/>
    <w:rsid w:val="17CB9442"/>
    <w:rsid w:val="17EF058C"/>
    <w:rsid w:val="17F16E87"/>
    <w:rsid w:val="17FC2AD7"/>
    <w:rsid w:val="18121EC8"/>
    <w:rsid w:val="181B5F87"/>
    <w:rsid w:val="183D55E2"/>
    <w:rsid w:val="18516BAD"/>
    <w:rsid w:val="1859F9DE"/>
    <w:rsid w:val="1873EF5A"/>
    <w:rsid w:val="188E5211"/>
    <w:rsid w:val="188FE822"/>
    <w:rsid w:val="18900402"/>
    <w:rsid w:val="189373F7"/>
    <w:rsid w:val="18A06D7F"/>
    <w:rsid w:val="18C263F1"/>
    <w:rsid w:val="18D27699"/>
    <w:rsid w:val="18F31252"/>
    <w:rsid w:val="18FE528E"/>
    <w:rsid w:val="1900E98D"/>
    <w:rsid w:val="1907129C"/>
    <w:rsid w:val="192FC3E3"/>
    <w:rsid w:val="1934356B"/>
    <w:rsid w:val="1969D345"/>
    <w:rsid w:val="197C43BE"/>
    <w:rsid w:val="19807854"/>
    <w:rsid w:val="1985D529"/>
    <w:rsid w:val="199D9BC5"/>
    <w:rsid w:val="19A8452A"/>
    <w:rsid w:val="19C22BE1"/>
    <w:rsid w:val="19C882E4"/>
    <w:rsid w:val="19CB7741"/>
    <w:rsid w:val="19E94A2D"/>
    <w:rsid w:val="1A0A524E"/>
    <w:rsid w:val="1A0B2D54"/>
    <w:rsid w:val="1A0F9036"/>
    <w:rsid w:val="1A185BB6"/>
    <w:rsid w:val="1A30CAE5"/>
    <w:rsid w:val="1A35378B"/>
    <w:rsid w:val="1A481BBF"/>
    <w:rsid w:val="1A4D2349"/>
    <w:rsid w:val="1A6A65A8"/>
    <w:rsid w:val="1A6C538E"/>
    <w:rsid w:val="1AA576E1"/>
    <w:rsid w:val="1AA8324E"/>
    <w:rsid w:val="1AAA7FF8"/>
    <w:rsid w:val="1AC0C984"/>
    <w:rsid w:val="1AC918B0"/>
    <w:rsid w:val="1ADDE6A4"/>
    <w:rsid w:val="1AF3BF9A"/>
    <w:rsid w:val="1B070FA8"/>
    <w:rsid w:val="1B1D650D"/>
    <w:rsid w:val="1B3DE6D0"/>
    <w:rsid w:val="1B998826"/>
    <w:rsid w:val="1BACA433"/>
    <w:rsid w:val="1BD46305"/>
    <w:rsid w:val="1C275A1B"/>
    <w:rsid w:val="1C290A4D"/>
    <w:rsid w:val="1C2DA86C"/>
    <w:rsid w:val="1C38CAFB"/>
    <w:rsid w:val="1C3C44CE"/>
    <w:rsid w:val="1C3E1F4E"/>
    <w:rsid w:val="1C3F3B29"/>
    <w:rsid w:val="1C5AB832"/>
    <w:rsid w:val="1C62F3E4"/>
    <w:rsid w:val="1C66AB2E"/>
    <w:rsid w:val="1C712961"/>
    <w:rsid w:val="1C81252F"/>
    <w:rsid w:val="1C8168A1"/>
    <w:rsid w:val="1C971ACB"/>
    <w:rsid w:val="1CC85208"/>
    <w:rsid w:val="1D24C264"/>
    <w:rsid w:val="1D298103"/>
    <w:rsid w:val="1D2B0E1B"/>
    <w:rsid w:val="1D3F8AEF"/>
    <w:rsid w:val="1D47F351"/>
    <w:rsid w:val="1D525E77"/>
    <w:rsid w:val="1D5E92ED"/>
    <w:rsid w:val="1DB19D85"/>
    <w:rsid w:val="1DB31CBB"/>
    <w:rsid w:val="1DDA83BF"/>
    <w:rsid w:val="1DFC229B"/>
    <w:rsid w:val="1E21774C"/>
    <w:rsid w:val="1E2C48CA"/>
    <w:rsid w:val="1E411148"/>
    <w:rsid w:val="1E60A573"/>
    <w:rsid w:val="1E84B33C"/>
    <w:rsid w:val="1E966461"/>
    <w:rsid w:val="1EA794A0"/>
    <w:rsid w:val="1EAD30CF"/>
    <w:rsid w:val="1EC609F8"/>
    <w:rsid w:val="1EFD5A81"/>
    <w:rsid w:val="1F09E7C9"/>
    <w:rsid w:val="1F1B8550"/>
    <w:rsid w:val="1F1D7549"/>
    <w:rsid w:val="1F20F551"/>
    <w:rsid w:val="1F29A27C"/>
    <w:rsid w:val="1F4DE739"/>
    <w:rsid w:val="1F5E65BC"/>
    <w:rsid w:val="1F85896B"/>
    <w:rsid w:val="1F89C31C"/>
    <w:rsid w:val="1F93285D"/>
    <w:rsid w:val="1F9C7EFE"/>
    <w:rsid w:val="1FB7A7A2"/>
    <w:rsid w:val="1FE4B9D0"/>
    <w:rsid w:val="1FE66B8C"/>
    <w:rsid w:val="1FEBA97D"/>
    <w:rsid w:val="202139CC"/>
    <w:rsid w:val="202F6E5E"/>
    <w:rsid w:val="20476BA8"/>
    <w:rsid w:val="205787AE"/>
    <w:rsid w:val="20588BB1"/>
    <w:rsid w:val="2059C226"/>
    <w:rsid w:val="205B9790"/>
    <w:rsid w:val="205F006E"/>
    <w:rsid w:val="20626731"/>
    <w:rsid w:val="2063AFA0"/>
    <w:rsid w:val="2065DA88"/>
    <w:rsid w:val="20692CF1"/>
    <w:rsid w:val="20A9D57F"/>
    <w:rsid w:val="20ADA609"/>
    <w:rsid w:val="20BEB556"/>
    <w:rsid w:val="20FAB508"/>
    <w:rsid w:val="2107B6A7"/>
    <w:rsid w:val="211BBACE"/>
    <w:rsid w:val="211EF29D"/>
    <w:rsid w:val="2125E309"/>
    <w:rsid w:val="214955BE"/>
    <w:rsid w:val="214D51E0"/>
    <w:rsid w:val="214F0D4F"/>
    <w:rsid w:val="2178062E"/>
    <w:rsid w:val="21894105"/>
    <w:rsid w:val="219B6271"/>
    <w:rsid w:val="219CFA82"/>
    <w:rsid w:val="21ADF54F"/>
    <w:rsid w:val="21B7C17C"/>
    <w:rsid w:val="21CB1C9A"/>
    <w:rsid w:val="21CD6DAB"/>
    <w:rsid w:val="21D54685"/>
    <w:rsid w:val="21ED490B"/>
    <w:rsid w:val="21EF19FA"/>
    <w:rsid w:val="2201AAE9"/>
    <w:rsid w:val="221B9874"/>
    <w:rsid w:val="222C22F1"/>
    <w:rsid w:val="222FDFF3"/>
    <w:rsid w:val="224E7736"/>
    <w:rsid w:val="225FDF8C"/>
    <w:rsid w:val="22C65284"/>
    <w:rsid w:val="22C90E4A"/>
    <w:rsid w:val="22E0D92D"/>
    <w:rsid w:val="22E4DFD4"/>
    <w:rsid w:val="22EFC1B7"/>
    <w:rsid w:val="230CD580"/>
    <w:rsid w:val="23376F9A"/>
    <w:rsid w:val="233C9180"/>
    <w:rsid w:val="2341BAFB"/>
    <w:rsid w:val="23420301"/>
    <w:rsid w:val="234F3731"/>
    <w:rsid w:val="235B904D"/>
    <w:rsid w:val="235E69AD"/>
    <w:rsid w:val="23635743"/>
    <w:rsid w:val="236DADAB"/>
    <w:rsid w:val="2391C727"/>
    <w:rsid w:val="2396CE66"/>
    <w:rsid w:val="239D7B4A"/>
    <w:rsid w:val="239F2533"/>
    <w:rsid w:val="23C64C8D"/>
    <w:rsid w:val="23D5A2D7"/>
    <w:rsid w:val="23D5EFDE"/>
    <w:rsid w:val="23F3B483"/>
    <w:rsid w:val="2404C0D0"/>
    <w:rsid w:val="240A5B0E"/>
    <w:rsid w:val="242899BE"/>
    <w:rsid w:val="242B92EC"/>
    <w:rsid w:val="24342647"/>
    <w:rsid w:val="24447F95"/>
    <w:rsid w:val="244E7403"/>
    <w:rsid w:val="247591E4"/>
    <w:rsid w:val="2476B583"/>
    <w:rsid w:val="248832FA"/>
    <w:rsid w:val="24A12DA5"/>
    <w:rsid w:val="24A6E578"/>
    <w:rsid w:val="24BCFDA6"/>
    <w:rsid w:val="24DEC3EE"/>
    <w:rsid w:val="24EF0E39"/>
    <w:rsid w:val="2521EAC8"/>
    <w:rsid w:val="2534BAC5"/>
    <w:rsid w:val="253720C3"/>
    <w:rsid w:val="254F902D"/>
    <w:rsid w:val="25663EB2"/>
    <w:rsid w:val="257D13AA"/>
    <w:rsid w:val="257E716E"/>
    <w:rsid w:val="258BF1C3"/>
    <w:rsid w:val="25932863"/>
    <w:rsid w:val="25ABD93A"/>
    <w:rsid w:val="25B86360"/>
    <w:rsid w:val="25CAA4EE"/>
    <w:rsid w:val="26096A27"/>
    <w:rsid w:val="260E8217"/>
    <w:rsid w:val="261BA11D"/>
    <w:rsid w:val="265D0F82"/>
    <w:rsid w:val="2679E31D"/>
    <w:rsid w:val="2680F8D6"/>
    <w:rsid w:val="26831506"/>
    <w:rsid w:val="268A4722"/>
    <w:rsid w:val="26A6A145"/>
    <w:rsid w:val="26B89AD2"/>
    <w:rsid w:val="26B9324A"/>
    <w:rsid w:val="26C7CD35"/>
    <w:rsid w:val="26E0F592"/>
    <w:rsid w:val="26F5D7C9"/>
    <w:rsid w:val="2701E7DF"/>
    <w:rsid w:val="275C15B4"/>
    <w:rsid w:val="275ED8BF"/>
    <w:rsid w:val="276C4F2D"/>
    <w:rsid w:val="276E8A13"/>
    <w:rsid w:val="277E9EC7"/>
    <w:rsid w:val="2799BE06"/>
    <w:rsid w:val="27D6F2CF"/>
    <w:rsid w:val="27F0632D"/>
    <w:rsid w:val="280883D8"/>
    <w:rsid w:val="2809128C"/>
    <w:rsid w:val="281664B0"/>
    <w:rsid w:val="283D9C9B"/>
    <w:rsid w:val="2844A293"/>
    <w:rsid w:val="2846998F"/>
    <w:rsid w:val="284AC2D8"/>
    <w:rsid w:val="28751899"/>
    <w:rsid w:val="2879A4E7"/>
    <w:rsid w:val="28833B34"/>
    <w:rsid w:val="28D58754"/>
    <w:rsid w:val="29297623"/>
    <w:rsid w:val="293548C4"/>
    <w:rsid w:val="2943997D"/>
    <w:rsid w:val="29469A8F"/>
    <w:rsid w:val="2950581A"/>
    <w:rsid w:val="296CF38D"/>
    <w:rsid w:val="2977E616"/>
    <w:rsid w:val="2997FE4C"/>
    <w:rsid w:val="29A3D9C5"/>
    <w:rsid w:val="29AE4498"/>
    <w:rsid w:val="29F800E1"/>
    <w:rsid w:val="2A142481"/>
    <w:rsid w:val="2A1E6E57"/>
    <w:rsid w:val="2A226A66"/>
    <w:rsid w:val="2A2DC243"/>
    <w:rsid w:val="2A46D201"/>
    <w:rsid w:val="2A5890F5"/>
    <w:rsid w:val="2A79ED88"/>
    <w:rsid w:val="2A8DCCFB"/>
    <w:rsid w:val="2A8E3C00"/>
    <w:rsid w:val="2AA326F3"/>
    <w:rsid w:val="2AA4AE56"/>
    <w:rsid w:val="2AA8433B"/>
    <w:rsid w:val="2AEB9103"/>
    <w:rsid w:val="2B0E9E29"/>
    <w:rsid w:val="2B3266B9"/>
    <w:rsid w:val="2B4E42DB"/>
    <w:rsid w:val="2B626B53"/>
    <w:rsid w:val="2B7432AC"/>
    <w:rsid w:val="2B844827"/>
    <w:rsid w:val="2B85F06A"/>
    <w:rsid w:val="2B90E0C8"/>
    <w:rsid w:val="2B945509"/>
    <w:rsid w:val="2B96BB07"/>
    <w:rsid w:val="2B9B3E58"/>
    <w:rsid w:val="2BB0E102"/>
    <w:rsid w:val="2BE67293"/>
    <w:rsid w:val="2BE864D9"/>
    <w:rsid w:val="2C0DE50F"/>
    <w:rsid w:val="2C183A12"/>
    <w:rsid w:val="2C4FB089"/>
    <w:rsid w:val="2C5275EF"/>
    <w:rsid w:val="2C6011AD"/>
    <w:rsid w:val="2C6BCAA5"/>
    <w:rsid w:val="2C704425"/>
    <w:rsid w:val="2CA36EE3"/>
    <w:rsid w:val="2CB90B9A"/>
    <w:rsid w:val="2CCC11D1"/>
    <w:rsid w:val="2CD0F9E2"/>
    <w:rsid w:val="2CD4A249"/>
    <w:rsid w:val="2D045EF6"/>
    <w:rsid w:val="2D08CA14"/>
    <w:rsid w:val="2D0A2D84"/>
    <w:rsid w:val="2D0A5C5E"/>
    <w:rsid w:val="2D143B7D"/>
    <w:rsid w:val="2D1CA064"/>
    <w:rsid w:val="2D221ADA"/>
    <w:rsid w:val="2D22A63B"/>
    <w:rsid w:val="2D312AA2"/>
    <w:rsid w:val="2D62E468"/>
    <w:rsid w:val="2DAFDC8E"/>
    <w:rsid w:val="2DB1CF83"/>
    <w:rsid w:val="2DC0396B"/>
    <w:rsid w:val="2DD7CE31"/>
    <w:rsid w:val="2DEB5260"/>
    <w:rsid w:val="2DF53384"/>
    <w:rsid w:val="2DF91E08"/>
    <w:rsid w:val="2E0BAA83"/>
    <w:rsid w:val="2E10D7FF"/>
    <w:rsid w:val="2E3BE7E7"/>
    <w:rsid w:val="2E61893E"/>
    <w:rsid w:val="2E6BCCA5"/>
    <w:rsid w:val="2E86707D"/>
    <w:rsid w:val="2E86FEDC"/>
    <w:rsid w:val="2E8A76EF"/>
    <w:rsid w:val="2EA1A3AF"/>
    <w:rsid w:val="2EABAA31"/>
    <w:rsid w:val="2ECE216B"/>
    <w:rsid w:val="2ED26F3F"/>
    <w:rsid w:val="2EE6671A"/>
    <w:rsid w:val="2F1BC506"/>
    <w:rsid w:val="2F22E5D3"/>
    <w:rsid w:val="2F2DF206"/>
    <w:rsid w:val="2F34A0C2"/>
    <w:rsid w:val="2F3C5929"/>
    <w:rsid w:val="2F636691"/>
    <w:rsid w:val="2F66A0F4"/>
    <w:rsid w:val="2FB58B06"/>
    <w:rsid w:val="2FC965A8"/>
    <w:rsid w:val="2FCD4400"/>
    <w:rsid w:val="2FD5DDE1"/>
    <w:rsid w:val="2FDFFC9F"/>
    <w:rsid w:val="3001368E"/>
    <w:rsid w:val="300C9C38"/>
    <w:rsid w:val="3010ABF8"/>
    <w:rsid w:val="301737BD"/>
    <w:rsid w:val="301DAD57"/>
    <w:rsid w:val="30287294"/>
    <w:rsid w:val="3064B0F5"/>
    <w:rsid w:val="306EAF7B"/>
    <w:rsid w:val="307DDB0C"/>
    <w:rsid w:val="30831D13"/>
    <w:rsid w:val="309313E3"/>
    <w:rsid w:val="30B5990F"/>
    <w:rsid w:val="30F1C374"/>
    <w:rsid w:val="310A325B"/>
    <w:rsid w:val="310B8FFB"/>
    <w:rsid w:val="310D2024"/>
    <w:rsid w:val="312E6B49"/>
    <w:rsid w:val="315B3DBA"/>
    <w:rsid w:val="3177ACC3"/>
    <w:rsid w:val="31803474"/>
    <w:rsid w:val="3198E31F"/>
    <w:rsid w:val="31B7F5B4"/>
    <w:rsid w:val="31EA12A2"/>
    <w:rsid w:val="32183F14"/>
    <w:rsid w:val="3218AE53"/>
    <w:rsid w:val="322652BD"/>
    <w:rsid w:val="32290864"/>
    <w:rsid w:val="3255D373"/>
    <w:rsid w:val="3268DF2B"/>
    <w:rsid w:val="32759EAF"/>
    <w:rsid w:val="3277D742"/>
    <w:rsid w:val="32834319"/>
    <w:rsid w:val="328D1903"/>
    <w:rsid w:val="3295ABE5"/>
    <w:rsid w:val="329A3F6C"/>
    <w:rsid w:val="32A228B2"/>
    <w:rsid w:val="32AD4DBD"/>
    <w:rsid w:val="32BD4689"/>
    <w:rsid w:val="32E0F3AA"/>
    <w:rsid w:val="32FA56F6"/>
    <w:rsid w:val="33051C33"/>
    <w:rsid w:val="330C3F9D"/>
    <w:rsid w:val="33179D61"/>
    <w:rsid w:val="3334FA61"/>
    <w:rsid w:val="335B22F4"/>
    <w:rsid w:val="335E3F28"/>
    <w:rsid w:val="336DF40A"/>
    <w:rsid w:val="33706719"/>
    <w:rsid w:val="33A23CA3"/>
    <w:rsid w:val="33ADB215"/>
    <w:rsid w:val="33CF3AAB"/>
    <w:rsid w:val="33D13E79"/>
    <w:rsid w:val="34312332"/>
    <w:rsid w:val="343DD07A"/>
    <w:rsid w:val="3454A52A"/>
    <w:rsid w:val="346842E6"/>
    <w:rsid w:val="346C257E"/>
    <w:rsid w:val="34725B7B"/>
    <w:rsid w:val="34806989"/>
    <w:rsid w:val="348F78AF"/>
    <w:rsid w:val="34901664"/>
    <w:rsid w:val="34CC0B80"/>
    <w:rsid w:val="34DD9156"/>
    <w:rsid w:val="34DEC2F5"/>
    <w:rsid w:val="34DEDE6B"/>
    <w:rsid w:val="34E61B41"/>
    <w:rsid w:val="34EFBDB4"/>
    <w:rsid w:val="3503C7D3"/>
    <w:rsid w:val="351B832D"/>
    <w:rsid w:val="352E292B"/>
    <w:rsid w:val="356A68D7"/>
    <w:rsid w:val="35702039"/>
    <w:rsid w:val="35B3F274"/>
    <w:rsid w:val="35CE635D"/>
    <w:rsid w:val="35D593BB"/>
    <w:rsid w:val="35DB614B"/>
    <w:rsid w:val="35F05C47"/>
    <w:rsid w:val="36007147"/>
    <w:rsid w:val="36245EE1"/>
    <w:rsid w:val="36273C31"/>
    <w:rsid w:val="363128CC"/>
    <w:rsid w:val="363FD890"/>
    <w:rsid w:val="364E90C3"/>
    <w:rsid w:val="365354A1"/>
    <w:rsid w:val="3676EEA7"/>
    <w:rsid w:val="3690AF00"/>
    <w:rsid w:val="36962462"/>
    <w:rsid w:val="369AC859"/>
    <w:rsid w:val="36A1FF9E"/>
    <w:rsid w:val="36A7218B"/>
    <w:rsid w:val="36BA028B"/>
    <w:rsid w:val="36C15D95"/>
    <w:rsid w:val="36C4E46B"/>
    <w:rsid w:val="36DFDE17"/>
    <w:rsid w:val="371C6C5F"/>
    <w:rsid w:val="371FB6F6"/>
    <w:rsid w:val="3720A5D7"/>
    <w:rsid w:val="373C060F"/>
    <w:rsid w:val="375F9CE6"/>
    <w:rsid w:val="378E0840"/>
    <w:rsid w:val="379B4BF0"/>
    <w:rsid w:val="379E0738"/>
    <w:rsid w:val="37C7B18B"/>
    <w:rsid w:val="37D79137"/>
    <w:rsid w:val="3814CD71"/>
    <w:rsid w:val="3820833A"/>
    <w:rsid w:val="38211AB2"/>
    <w:rsid w:val="3846D92F"/>
    <w:rsid w:val="384B193F"/>
    <w:rsid w:val="385B761C"/>
    <w:rsid w:val="386699AC"/>
    <w:rsid w:val="386FF765"/>
    <w:rsid w:val="388A1366"/>
    <w:rsid w:val="38B2505A"/>
    <w:rsid w:val="38DA4C32"/>
    <w:rsid w:val="38F31B1A"/>
    <w:rsid w:val="3902161F"/>
    <w:rsid w:val="3913FE2C"/>
    <w:rsid w:val="394D1F10"/>
    <w:rsid w:val="3960E58E"/>
    <w:rsid w:val="3968C98E"/>
    <w:rsid w:val="39699C39"/>
    <w:rsid w:val="3974DFD3"/>
    <w:rsid w:val="3975F14E"/>
    <w:rsid w:val="399C5EC4"/>
    <w:rsid w:val="39B4F2F5"/>
    <w:rsid w:val="39C17402"/>
    <w:rsid w:val="3A0462D9"/>
    <w:rsid w:val="3A1D7F47"/>
    <w:rsid w:val="3A32680D"/>
    <w:rsid w:val="3A4E5C8E"/>
    <w:rsid w:val="3A515532"/>
    <w:rsid w:val="3A710954"/>
    <w:rsid w:val="3A770945"/>
    <w:rsid w:val="3A78DC7D"/>
    <w:rsid w:val="3AA3F6DC"/>
    <w:rsid w:val="3AABE8A9"/>
    <w:rsid w:val="3AB139EB"/>
    <w:rsid w:val="3AC3854C"/>
    <w:rsid w:val="3AC40480"/>
    <w:rsid w:val="3ACB7495"/>
    <w:rsid w:val="3AECF75D"/>
    <w:rsid w:val="3B1F70B1"/>
    <w:rsid w:val="3B29F78A"/>
    <w:rsid w:val="3B2FB79F"/>
    <w:rsid w:val="3B34CEE9"/>
    <w:rsid w:val="3B36F0CB"/>
    <w:rsid w:val="3B78BBDF"/>
    <w:rsid w:val="3B7A85F9"/>
    <w:rsid w:val="3BB48025"/>
    <w:rsid w:val="3BB7B538"/>
    <w:rsid w:val="3BBDCB2C"/>
    <w:rsid w:val="3BC6DF07"/>
    <w:rsid w:val="3BD6548D"/>
    <w:rsid w:val="3BE372A0"/>
    <w:rsid w:val="3C00B3B2"/>
    <w:rsid w:val="3C012A67"/>
    <w:rsid w:val="3C08911B"/>
    <w:rsid w:val="3C1AC229"/>
    <w:rsid w:val="3C2A80ED"/>
    <w:rsid w:val="3C612E0D"/>
    <w:rsid w:val="3C6227BB"/>
    <w:rsid w:val="3C8FBCB5"/>
    <w:rsid w:val="3C99B69D"/>
    <w:rsid w:val="3CAACF89"/>
    <w:rsid w:val="3CC1FA0D"/>
    <w:rsid w:val="3CC6C4EB"/>
    <w:rsid w:val="3CD7EB30"/>
    <w:rsid w:val="3D276874"/>
    <w:rsid w:val="3D450178"/>
    <w:rsid w:val="3D4CDE12"/>
    <w:rsid w:val="3D84B216"/>
    <w:rsid w:val="3D9AF07C"/>
    <w:rsid w:val="3DBCB076"/>
    <w:rsid w:val="3DDB0026"/>
    <w:rsid w:val="3DF9BC70"/>
    <w:rsid w:val="3E1544BA"/>
    <w:rsid w:val="3E1A9F32"/>
    <w:rsid w:val="3E21DFE9"/>
    <w:rsid w:val="3E29A3B7"/>
    <w:rsid w:val="3E2FBA9F"/>
    <w:rsid w:val="3E306152"/>
    <w:rsid w:val="3E39587B"/>
    <w:rsid w:val="3E5AFA2D"/>
    <w:rsid w:val="3E5F6424"/>
    <w:rsid w:val="3E6F321E"/>
    <w:rsid w:val="3E72C3F5"/>
    <w:rsid w:val="3E83C4AB"/>
    <w:rsid w:val="3E865DD2"/>
    <w:rsid w:val="3E888712"/>
    <w:rsid w:val="3E90153A"/>
    <w:rsid w:val="3ED4F4D7"/>
    <w:rsid w:val="3EEC8249"/>
    <w:rsid w:val="3EF0F06A"/>
    <w:rsid w:val="3F037F97"/>
    <w:rsid w:val="3F51E5D0"/>
    <w:rsid w:val="3F80ED63"/>
    <w:rsid w:val="3F84D347"/>
    <w:rsid w:val="3FB8F9DE"/>
    <w:rsid w:val="3FB9D37F"/>
    <w:rsid w:val="3FC1A36C"/>
    <w:rsid w:val="3FD494CC"/>
    <w:rsid w:val="3FD8BD5B"/>
    <w:rsid w:val="3FDA1F66"/>
    <w:rsid w:val="3FE103F2"/>
    <w:rsid w:val="3FE97EDC"/>
    <w:rsid w:val="3FFB0130"/>
    <w:rsid w:val="401BF48A"/>
    <w:rsid w:val="4024CBF1"/>
    <w:rsid w:val="402F8696"/>
    <w:rsid w:val="40351004"/>
    <w:rsid w:val="4035A96D"/>
    <w:rsid w:val="4037F28B"/>
    <w:rsid w:val="405B7F84"/>
    <w:rsid w:val="40610C0C"/>
    <w:rsid w:val="4070C2F8"/>
    <w:rsid w:val="4080F950"/>
    <w:rsid w:val="409586DA"/>
    <w:rsid w:val="40A32746"/>
    <w:rsid w:val="40BB4DB7"/>
    <w:rsid w:val="40BF2B58"/>
    <w:rsid w:val="40FBDAB2"/>
    <w:rsid w:val="4126FC9C"/>
    <w:rsid w:val="412FE641"/>
    <w:rsid w:val="41394CDB"/>
    <w:rsid w:val="4146B8EB"/>
    <w:rsid w:val="41675B61"/>
    <w:rsid w:val="4182C1AF"/>
    <w:rsid w:val="41958DF5"/>
    <w:rsid w:val="41970151"/>
    <w:rsid w:val="41A1E05C"/>
    <w:rsid w:val="41ABC330"/>
    <w:rsid w:val="41D5B8C9"/>
    <w:rsid w:val="41EDD73D"/>
    <w:rsid w:val="41F974E4"/>
    <w:rsid w:val="420F5C96"/>
    <w:rsid w:val="42193634"/>
    <w:rsid w:val="423026F8"/>
    <w:rsid w:val="423EA7E7"/>
    <w:rsid w:val="4291B6C6"/>
    <w:rsid w:val="4294D200"/>
    <w:rsid w:val="42C6D3A4"/>
    <w:rsid w:val="43133C35"/>
    <w:rsid w:val="4347CD45"/>
    <w:rsid w:val="4348F31C"/>
    <w:rsid w:val="4363CD59"/>
    <w:rsid w:val="4399516D"/>
    <w:rsid w:val="43A302CC"/>
    <w:rsid w:val="43AB2AB8"/>
    <w:rsid w:val="43B11675"/>
    <w:rsid w:val="43C8AA40"/>
    <w:rsid w:val="43D29A2A"/>
    <w:rsid w:val="43E6FCA1"/>
    <w:rsid w:val="43FC5006"/>
    <w:rsid w:val="43FFC057"/>
    <w:rsid w:val="44008B24"/>
    <w:rsid w:val="441990F6"/>
    <w:rsid w:val="443B08F6"/>
    <w:rsid w:val="4452CD2E"/>
    <w:rsid w:val="445BE85B"/>
    <w:rsid w:val="447111BD"/>
    <w:rsid w:val="44780324"/>
    <w:rsid w:val="44802D18"/>
    <w:rsid w:val="4489A2A2"/>
    <w:rsid w:val="4498FD57"/>
    <w:rsid w:val="44C7A925"/>
    <w:rsid w:val="44D26D67"/>
    <w:rsid w:val="44D8CE1D"/>
    <w:rsid w:val="44DA3796"/>
    <w:rsid w:val="44F8E01F"/>
    <w:rsid w:val="452D32B4"/>
    <w:rsid w:val="4553EDEF"/>
    <w:rsid w:val="459C4655"/>
    <w:rsid w:val="45A3189C"/>
    <w:rsid w:val="45A8D56E"/>
    <w:rsid w:val="45B1C3BD"/>
    <w:rsid w:val="45CDDD50"/>
    <w:rsid w:val="45D4F953"/>
    <w:rsid w:val="45D8539F"/>
    <w:rsid w:val="45DBE866"/>
    <w:rsid w:val="45E26A94"/>
    <w:rsid w:val="45F518AD"/>
    <w:rsid w:val="4613A6AC"/>
    <w:rsid w:val="4618688B"/>
    <w:rsid w:val="4621A427"/>
    <w:rsid w:val="462A93EE"/>
    <w:rsid w:val="463980F1"/>
    <w:rsid w:val="4639BBAB"/>
    <w:rsid w:val="4666B5E4"/>
    <w:rsid w:val="4677E623"/>
    <w:rsid w:val="467FFC66"/>
    <w:rsid w:val="46812B56"/>
    <w:rsid w:val="468F30D7"/>
    <w:rsid w:val="46905E52"/>
    <w:rsid w:val="46996CC4"/>
    <w:rsid w:val="46B0C7C4"/>
    <w:rsid w:val="46CDF22A"/>
    <w:rsid w:val="46D14096"/>
    <w:rsid w:val="46DB45B4"/>
    <w:rsid w:val="46E0DD59"/>
    <w:rsid w:val="46FC445B"/>
    <w:rsid w:val="4700EFFE"/>
    <w:rsid w:val="470FDE91"/>
    <w:rsid w:val="474C27C5"/>
    <w:rsid w:val="475C2A93"/>
    <w:rsid w:val="475E0DBC"/>
    <w:rsid w:val="477C912D"/>
    <w:rsid w:val="479A44C7"/>
    <w:rsid w:val="47AFCCA3"/>
    <w:rsid w:val="47C61EEF"/>
    <w:rsid w:val="47C7A7EB"/>
    <w:rsid w:val="47CC0E74"/>
    <w:rsid w:val="47F66A04"/>
    <w:rsid w:val="47FACC8B"/>
    <w:rsid w:val="4803D35A"/>
    <w:rsid w:val="483A65AA"/>
    <w:rsid w:val="483D75C7"/>
    <w:rsid w:val="485108F2"/>
    <w:rsid w:val="487AC912"/>
    <w:rsid w:val="4886D0CC"/>
    <w:rsid w:val="489E4672"/>
    <w:rsid w:val="48AA7D61"/>
    <w:rsid w:val="48B5DB38"/>
    <w:rsid w:val="48BFC914"/>
    <w:rsid w:val="48BFCD85"/>
    <w:rsid w:val="48C8DB24"/>
    <w:rsid w:val="48D475F7"/>
    <w:rsid w:val="48F54D19"/>
    <w:rsid w:val="4913F906"/>
    <w:rsid w:val="49152879"/>
    <w:rsid w:val="491B0C04"/>
    <w:rsid w:val="491D79AB"/>
    <w:rsid w:val="49272C9E"/>
    <w:rsid w:val="49293DF3"/>
    <w:rsid w:val="492B51B3"/>
    <w:rsid w:val="492CEACE"/>
    <w:rsid w:val="4949A347"/>
    <w:rsid w:val="4967EE0E"/>
    <w:rsid w:val="497755C7"/>
    <w:rsid w:val="497CDF08"/>
    <w:rsid w:val="4988A2F1"/>
    <w:rsid w:val="49A72937"/>
    <w:rsid w:val="49D27765"/>
    <w:rsid w:val="49DECF7E"/>
    <w:rsid w:val="49EDA584"/>
    <w:rsid w:val="49F87A74"/>
    <w:rsid w:val="4A07F3A7"/>
    <w:rsid w:val="4A1DE1AB"/>
    <w:rsid w:val="4A2A64B7"/>
    <w:rsid w:val="4A33A311"/>
    <w:rsid w:val="4A36BCD4"/>
    <w:rsid w:val="4A36CB8E"/>
    <w:rsid w:val="4A5987EE"/>
    <w:rsid w:val="4A821897"/>
    <w:rsid w:val="4A8A1E54"/>
    <w:rsid w:val="4B02C4AB"/>
    <w:rsid w:val="4B152E55"/>
    <w:rsid w:val="4B18A931"/>
    <w:rsid w:val="4B21CC2D"/>
    <w:rsid w:val="4B2D4FDE"/>
    <w:rsid w:val="4B455370"/>
    <w:rsid w:val="4B5943B1"/>
    <w:rsid w:val="4B5E4BD4"/>
    <w:rsid w:val="4B698269"/>
    <w:rsid w:val="4B6B1A6A"/>
    <w:rsid w:val="4B7D1CB8"/>
    <w:rsid w:val="4B8CC8B1"/>
    <w:rsid w:val="4BAC6C6E"/>
    <w:rsid w:val="4BD315CE"/>
    <w:rsid w:val="4BF5584F"/>
    <w:rsid w:val="4BF8BE14"/>
    <w:rsid w:val="4C1F3648"/>
    <w:rsid w:val="4C25829D"/>
    <w:rsid w:val="4C25C657"/>
    <w:rsid w:val="4C5B86CD"/>
    <w:rsid w:val="4C7B0236"/>
    <w:rsid w:val="4CA5EF5E"/>
    <w:rsid w:val="4CBE4EF1"/>
    <w:rsid w:val="4CC4003F"/>
    <w:rsid w:val="4CCD6F1E"/>
    <w:rsid w:val="4CCEF765"/>
    <w:rsid w:val="4CD707D7"/>
    <w:rsid w:val="4D19EA24"/>
    <w:rsid w:val="4D1C3B6C"/>
    <w:rsid w:val="4D383872"/>
    <w:rsid w:val="4D6B3668"/>
    <w:rsid w:val="4D789D69"/>
    <w:rsid w:val="4D7F33C6"/>
    <w:rsid w:val="4D8E21E7"/>
    <w:rsid w:val="4DC2A2D3"/>
    <w:rsid w:val="4DCDD1EE"/>
    <w:rsid w:val="4DF40FD1"/>
    <w:rsid w:val="4E0757F0"/>
    <w:rsid w:val="4E2B3228"/>
    <w:rsid w:val="4E452EEE"/>
    <w:rsid w:val="4E542B05"/>
    <w:rsid w:val="4E63E6F1"/>
    <w:rsid w:val="4E9BC7D5"/>
    <w:rsid w:val="4EC94A7E"/>
    <w:rsid w:val="4EDC8A1E"/>
    <w:rsid w:val="4EDCAABF"/>
    <w:rsid w:val="4EFDEAFA"/>
    <w:rsid w:val="4F0C1284"/>
    <w:rsid w:val="4F139598"/>
    <w:rsid w:val="4F147ADC"/>
    <w:rsid w:val="4F2B75B0"/>
    <w:rsid w:val="4F2DEAF7"/>
    <w:rsid w:val="4F3C7A6A"/>
    <w:rsid w:val="4F492601"/>
    <w:rsid w:val="4F4B0E68"/>
    <w:rsid w:val="4F58C678"/>
    <w:rsid w:val="4F5C8BE7"/>
    <w:rsid w:val="4F6B161B"/>
    <w:rsid w:val="4F716C37"/>
    <w:rsid w:val="4FA25F97"/>
    <w:rsid w:val="4FADC214"/>
    <w:rsid w:val="4FBD374F"/>
    <w:rsid w:val="4FCC4A75"/>
    <w:rsid w:val="4FCE1BB1"/>
    <w:rsid w:val="4FD82374"/>
    <w:rsid w:val="4FDCB995"/>
    <w:rsid w:val="4FE6E4BD"/>
    <w:rsid w:val="50091227"/>
    <w:rsid w:val="50264734"/>
    <w:rsid w:val="5043BEAB"/>
    <w:rsid w:val="504A71B5"/>
    <w:rsid w:val="504F0E23"/>
    <w:rsid w:val="5054D287"/>
    <w:rsid w:val="50597F85"/>
    <w:rsid w:val="50612FA2"/>
    <w:rsid w:val="50650F25"/>
    <w:rsid w:val="507A70C2"/>
    <w:rsid w:val="508F3258"/>
    <w:rsid w:val="50A51886"/>
    <w:rsid w:val="50DEF8FC"/>
    <w:rsid w:val="50E1CF34"/>
    <w:rsid w:val="50EA5915"/>
    <w:rsid w:val="51213C75"/>
    <w:rsid w:val="51399491"/>
    <w:rsid w:val="514E66D0"/>
    <w:rsid w:val="51536996"/>
    <w:rsid w:val="516D609A"/>
    <w:rsid w:val="518B344F"/>
    <w:rsid w:val="519029AD"/>
    <w:rsid w:val="51B33E19"/>
    <w:rsid w:val="51BD4C7D"/>
    <w:rsid w:val="525F327F"/>
    <w:rsid w:val="525FBC73"/>
    <w:rsid w:val="52600CD4"/>
    <w:rsid w:val="526D672E"/>
    <w:rsid w:val="527180D7"/>
    <w:rsid w:val="5290EFF3"/>
    <w:rsid w:val="52AC3B46"/>
    <w:rsid w:val="52C092B3"/>
    <w:rsid w:val="5305387C"/>
    <w:rsid w:val="530814B5"/>
    <w:rsid w:val="530949C7"/>
    <w:rsid w:val="531A01D2"/>
    <w:rsid w:val="53283CB9"/>
    <w:rsid w:val="5343B0EB"/>
    <w:rsid w:val="534A1BEA"/>
    <w:rsid w:val="534CC766"/>
    <w:rsid w:val="53586169"/>
    <w:rsid w:val="536461C7"/>
    <w:rsid w:val="53663A23"/>
    <w:rsid w:val="539AC8A2"/>
    <w:rsid w:val="53A14B4E"/>
    <w:rsid w:val="53B5525F"/>
    <w:rsid w:val="53F06936"/>
    <w:rsid w:val="5406A188"/>
    <w:rsid w:val="540B99B6"/>
    <w:rsid w:val="541648C8"/>
    <w:rsid w:val="542E70E4"/>
    <w:rsid w:val="546037E5"/>
    <w:rsid w:val="54671DB9"/>
    <w:rsid w:val="5499F132"/>
    <w:rsid w:val="54B230B1"/>
    <w:rsid w:val="54C4E1FB"/>
    <w:rsid w:val="54E1BEEA"/>
    <w:rsid w:val="54E7306B"/>
    <w:rsid w:val="54FA2617"/>
    <w:rsid w:val="55120EEB"/>
    <w:rsid w:val="55228712"/>
    <w:rsid w:val="5567552B"/>
    <w:rsid w:val="55780A6E"/>
    <w:rsid w:val="5581DFCD"/>
    <w:rsid w:val="5594497E"/>
    <w:rsid w:val="55FB3DFD"/>
    <w:rsid w:val="56135EA8"/>
    <w:rsid w:val="562146CC"/>
    <w:rsid w:val="56436226"/>
    <w:rsid w:val="5646CE35"/>
    <w:rsid w:val="5646F382"/>
    <w:rsid w:val="5647A91F"/>
    <w:rsid w:val="566191D8"/>
    <w:rsid w:val="56780A23"/>
    <w:rsid w:val="56AA8CCD"/>
    <w:rsid w:val="56B2E185"/>
    <w:rsid w:val="56D5D893"/>
    <w:rsid w:val="56E81084"/>
    <w:rsid w:val="5705B6C1"/>
    <w:rsid w:val="570C64B6"/>
    <w:rsid w:val="5714020D"/>
    <w:rsid w:val="5716DCD5"/>
    <w:rsid w:val="572A121B"/>
    <w:rsid w:val="57344DA7"/>
    <w:rsid w:val="578B5080"/>
    <w:rsid w:val="57A72FF8"/>
    <w:rsid w:val="57B5EC58"/>
    <w:rsid w:val="57BC7FB5"/>
    <w:rsid w:val="57CE891C"/>
    <w:rsid w:val="57D39852"/>
    <w:rsid w:val="57E3C002"/>
    <w:rsid w:val="57EB98DC"/>
    <w:rsid w:val="57F3C151"/>
    <w:rsid w:val="580AE75C"/>
    <w:rsid w:val="58177409"/>
    <w:rsid w:val="581DD50E"/>
    <w:rsid w:val="58449DB3"/>
    <w:rsid w:val="5853B57E"/>
    <w:rsid w:val="585EB987"/>
    <w:rsid w:val="586D9934"/>
    <w:rsid w:val="58840E91"/>
    <w:rsid w:val="58A36AAC"/>
    <w:rsid w:val="58C8262C"/>
    <w:rsid w:val="58D62134"/>
    <w:rsid w:val="58D63F59"/>
    <w:rsid w:val="58EAF564"/>
    <w:rsid w:val="58EBDDA4"/>
    <w:rsid w:val="58F072C7"/>
    <w:rsid w:val="590C9BC8"/>
    <w:rsid w:val="591DDAAA"/>
    <w:rsid w:val="591FEA9C"/>
    <w:rsid w:val="59260CB3"/>
    <w:rsid w:val="592D675F"/>
    <w:rsid w:val="5933D046"/>
    <w:rsid w:val="5933F33D"/>
    <w:rsid w:val="5937E301"/>
    <w:rsid w:val="5954BDF0"/>
    <w:rsid w:val="597DDDAF"/>
    <w:rsid w:val="5986E0D6"/>
    <w:rsid w:val="599CD8E6"/>
    <w:rsid w:val="59A9508C"/>
    <w:rsid w:val="59E2E620"/>
    <w:rsid w:val="59ED188B"/>
    <w:rsid w:val="59F82C1D"/>
    <w:rsid w:val="5A1C103A"/>
    <w:rsid w:val="5A24F96F"/>
    <w:rsid w:val="5A4121E8"/>
    <w:rsid w:val="5A440578"/>
    <w:rsid w:val="5A4E0F8E"/>
    <w:rsid w:val="5A611B65"/>
    <w:rsid w:val="5A6C3572"/>
    <w:rsid w:val="5A9B66B2"/>
    <w:rsid w:val="5AA57ADC"/>
    <w:rsid w:val="5AAA2B09"/>
    <w:rsid w:val="5AAAB007"/>
    <w:rsid w:val="5AB140B1"/>
    <w:rsid w:val="5ACFC081"/>
    <w:rsid w:val="5AD0C67E"/>
    <w:rsid w:val="5AFC353B"/>
    <w:rsid w:val="5B246171"/>
    <w:rsid w:val="5B28784E"/>
    <w:rsid w:val="5B65A278"/>
    <w:rsid w:val="5B6BF30D"/>
    <w:rsid w:val="5B7B9F8C"/>
    <w:rsid w:val="5B818402"/>
    <w:rsid w:val="5B83CD18"/>
    <w:rsid w:val="5B89FB36"/>
    <w:rsid w:val="5B8BFD59"/>
    <w:rsid w:val="5B99FC02"/>
    <w:rsid w:val="5B9A35A7"/>
    <w:rsid w:val="5BABB99F"/>
    <w:rsid w:val="5BB79030"/>
    <w:rsid w:val="5BD15005"/>
    <w:rsid w:val="5BDFD5D9"/>
    <w:rsid w:val="5BEC486A"/>
    <w:rsid w:val="5BF87CD0"/>
    <w:rsid w:val="5BFA85DA"/>
    <w:rsid w:val="5C002F73"/>
    <w:rsid w:val="5C274EFA"/>
    <w:rsid w:val="5C62C413"/>
    <w:rsid w:val="5C98D331"/>
    <w:rsid w:val="5CC0E597"/>
    <w:rsid w:val="5CC8845B"/>
    <w:rsid w:val="5CCCD1ED"/>
    <w:rsid w:val="5CD1E186"/>
    <w:rsid w:val="5CD2F5C1"/>
    <w:rsid w:val="5CDA1816"/>
    <w:rsid w:val="5CDF2EE7"/>
    <w:rsid w:val="5CF1D962"/>
    <w:rsid w:val="5D29BD0E"/>
    <w:rsid w:val="5D371974"/>
    <w:rsid w:val="5D4FBE91"/>
    <w:rsid w:val="5D56413D"/>
    <w:rsid w:val="5D773800"/>
    <w:rsid w:val="5D7BA63A"/>
    <w:rsid w:val="5D9ACC68"/>
    <w:rsid w:val="5DA3D634"/>
    <w:rsid w:val="5DBFF82D"/>
    <w:rsid w:val="5DC0F20D"/>
    <w:rsid w:val="5DC1A9E9"/>
    <w:rsid w:val="5DC31F5B"/>
    <w:rsid w:val="5DDF8DE0"/>
    <w:rsid w:val="5DE79E33"/>
    <w:rsid w:val="5DFEB963"/>
    <w:rsid w:val="5E022F74"/>
    <w:rsid w:val="5E05D68F"/>
    <w:rsid w:val="5E1264AE"/>
    <w:rsid w:val="5E3381B4"/>
    <w:rsid w:val="5E52656E"/>
    <w:rsid w:val="5E53E0AC"/>
    <w:rsid w:val="5E79C439"/>
    <w:rsid w:val="5E9AE343"/>
    <w:rsid w:val="5E9CD7AC"/>
    <w:rsid w:val="5EB901CA"/>
    <w:rsid w:val="5EC10480"/>
    <w:rsid w:val="5EE535FE"/>
    <w:rsid w:val="5EECDF23"/>
    <w:rsid w:val="5EFD830E"/>
    <w:rsid w:val="5F07C1D7"/>
    <w:rsid w:val="5F0940C2"/>
    <w:rsid w:val="5F0E1D8A"/>
    <w:rsid w:val="5F279D37"/>
    <w:rsid w:val="5F4BEE7D"/>
    <w:rsid w:val="5F5EE09A"/>
    <w:rsid w:val="5F6D545B"/>
    <w:rsid w:val="5F70CCA3"/>
    <w:rsid w:val="5F993826"/>
    <w:rsid w:val="5F9C57AD"/>
    <w:rsid w:val="5FB93BB6"/>
    <w:rsid w:val="5FC176CB"/>
    <w:rsid w:val="5FE11666"/>
    <w:rsid w:val="5FEBFCC0"/>
    <w:rsid w:val="5FF3F74B"/>
    <w:rsid w:val="5FFD0CCE"/>
    <w:rsid w:val="602B80D9"/>
    <w:rsid w:val="603B1DE9"/>
    <w:rsid w:val="6077B813"/>
    <w:rsid w:val="607EEA23"/>
    <w:rsid w:val="609A6C0C"/>
    <w:rsid w:val="60A7AAED"/>
    <w:rsid w:val="60B5CD1E"/>
    <w:rsid w:val="60C1F2BC"/>
    <w:rsid w:val="6101B089"/>
    <w:rsid w:val="61174C16"/>
    <w:rsid w:val="61555299"/>
    <w:rsid w:val="61567D38"/>
    <w:rsid w:val="61606D9E"/>
    <w:rsid w:val="618FCC4C"/>
    <w:rsid w:val="61986F6F"/>
    <w:rsid w:val="61B33381"/>
    <w:rsid w:val="61EFA66D"/>
    <w:rsid w:val="622AB798"/>
    <w:rsid w:val="622F8441"/>
    <w:rsid w:val="6235997B"/>
    <w:rsid w:val="623F6299"/>
    <w:rsid w:val="624745B7"/>
    <w:rsid w:val="62762B11"/>
    <w:rsid w:val="627800B4"/>
    <w:rsid w:val="628CDD8B"/>
    <w:rsid w:val="6295EE6E"/>
    <w:rsid w:val="62C8B4B8"/>
    <w:rsid w:val="62D36A27"/>
    <w:rsid w:val="62DBBB82"/>
    <w:rsid w:val="62DE2FA6"/>
    <w:rsid w:val="62F26A06"/>
    <w:rsid w:val="6324D37F"/>
    <w:rsid w:val="6374206C"/>
    <w:rsid w:val="637DB16C"/>
    <w:rsid w:val="63DF6E4A"/>
    <w:rsid w:val="63E79CE1"/>
    <w:rsid w:val="63EA0FF1"/>
    <w:rsid w:val="6408D45D"/>
    <w:rsid w:val="64104FD8"/>
    <w:rsid w:val="641510EE"/>
    <w:rsid w:val="64174044"/>
    <w:rsid w:val="64190A44"/>
    <w:rsid w:val="64271A55"/>
    <w:rsid w:val="643D9C4F"/>
    <w:rsid w:val="6445F355"/>
    <w:rsid w:val="646701D0"/>
    <w:rsid w:val="6474C818"/>
    <w:rsid w:val="64807DE1"/>
    <w:rsid w:val="64834068"/>
    <w:rsid w:val="648C5BE3"/>
    <w:rsid w:val="649C9C1A"/>
    <w:rsid w:val="64A600B4"/>
    <w:rsid w:val="64B231CA"/>
    <w:rsid w:val="64FFEDF6"/>
    <w:rsid w:val="6513EBE1"/>
    <w:rsid w:val="6547DACA"/>
    <w:rsid w:val="6559DEEF"/>
    <w:rsid w:val="65682569"/>
    <w:rsid w:val="6579E407"/>
    <w:rsid w:val="65857BAB"/>
    <w:rsid w:val="658D3219"/>
    <w:rsid w:val="65B9337C"/>
    <w:rsid w:val="65CB0F20"/>
    <w:rsid w:val="65CBA18A"/>
    <w:rsid w:val="65E3A780"/>
    <w:rsid w:val="65E98F44"/>
    <w:rsid w:val="660B3A3C"/>
    <w:rsid w:val="66155A95"/>
    <w:rsid w:val="6616887F"/>
    <w:rsid w:val="662F1CB0"/>
    <w:rsid w:val="6639CE3C"/>
    <w:rsid w:val="6642CBA7"/>
    <w:rsid w:val="66439DE8"/>
    <w:rsid w:val="665DD602"/>
    <w:rsid w:val="66634198"/>
    <w:rsid w:val="6673E1C9"/>
    <w:rsid w:val="66778C3D"/>
    <w:rsid w:val="667A9085"/>
    <w:rsid w:val="669BA09B"/>
    <w:rsid w:val="66AAA210"/>
    <w:rsid w:val="66B49F40"/>
    <w:rsid w:val="66C0B486"/>
    <w:rsid w:val="66D65638"/>
    <w:rsid w:val="66EF42AB"/>
    <w:rsid w:val="66F26DB3"/>
    <w:rsid w:val="66F32456"/>
    <w:rsid w:val="6729DB62"/>
    <w:rsid w:val="673912A8"/>
    <w:rsid w:val="6740F49B"/>
    <w:rsid w:val="67472651"/>
    <w:rsid w:val="67485780"/>
    <w:rsid w:val="6748B69C"/>
    <w:rsid w:val="6748E819"/>
    <w:rsid w:val="674E2EC0"/>
    <w:rsid w:val="6756CE8C"/>
    <w:rsid w:val="67811A96"/>
    <w:rsid w:val="67815803"/>
    <w:rsid w:val="67884051"/>
    <w:rsid w:val="67C327C4"/>
    <w:rsid w:val="67CC1928"/>
    <w:rsid w:val="67D3994D"/>
    <w:rsid w:val="67E12111"/>
    <w:rsid w:val="67E5B3A0"/>
    <w:rsid w:val="67EAFB42"/>
    <w:rsid w:val="682F66D0"/>
    <w:rsid w:val="683E05DA"/>
    <w:rsid w:val="6856A157"/>
    <w:rsid w:val="68681997"/>
    <w:rsid w:val="68820B42"/>
    <w:rsid w:val="6897A6CF"/>
    <w:rsid w:val="68AA8FA8"/>
    <w:rsid w:val="68ADF7F9"/>
    <w:rsid w:val="68D9437A"/>
    <w:rsid w:val="68F03CC6"/>
    <w:rsid w:val="68F5BAC7"/>
    <w:rsid w:val="690408AF"/>
    <w:rsid w:val="69096B5B"/>
    <w:rsid w:val="6912A85C"/>
    <w:rsid w:val="6915AD92"/>
    <w:rsid w:val="69181044"/>
    <w:rsid w:val="691F36CD"/>
    <w:rsid w:val="69243C63"/>
    <w:rsid w:val="692E95E5"/>
    <w:rsid w:val="6965F97C"/>
    <w:rsid w:val="698812AF"/>
    <w:rsid w:val="69B97BAE"/>
    <w:rsid w:val="69CDBAD0"/>
    <w:rsid w:val="69CF6492"/>
    <w:rsid w:val="69D0EC96"/>
    <w:rsid w:val="69F3633F"/>
    <w:rsid w:val="69FA2C6D"/>
    <w:rsid w:val="6A0C0954"/>
    <w:rsid w:val="6A17A9ED"/>
    <w:rsid w:val="6A351FD6"/>
    <w:rsid w:val="6A39C509"/>
    <w:rsid w:val="6A56DE65"/>
    <w:rsid w:val="6A72DE79"/>
    <w:rsid w:val="6A88FDCD"/>
    <w:rsid w:val="6A8DBD08"/>
    <w:rsid w:val="6A95C461"/>
    <w:rsid w:val="6AA502B3"/>
    <w:rsid w:val="6AA71D5D"/>
    <w:rsid w:val="6AB488ED"/>
    <w:rsid w:val="6AC3699E"/>
    <w:rsid w:val="6ACD623A"/>
    <w:rsid w:val="6ACDC1EB"/>
    <w:rsid w:val="6ACE5F10"/>
    <w:rsid w:val="6AD4C703"/>
    <w:rsid w:val="6AE3429A"/>
    <w:rsid w:val="6B01E2AA"/>
    <w:rsid w:val="6B15A75E"/>
    <w:rsid w:val="6B28AEF3"/>
    <w:rsid w:val="6B348AA5"/>
    <w:rsid w:val="6B53EA06"/>
    <w:rsid w:val="6B5AF1F4"/>
    <w:rsid w:val="6B85C822"/>
    <w:rsid w:val="6B8673B3"/>
    <w:rsid w:val="6B8BE2D7"/>
    <w:rsid w:val="6B9F22E1"/>
    <w:rsid w:val="6BB2C169"/>
    <w:rsid w:val="6BBE5C31"/>
    <w:rsid w:val="6BCFDF09"/>
    <w:rsid w:val="6BFA7390"/>
    <w:rsid w:val="6BFEA868"/>
    <w:rsid w:val="6C34F518"/>
    <w:rsid w:val="6C3B0582"/>
    <w:rsid w:val="6C4914DC"/>
    <w:rsid w:val="6C8CBEB6"/>
    <w:rsid w:val="6CA3AD40"/>
    <w:rsid w:val="6CD14D27"/>
    <w:rsid w:val="6CD407F2"/>
    <w:rsid w:val="6CE1F45D"/>
    <w:rsid w:val="6CF726FC"/>
    <w:rsid w:val="6D1B9BA9"/>
    <w:rsid w:val="6D30EF35"/>
    <w:rsid w:val="6D4FBFD1"/>
    <w:rsid w:val="6D577119"/>
    <w:rsid w:val="6D58D69D"/>
    <w:rsid w:val="6D76394B"/>
    <w:rsid w:val="6D8DE7AF"/>
    <w:rsid w:val="6D9AFCC6"/>
    <w:rsid w:val="6DB8DDB8"/>
    <w:rsid w:val="6DC55DCA"/>
    <w:rsid w:val="6DEEE031"/>
    <w:rsid w:val="6E2D2C01"/>
    <w:rsid w:val="6E2F11D6"/>
    <w:rsid w:val="6E4448A9"/>
    <w:rsid w:val="6E8380C4"/>
    <w:rsid w:val="6E8EA694"/>
    <w:rsid w:val="6EAB8C89"/>
    <w:rsid w:val="6EC384FB"/>
    <w:rsid w:val="6EC867F9"/>
    <w:rsid w:val="6F2BA391"/>
    <w:rsid w:val="6F2E0FAD"/>
    <w:rsid w:val="6F3CF6B8"/>
    <w:rsid w:val="6F6036AF"/>
    <w:rsid w:val="6F62793B"/>
    <w:rsid w:val="6F83137E"/>
    <w:rsid w:val="6F8E0D6E"/>
    <w:rsid w:val="6F9A63D7"/>
    <w:rsid w:val="6F9EE9DA"/>
    <w:rsid w:val="6FAC61C4"/>
    <w:rsid w:val="6FD20A33"/>
    <w:rsid w:val="6FD39DCA"/>
    <w:rsid w:val="6FFB2E12"/>
    <w:rsid w:val="7002CAA2"/>
    <w:rsid w:val="7006BD98"/>
    <w:rsid w:val="70153022"/>
    <w:rsid w:val="70386A4C"/>
    <w:rsid w:val="7046D471"/>
    <w:rsid w:val="70491E10"/>
    <w:rsid w:val="704E41C3"/>
    <w:rsid w:val="7050DD0C"/>
    <w:rsid w:val="70734400"/>
    <w:rsid w:val="709B81C6"/>
    <w:rsid w:val="70B2B0EA"/>
    <w:rsid w:val="70CDED95"/>
    <w:rsid w:val="70D27A3C"/>
    <w:rsid w:val="70D770EB"/>
    <w:rsid w:val="70FF763F"/>
    <w:rsid w:val="710BC47B"/>
    <w:rsid w:val="7115CD36"/>
    <w:rsid w:val="7115FA3A"/>
    <w:rsid w:val="71344C9B"/>
    <w:rsid w:val="7145B385"/>
    <w:rsid w:val="715A59B1"/>
    <w:rsid w:val="71614E36"/>
    <w:rsid w:val="7187F7C4"/>
    <w:rsid w:val="71991936"/>
    <w:rsid w:val="71ADB5E0"/>
    <w:rsid w:val="71B29EB2"/>
    <w:rsid w:val="71C994B4"/>
    <w:rsid w:val="71E14F8C"/>
    <w:rsid w:val="71F016D1"/>
    <w:rsid w:val="72089EA2"/>
    <w:rsid w:val="721FF032"/>
    <w:rsid w:val="722949F4"/>
    <w:rsid w:val="722B63D2"/>
    <w:rsid w:val="72388A30"/>
    <w:rsid w:val="723FD8BD"/>
    <w:rsid w:val="7254F5A5"/>
    <w:rsid w:val="7255B839"/>
    <w:rsid w:val="725E698C"/>
    <w:rsid w:val="7268DD5D"/>
    <w:rsid w:val="7291B1D2"/>
    <w:rsid w:val="72B5077C"/>
    <w:rsid w:val="72BA1CC8"/>
    <w:rsid w:val="72D486CB"/>
    <w:rsid w:val="7300B6F4"/>
    <w:rsid w:val="730575C4"/>
    <w:rsid w:val="7313C6D6"/>
    <w:rsid w:val="73296971"/>
    <w:rsid w:val="73344446"/>
    <w:rsid w:val="73416F7C"/>
    <w:rsid w:val="737CEF43"/>
    <w:rsid w:val="7384107E"/>
    <w:rsid w:val="7384BF28"/>
    <w:rsid w:val="73AF3C23"/>
    <w:rsid w:val="73C3F3A0"/>
    <w:rsid w:val="73DF09A3"/>
    <w:rsid w:val="73E0E53B"/>
    <w:rsid w:val="73E6FAF7"/>
    <w:rsid w:val="73E9B5B0"/>
    <w:rsid w:val="73F17E02"/>
    <w:rsid w:val="73FE8190"/>
    <w:rsid w:val="74085317"/>
    <w:rsid w:val="740F447E"/>
    <w:rsid w:val="742C6734"/>
    <w:rsid w:val="7433E53B"/>
    <w:rsid w:val="7445F4F3"/>
    <w:rsid w:val="74551B51"/>
    <w:rsid w:val="746FEDA0"/>
    <w:rsid w:val="7489A6A0"/>
    <w:rsid w:val="748A89DC"/>
    <w:rsid w:val="749048B7"/>
    <w:rsid w:val="74937164"/>
    <w:rsid w:val="74B7044D"/>
    <w:rsid w:val="74C58403"/>
    <w:rsid w:val="74D43DEC"/>
    <w:rsid w:val="74F124EF"/>
    <w:rsid w:val="75208F89"/>
    <w:rsid w:val="753A3AB2"/>
    <w:rsid w:val="754A14C3"/>
    <w:rsid w:val="754BB756"/>
    <w:rsid w:val="754FD63F"/>
    <w:rsid w:val="75523E54"/>
    <w:rsid w:val="75765CA8"/>
    <w:rsid w:val="75806091"/>
    <w:rsid w:val="75845BA5"/>
    <w:rsid w:val="759740CF"/>
    <w:rsid w:val="75B76220"/>
    <w:rsid w:val="75CC5105"/>
    <w:rsid w:val="75F40B1C"/>
    <w:rsid w:val="75F52118"/>
    <w:rsid w:val="76047424"/>
    <w:rsid w:val="76138833"/>
    <w:rsid w:val="762160ED"/>
    <w:rsid w:val="7623F575"/>
    <w:rsid w:val="763DB3BD"/>
    <w:rsid w:val="7642116F"/>
    <w:rsid w:val="7642A658"/>
    <w:rsid w:val="76499698"/>
    <w:rsid w:val="7652D4AE"/>
    <w:rsid w:val="7656AB70"/>
    <w:rsid w:val="766B1027"/>
    <w:rsid w:val="7697397F"/>
    <w:rsid w:val="76A3EB84"/>
    <w:rsid w:val="76AB0A45"/>
    <w:rsid w:val="76B4735F"/>
    <w:rsid w:val="76C3F552"/>
    <w:rsid w:val="76D15F9C"/>
    <w:rsid w:val="76DA396A"/>
    <w:rsid w:val="76DA488E"/>
    <w:rsid w:val="76E26D00"/>
    <w:rsid w:val="76FD1D61"/>
    <w:rsid w:val="7727C880"/>
    <w:rsid w:val="7740220A"/>
    <w:rsid w:val="775DDCF3"/>
    <w:rsid w:val="77713C42"/>
    <w:rsid w:val="7774985F"/>
    <w:rsid w:val="7784D717"/>
    <w:rsid w:val="7798F1F1"/>
    <w:rsid w:val="77AA555F"/>
    <w:rsid w:val="77C2D6D9"/>
    <w:rsid w:val="77D0944D"/>
    <w:rsid w:val="78250BAB"/>
    <w:rsid w:val="7830E92A"/>
    <w:rsid w:val="783A4291"/>
    <w:rsid w:val="784EDDB8"/>
    <w:rsid w:val="786F8824"/>
    <w:rsid w:val="787D760E"/>
    <w:rsid w:val="78AD65F2"/>
    <w:rsid w:val="78ADA54C"/>
    <w:rsid w:val="78BCD376"/>
    <w:rsid w:val="78D3F5D4"/>
    <w:rsid w:val="78D8CB96"/>
    <w:rsid w:val="78DF855A"/>
    <w:rsid w:val="78E0BC68"/>
    <w:rsid w:val="78E735E2"/>
    <w:rsid w:val="7901B032"/>
    <w:rsid w:val="79081071"/>
    <w:rsid w:val="790CD39E"/>
    <w:rsid w:val="7915C416"/>
    <w:rsid w:val="7919843B"/>
    <w:rsid w:val="79423732"/>
    <w:rsid w:val="79455BE6"/>
    <w:rsid w:val="7950C56A"/>
    <w:rsid w:val="7969A9E0"/>
    <w:rsid w:val="79736BB5"/>
    <w:rsid w:val="797623A1"/>
    <w:rsid w:val="7976DD06"/>
    <w:rsid w:val="7977DE76"/>
    <w:rsid w:val="79A275FA"/>
    <w:rsid w:val="79A2FEB4"/>
    <w:rsid w:val="79A375B9"/>
    <w:rsid w:val="79D7473B"/>
    <w:rsid w:val="79DB8C46"/>
    <w:rsid w:val="79E5C5C8"/>
    <w:rsid w:val="7A27EE9A"/>
    <w:rsid w:val="7A2C0DA6"/>
    <w:rsid w:val="7A3984DC"/>
    <w:rsid w:val="7A3A268B"/>
    <w:rsid w:val="7A3ADB29"/>
    <w:rsid w:val="7A3E6DBF"/>
    <w:rsid w:val="7A62278F"/>
    <w:rsid w:val="7A6A6CD6"/>
    <w:rsid w:val="7A6EDA7B"/>
    <w:rsid w:val="7A7EFEA5"/>
    <w:rsid w:val="7A8D3DAC"/>
    <w:rsid w:val="7AA25C76"/>
    <w:rsid w:val="7AA8BCB6"/>
    <w:rsid w:val="7AAD6811"/>
    <w:rsid w:val="7AB08BEE"/>
    <w:rsid w:val="7AB5876D"/>
    <w:rsid w:val="7B2F8229"/>
    <w:rsid w:val="7B3A5DFD"/>
    <w:rsid w:val="7B4021F3"/>
    <w:rsid w:val="7B449F4F"/>
    <w:rsid w:val="7B64DA06"/>
    <w:rsid w:val="7B666DEF"/>
    <w:rsid w:val="7B6A5728"/>
    <w:rsid w:val="7B727ACB"/>
    <w:rsid w:val="7B85EB83"/>
    <w:rsid w:val="7BAB4F2E"/>
    <w:rsid w:val="7BC89B76"/>
    <w:rsid w:val="7BCC8997"/>
    <w:rsid w:val="7BEDB1F5"/>
    <w:rsid w:val="7BF5141C"/>
    <w:rsid w:val="7BF59662"/>
    <w:rsid w:val="7C373C6B"/>
    <w:rsid w:val="7C4137FA"/>
    <w:rsid w:val="7C46A7C1"/>
    <w:rsid w:val="7C54C174"/>
    <w:rsid w:val="7C769714"/>
    <w:rsid w:val="7C845D4E"/>
    <w:rsid w:val="7CA06F70"/>
    <w:rsid w:val="7CBEDA7B"/>
    <w:rsid w:val="7CC53B91"/>
    <w:rsid w:val="7D1B8077"/>
    <w:rsid w:val="7D4B49FD"/>
    <w:rsid w:val="7D63291A"/>
    <w:rsid w:val="7D649551"/>
    <w:rsid w:val="7D7C23B3"/>
    <w:rsid w:val="7D8E8808"/>
    <w:rsid w:val="7D99C202"/>
    <w:rsid w:val="7DA5E80C"/>
    <w:rsid w:val="7DB173AB"/>
    <w:rsid w:val="7DD7E3AC"/>
    <w:rsid w:val="7DE379F4"/>
    <w:rsid w:val="7DEEB2A8"/>
    <w:rsid w:val="7E0D91B4"/>
    <w:rsid w:val="7E259E59"/>
    <w:rsid w:val="7E2BAD5B"/>
    <w:rsid w:val="7E2CE092"/>
    <w:rsid w:val="7E32A4FA"/>
    <w:rsid w:val="7E43C7B5"/>
    <w:rsid w:val="7E5DF1C2"/>
    <w:rsid w:val="7E69CD68"/>
    <w:rsid w:val="7E6F91A4"/>
    <w:rsid w:val="7E853D67"/>
    <w:rsid w:val="7E8A9378"/>
    <w:rsid w:val="7EA7BDB0"/>
    <w:rsid w:val="7ECDF94D"/>
    <w:rsid w:val="7EF711D3"/>
    <w:rsid w:val="7EF81A46"/>
    <w:rsid w:val="7EF9CB4D"/>
    <w:rsid w:val="7F34013E"/>
    <w:rsid w:val="7F51A986"/>
    <w:rsid w:val="7F574750"/>
    <w:rsid w:val="7F7209BF"/>
    <w:rsid w:val="7F9D79D9"/>
    <w:rsid w:val="7FAC6F37"/>
    <w:rsid w:val="7FC8BE77"/>
    <w:rsid w:val="7FD078C6"/>
    <w:rsid w:val="7FFDEA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1CFED"/>
  <w15:chartTrackingRefBased/>
  <w15:docId w15:val="{820C15FC-F1AC-4E78-94CC-08450562D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3D30F0"/>
    <w:pPr>
      <w:ind w:left="720"/>
      <w:contextualSpacing/>
    </w:pPr>
  </w:style>
  <w:style w:type="character" w:styleId="UnresolvedMention">
    <w:name w:val="Unresolved Mention"/>
    <w:basedOn w:val="DefaultParagraphFont"/>
    <w:uiPriority w:val="99"/>
    <w:semiHidden/>
    <w:unhideWhenUsed/>
    <w:rsid w:val="00C6621B"/>
    <w:rPr>
      <w:color w:val="605E5C"/>
      <w:shd w:val="clear" w:color="auto" w:fill="E1DFDD"/>
    </w:rPr>
  </w:style>
  <w:style w:type="paragraph" w:styleId="NormalWeb">
    <w:name w:val="Normal (Web)"/>
    <w:basedOn w:val="Normal"/>
    <w:uiPriority w:val="99"/>
    <w:semiHidden/>
    <w:unhideWhenUsed/>
    <w:rsid w:val="00577DEA"/>
    <w:rPr>
      <w:rFonts w:ascii="Times New Roman" w:hAnsi="Times New Roman" w:cs="Times New Roman"/>
      <w:sz w:val="24"/>
      <w:szCs w:val="24"/>
    </w:rPr>
  </w:style>
  <w:style w:type="paragraph" w:styleId="Revision">
    <w:name w:val="Revision"/>
    <w:hidden/>
    <w:uiPriority w:val="99"/>
    <w:semiHidden/>
    <w:rsid w:val="00A228BC"/>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153754">
      <w:bodyDiv w:val="1"/>
      <w:marLeft w:val="0"/>
      <w:marRight w:val="0"/>
      <w:marTop w:val="0"/>
      <w:marBottom w:val="0"/>
      <w:divBdr>
        <w:top w:val="none" w:sz="0" w:space="0" w:color="auto"/>
        <w:left w:val="none" w:sz="0" w:space="0" w:color="auto"/>
        <w:bottom w:val="none" w:sz="0" w:space="0" w:color="auto"/>
        <w:right w:val="none" w:sz="0" w:space="0" w:color="auto"/>
      </w:divBdr>
    </w:div>
    <w:div w:id="769004607">
      <w:bodyDiv w:val="1"/>
      <w:marLeft w:val="0"/>
      <w:marRight w:val="0"/>
      <w:marTop w:val="0"/>
      <w:marBottom w:val="0"/>
      <w:divBdr>
        <w:top w:val="none" w:sz="0" w:space="0" w:color="auto"/>
        <w:left w:val="none" w:sz="0" w:space="0" w:color="auto"/>
        <w:bottom w:val="none" w:sz="0" w:space="0" w:color="auto"/>
        <w:right w:val="none" w:sz="0" w:space="0" w:color="auto"/>
      </w:divBdr>
      <w:divsChild>
        <w:div w:id="47148378">
          <w:marLeft w:val="0"/>
          <w:marRight w:val="0"/>
          <w:marTop w:val="0"/>
          <w:marBottom w:val="0"/>
          <w:divBdr>
            <w:top w:val="none" w:sz="0" w:space="0" w:color="auto"/>
            <w:left w:val="none" w:sz="0" w:space="0" w:color="auto"/>
            <w:bottom w:val="none" w:sz="0" w:space="0" w:color="auto"/>
            <w:right w:val="none" w:sz="0" w:space="0" w:color="auto"/>
          </w:divBdr>
          <w:divsChild>
            <w:div w:id="478503102">
              <w:marLeft w:val="0"/>
              <w:marRight w:val="0"/>
              <w:marTop w:val="0"/>
              <w:marBottom w:val="0"/>
              <w:divBdr>
                <w:top w:val="none" w:sz="0" w:space="0" w:color="auto"/>
                <w:left w:val="none" w:sz="0" w:space="0" w:color="auto"/>
                <w:bottom w:val="none" w:sz="0" w:space="0" w:color="auto"/>
                <w:right w:val="none" w:sz="0" w:space="0" w:color="auto"/>
              </w:divBdr>
              <w:divsChild>
                <w:div w:id="4843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1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eddit.com/r/utarlington/comments/15zfi4h/uta_parking_opening_a_can_of_worms_bu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gif"/><Relationship Id="rId28" Type="http://schemas.openxmlformats.org/officeDocument/2006/relationships/hyperlink" Target="http://www.reddit.com/r/utarlington/comments/15zfi4h/uta_parking_opening_a_can_of_worms_but/"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FZIRBEL/ParkingPalUTA"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686\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9A967160AE0C4EBF17C38BEF667FB3" ma:contentTypeVersion="9" ma:contentTypeDescription="Create a new document." ma:contentTypeScope="" ma:versionID="4581f19b262beee794817142f7e70f79">
  <xsd:schema xmlns:xsd="http://www.w3.org/2001/XMLSchema" xmlns:xs="http://www.w3.org/2001/XMLSchema" xmlns:p="http://schemas.microsoft.com/office/2006/metadata/properties" xmlns:ns3="dd569946-a583-43cc-84fc-b0227bf53ea8" xmlns:ns4="995c36d9-9094-4b58-8b2c-1e9de511ba2e" targetNamespace="http://schemas.microsoft.com/office/2006/metadata/properties" ma:root="true" ma:fieldsID="75a30d04261b360aa69e87bfc635f732" ns3:_="" ns4:_="">
    <xsd:import namespace="dd569946-a583-43cc-84fc-b0227bf53ea8"/>
    <xsd:import namespace="995c36d9-9094-4b58-8b2c-1e9de511ba2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569946-a583-43cc-84fc-b0227bf53e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5c36d9-9094-4b58-8b2c-1e9de511ba2e"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d569946-a583-43cc-84fc-b0227bf53ea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D362D-09BF-4D42-9196-B19021B6B4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569946-a583-43cc-84fc-b0227bf53ea8"/>
    <ds:schemaRef ds:uri="995c36d9-9094-4b58-8b2c-1e9de511ba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8F3A0D-348B-4329-B92E-648CEE791212}">
  <ds:schemaRefs>
    <ds:schemaRef ds:uri="http://schemas.microsoft.com/office/2006/metadata/properties"/>
    <ds:schemaRef ds:uri="http://schemas.microsoft.com/office/infopath/2007/PartnerControls"/>
    <ds:schemaRef ds:uri="dd569946-a583-43cc-84fc-b0227bf53ea8"/>
  </ds:schemaRefs>
</ds:datastoreItem>
</file>

<file path=customXml/itemProps3.xml><?xml version="1.0" encoding="utf-8"?>
<ds:datastoreItem xmlns:ds="http://schemas.openxmlformats.org/officeDocument/2006/customXml" ds:itemID="{047154A7-19E8-48F5-8F79-BA4FE4305584}">
  <ds:schemaRefs>
    <ds:schemaRef ds:uri="http://schemas.microsoft.com/sharepoint/v3/contenttype/forms"/>
  </ds:schemaRefs>
</ds:datastoreItem>
</file>

<file path=customXml/itemProps4.xml><?xml version="1.0" encoding="utf-8"?>
<ds:datastoreItem xmlns:ds="http://schemas.openxmlformats.org/officeDocument/2006/customXml" ds:itemID="{8627818C-4FC7-4D34-BADE-6520926E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C:\Users\dv686\AppData\Roaming\Microsoft\Templates\Student report with photo.dotx</Template>
  <TotalTime>0</TotalTime>
  <Pages>25</Pages>
  <Words>6850</Words>
  <Characters>39048</Characters>
  <Application>Microsoft Office Word</Application>
  <DocSecurity>0</DocSecurity>
  <Lines>325</Lines>
  <Paragraphs>91</Paragraphs>
  <ScaleCrop>false</ScaleCrop>
  <Company/>
  <LinksUpToDate>false</LinksUpToDate>
  <CharactersWithSpaces>45807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dc:creator>
  <cp:keywords/>
  <dc:description/>
  <cp:lastModifiedBy>Mohamed, Aesha Abdulkadir</cp:lastModifiedBy>
  <cp:revision>2</cp:revision>
  <dcterms:created xsi:type="dcterms:W3CDTF">2024-01-15T16:23:00Z</dcterms:created>
  <dcterms:modified xsi:type="dcterms:W3CDTF">2024-01-15T16:23:00Z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0x010100589A967160AE0C4EBF17C38BEF667FB3</vt:lpwstr>
  </property>
</Properties>
</file>